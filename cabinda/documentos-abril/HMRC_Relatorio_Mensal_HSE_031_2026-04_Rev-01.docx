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70"/>
        <w:gridCol w:w="5220"/>
      </w:tblGrid>
      <w:tr w:rsidR="00832613" w:rsidRPr="003A289E" w14:paraId="38A2EDB4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277E7032" w14:textId="7C838B8A" w:rsidR="00832613" w:rsidRPr="0096116D" w:rsidRDefault="0019694C">
            <w:pPr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/>
                <w:sz w:val="28"/>
                <w:lang w:val="pt-PT"/>
              </w:rPr>
              <w:t>HMRC | Relatório Mensal de Segurança e Ambiente Nº. 0</w:t>
            </w:r>
            <w:r w:rsidR="00194E7F">
              <w:rPr>
                <w:rFonts w:cs="Arial"/>
                <w:b/>
                <w:sz w:val="28"/>
                <w:lang w:val="pt-PT"/>
              </w:rPr>
              <w:t>30</w:t>
            </w:r>
          </w:p>
        </w:tc>
      </w:tr>
      <w:tr w:rsidR="00832613" w:rsidRPr="003A289E" w14:paraId="6ECE3472" w14:textId="77777777">
        <w:trPr>
          <w:trHeight w:val="342"/>
        </w:trPr>
        <w:tc>
          <w:tcPr>
            <w:tcW w:w="527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D85ED6D" w14:textId="77777777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Designação da obra: Hospital Militar Regional de Cabinda</w:t>
            </w:r>
          </w:p>
        </w:tc>
        <w:tc>
          <w:tcPr>
            <w:tcW w:w="522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75F26309" w14:textId="77777777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N.º da Obra: 12DC - DEI/SV/2021</w:t>
            </w:r>
          </w:p>
        </w:tc>
      </w:tr>
      <w:tr w:rsidR="00832613" w:rsidRPr="0096116D" w14:paraId="4B9A73F7" w14:textId="77777777">
        <w:trPr>
          <w:trHeight w:val="342"/>
        </w:trPr>
        <w:tc>
          <w:tcPr>
            <w:tcW w:w="527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77BEF412" w14:textId="31F224AF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Mês: </w:t>
            </w:r>
            <w:r w:rsidR="00B90145">
              <w:rPr>
                <w:rFonts w:cs="Arial"/>
                <w:sz w:val="20"/>
                <w:szCs w:val="22"/>
                <w:lang w:val="pt-PT"/>
              </w:rPr>
              <w:t>Abril</w:t>
            </w:r>
            <w:r w:rsidR="00194E7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2"/>
                <w:lang w:val="pt-PT"/>
              </w:rPr>
              <w:t>de 202</w:t>
            </w:r>
            <w:r w:rsidR="000200FA" w:rsidRPr="0096116D">
              <w:rPr>
                <w:rFonts w:cs="Arial"/>
                <w:sz w:val="20"/>
                <w:szCs w:val="22"/>
                <w:lang w:val="pt-PT"/>
              </w:rPr>
              <w:t>6</w:t>
            </w:r>
          </w:p>
        </w:tc>
        <w:tc>
          <w:tcPr>
            <w:tcW w:w="522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73A63DB6" w14:textId="744B78A3" w:rsidR="00832613" w:rsidRPr="0096116D" w:rsidRDefault="0019694C">
            <w:pPr>
              <w:ind w:right="60"/>
              <w:jc w:val="left"/>
              <w:rPr>
                <w:rFonts w:cs="Arial"/>
                <w:b/>
                <w:sz w:val="28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Project Manager: </w:t>
            </w:r>
            <w:r w:rsidR="0034050E" w:rsidRPr="0096116D">
              <w:rPr>
                <w:rFonts w:cs="Arial"/>
                <w:sz w:val="20"/>
                <w:szCs w:val="22"/>
              </w:rPr>
              <w:t>Fábio Seda</w:t>
            </w:r>
          </w:p>
        </w:tc>
      </w:tr>
    </w:tbl>
    <w:sdt>
      <w:sdtPr>
        <w:rPr>
          <w:rFonts w:ascii="Arial" w:eastAsia="Times New Roman" w:hAnsi="Arial" w:cs="Arial"/>
          <w:color w:val="auto"/>
          <w:sz w:val="22"/>
          <w:szCs w:val="24"/>
          <w:lang w:eastAsia="de-DE"/>
        </w:rPr>
        <w:id w:val="16464605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BD2582" w14:textId="08AFE5A2" w:rsidR="00AE70CC" w:rsidRPr="0096116D" w:rsidRDefault="00AE70CC" w:rsidP="00AE70CC">
          <w:pPr>
            <w:pStyle w:val="TOCHeading"/>
            <w:numPr>
              <w:ilvl w:val="0"/>
              <w:numId w:val="0"/>
            </w:numPr>
            <w:ind w:left="720"/>
            <w:rPr>
              <w:rFonts w:ascii="Arial" w:hAnsi="Arial" w:cs="Arial"/>
            </w:rPr>
          </w:pPr>
          <w:proofErr w:type="spellStart"/>
          <w:r w:rsidRPr="0096116D">
            <w:rPr>
              <w:rFonts w:ascii="Arial" w:hAnsi="Arial" w:cs="Arial"/>
            </w:rPr>
            <w:t>Índice</w:t>
          </w:r>
          <w:proofErr w:type="spellEnd"/>
        </w:p>
        <w:p w14:paraId="463F19A6" w14:textId="39A46D37" w:rsidR="00FF46A4" w:rsidRDefault="00AE70CC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r w:rsidRPr="0096116D">
            <w:rPr>
              <w:rFonts w:cs="Arial"/>
            </w:rPr>
            <w:fldChar w:fldCharType="begin"/>
          </w:r>
          <w:r w:rsidRPr="0096116D">
            <w:rPr>
              <w:rFonts w:cs="Arial"/>
            </w:rPr>
            <w:instrText xml:space="preserve"> TOC \o "1-3" \h \z \u </w:instrText>
          </w:r>
          <w:r w:rsidRPr="0096116D">
            <w:rPr>
              <w:rFonts w:cs="Arial"/>
            </w:rPr>
            <w:fldChar w:fldCharType="separate"/>
          </w:r>
          <w:hyperlink w:anchor="_Toc223090248" w:history="1">
            <w:r w:rsidR="00FF46A4" w:rsidRPr="00C63EDB">
              <w:rPr>
                <w:rStyle w:val="Hyperlink"/>
                <w:b/>
                <w:noProof/>
                <w:lang w:val="pt-PT"/>
              </w:rPr>
              <w:t>1.</w:t>
            </w:r>
            <w:r w:rsidR="00FF46A4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="00FF46A4" w:rsidRPr="00C63EDB">
              <w:rPr>
                <w:rStyle w:val="Hyperlink"/>
                <w:b/>
                <w:noProof/>
                <w:lang w:val="pt-PT"/>
              </w:rPr>
              <w:t>Identificação dos intervenientes na obra</w:t>
            </w:r>
            <w:r w:rsidR="00FF46A4">
              <w:rPr>
                <w:noProof/>
                <w:webHidden/>
              </w:rPr>
              <w:tab/>
            </w:r>
            <w:r w:rsidR="00FF46A4">
              <w:rPr>
                <w:noProof/>
                <w:webHidden/>
              </w:rPr>
              <w:fldChar w:fldCharType="begin"/>
            </w:r>
            <w:r w:rsidR="00FF46A4">
              <w:rPr>
                <w:noProof/>
                <w:webHidden/>
              </w:rPr>
              <w:instrText xml:space="preserve"> PAGEREF _Toc223090248 \h </w:instrText>
            </w:r>
            <w:r w:rsidR="00FF46A4">
              <w:rPr>
                <w:noProof/>
                <w:webHidden/>
              </w:rPr>
            </w:r>
            <w:r w:rsidR="00FF46A4">
              <w:rPr>
                <w:noProof/>
                <w:webHidden/>
              </w:rPr>
              <w:fldChar w:fldCharType="separate"/>
            </w:r>
            <w:r w:rsidR="00FF46A4">
              <w:rPr>
                <w:noProof/>
                <w:webHidden/>
              </w:rPr>
              <w:t>2</w:t>
            </w:r>
            <w:r w:rsidR="00FF46A4">
              <w:rPr>
                <w:noProof/>
                <w:webHidden/>
              </w:rPr>
              <w:fldChar w:fldCharType="end"/>
            </w:r>
          </w:hyperlink>
        </w:p>
        <w:p w14:paraId="7DC7DD9A" w14:textId="63B7497E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49" w:history="1">
            <w:r w:rsidRPr="00C63EDB">
              <w:rPr>
                <w:rStyle w:val="Hyperlink"/>
                <w:b/>
                <w:noProof/>
                <w:lang w:val="pt-PT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Empresas envolvidas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D5726" w14:textId="41C40FF8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0" w:history="1">
            <w:r w:rsidRPr="00C63EDB">
              <w:rPr>
                <w:rStyle w:val="Hyperlink"/>
                <w:b/>
                <w:noProof/>
                <w:lang w:val="pt-PT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556E7" w14:textId="7CADD689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1" w:history="1">
            <w:r w:rsidRPr="00C63EDB">
              <w:rPr>
                <w:rStyle w:val="Hyperlink"/>
                <w:b/>
                <w:noProof/>
                <w:lang w:val="pt-PT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Segurança e Saúde do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8667" w14:textId="5444660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2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F6E3" w14:textId="47A387D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3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Controlo de alcoolemia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7114C" w14:textId="63AF61D4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4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Advertências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F583E" w14:textId="3852504B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5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Simulacros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90EE0" w14:textId="305651EC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6" w:history="1">
            <w:r w:rsidRPr="00C63EDB">
              <w:rPr>
                <w:rStyle w:val="Hyperlink"/>
                <w:b/>
                <w:noProof/>
                <w:lang w:val="pt-PT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Ambiente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C84BC" w14:textId="3C1C3E59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7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Consumos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D0694" w14:textId="2430CD17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8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Incidentes ambientais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20CEA" w14:textId="3D1201F2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59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Produção mensal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C67335" w14:textId="4043B169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0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Produção acumulada de resíduos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E7805" w14:textId="3012B465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1" w:history="1">
            <w:r w:rsidRPr="00C63EDB">
              <w:rPr>
                <w:rStyle w:val="Hyperlink"/>
                <w:noProof/>
                <w:lang w:val="pt-PT"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Estudos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F2166" w14:textId="7130C226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2" w:history="1">
            <w:r w:rsidRPr="00C63EDB">
              <w:rPr>
                <w:rStyle w:val="Hyperlink"/>
                <w:b/>
                <w:noProof/>
                <w:lang w:val="pt-PT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Reclamações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107C5" w14:textId="544A5486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3" w:history="1">
            <w:r w:rsidRPr="00C63EDB">
              <w:rPr>
                <w:rStyle w:val="Hyperlink"/>
                <w:b/>
                <w:noProof/>
                <w:lang w:val="pt-PT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Acções de interacção com a comunidade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CF82" w14:textId="151E5ABB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4" w:history="1">
            <w:r w:rsidRPr="00C63EDB">
              <w:rPr>
                <w:rStyle w:val="Hyperlink"/>
                <w:b/>
                <w:noProof/>
                <w:lang w:val="pt-PT"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Checklist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C8362" w14:textId="29705820" w:rsidR="00FF46A4" w:rsidRDefault="00FF46A4">
          <w:pPr>
            <w:pStyle w:val="TOC1"/>
            <w:tabs>
              <w:tab w:val="left" w:pos="48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5" w:history="1">
            <w:r w:rsidRPr="00C63EDB">
              <w:rPr>
                <w:rStyle w:val="Hyperlink"/>
                <w:b/>
                <w:noProof/>
                <w:lang w:val="pt-PT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b/>
                <w:noProof/>
                <w:lang w:val="pt-PT"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1DF7" w14:textId="300D7D1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6" w:history="1">
            <w:r w:rsidRPr="00C63EDB">
              <w:rPr>
                <w:rStyle w:val="Hyperlink"/>
                <w:noProof/>
                <w:lang w:val="pt-PT"/>
              </w:rPr>
              <w:t>a)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Mapa de sinistralidade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F84FE" w14:textId="5397523E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7" w:history="1">
            <w:r w:rsidRPr="00C63EDB">
              <w:rPr>
                <w:rStyle w:val="Hyperlink"/>
                <w:noProof/>
                <w:lang w:val="pt-PT"/>
              </w:rPr>
              <w:t>b)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Checklist de HSE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DCC34" w14:textId="42D177B7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8" w:history="1">
            <w:r w:rsidRPr="00C63EDB">
              <w:rPr>
                <w:rStyle w:val="Hyperlink"/>
                <w:noProof/>
                <w:lang w:val="pt-PT"/>
              </w:rPr>
              <w:t>c)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Relatório de simulacro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FCF1D" w14:textId="589AEB03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69" w:history="1">
            <w:r w:rsidRPr="00C63EDB">
              <w:rPr>
                <w:rStyle w:val="Hyperlink"/>
                <w:noProof/>
                <w:lang w:val="pt-PT"/>
              </w:rPr>
              <w:t>d)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verificação de extintores em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97EC6" w14:textId="2D66270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0" w:history="1">
            <w:r w:rsidRPr="00C63EDB">
              <w:rPr>
                <w:rStyle w:val="Hyperlink"/>
                <w:noProof/>
                <w:lang w:val="pt-PT"/>
              </w:rPr>
              <w:t>e)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verificação de equipamentos em obra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159DB" w14:textId="2D4DB498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1" w:history="1">
            <w:r w:rsidRPr="00C63EDB">
              <w:rPr>
                <w:rStyle w:val="Hyperlink"/>
                <w:noProof/>
                <w:lang w:val="pt-PT"/>
              </w:rPr>
              <w:t>f)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Seguro de Acidentes de Trabalho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0FE00" w14:textId="7D3FDCF2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2" w:history="1">
            <w:r w:rsidRPr="00C63EDB">
              <w:rPr>
                <w:rStyle w:val="Hyperlink"/>
                <w:noProof/>
                <w:lang w:val="pt-PT"/>
              </w:rPr>
              <w:t>g)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distribuição de EPI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D1EDD" w14:textId="6AD89514" w:rsidR="00FF46A4" w:rsidRDefault="00FF46A4">
          <w:pPr>
            <w:pStyle w:val="TOC2"/>
            <w:tabs>
              <w:tab w:val="left" w:pos="720"/>
              <w:tab w:val="right" w:leader="dot" w:pos="1054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n-GB" w:eastAsia="en-GB"/>
              <w14:ligatures w14:val="standardContextual"/>
            </w:rPr>
          </w:pPr>
          <w:hyperlink w:anchor="_Toc223090273" w:history="1">
            <w:r w:rsidRPr="00C63EDB">
              <w:rPr>
                <w:rStyle w:val="Hyperlink"/>
                <w:noProof/>
                <w:lang w:val="pt-PT"/>
              </w:rPr>
              <w:t>h)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n-GB" w:eastAsia="en-GB"/>
                <w14:ligatures w14:val="standardContextual"/>
              </w:rPr>
              <w:tab/>
            </w:r>
            <w:r w:rsidRPr="00C63EDB">
              <w:rPr>
                <w:rStyle w:val="Hyperlink"/>
                <w:noProof/>
                <w:lang w:val="pt-PT"/>
              </w:rPr>
              <w:t>Registos de formação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_Toc223090273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A997" w14:textId="66E5EE75" w:rsidR="00AE70CC" w:rsidRPr="0096116D" w:rsidRDefault="00AE70CC">
          <w:pPr>
            <w:rPr>
              <w:rFonts w:cs="Arial"/>
            </w:rPr>
          </w:pPr>
          <w:r w:rsidRPr="0096116D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7F5FA684" w14:textId="77777777" w:rsidR="00832613" w:rsidRPr="0096116D" w:rsidRDefault="00832613">
      <w:pPr>
        <w:ind w:right="60"/>
        <w:rPr>
          <w:rFonts w:cs="Arial"/>
          <w:b/>
          <w:sz w:val="4"/>
          <w:szCs w:val="4"/>
        </w:rPr>
      </w:pPr>
    </w:p>
    <w:p w14:paraId="51B9FE52" w14:textId="77777777" w:rsidR="00605514" w:rsidRPr="0096116D" w:rsidRDefault="00605514">
      <w:pPr>
        <w:ind w:right="60"/>
        <w:rPr>
          <w:rFonts w:cs="Arial"/>
          <w:b/>
          <w:sz w:val="4"/>
          <w:szCs w:val="4"/>
          <w:lang w:val="en-GB"/>
        </w:rPr>
      </w:pPr>
    </w:p>
    <w:p w14:paraId="13D44DF0" w14:textId="77777777" w:rsidR="00CF093B" w:rsidRPr="0096116D" w:rsidRDefault="00CF093B">
      <w:pPr>
        <w:rPr>
          <w:rFonts w:cs="Arial"/>
        </w:rPr>
      </w:pPr>
      <w:r w:rsidRPr="0096116D">
        <w:rPr>
          <w:rFonts w:cs="Arial"/>
          <w:bCs/>
        </w:rPr>
        <w:br w:type="page"/>
      </w:r>
    </w:p>
    <w:tbl>
      <w:tblPr>
        <w:tblStyle w:val="TableGrid"/>
        <w:tblpPr w:leftFromText="180" w:rightFromText="180" w:vertAnchor="text" w:horzAnchor="margin" w:tblpY="12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832613" w:rsidRPr="003A289E" w14:paraId="4A814EAA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1384035A" w14:textId="3760B389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lang w:val="pt-PT"/>
              </w:rPr>
            </w:pPr>
            <w:bookmarkStart w:id="0" w:name="_Toc223090248"/>
            <w:r w:rsidRPr="0096116D">
              <w:rPr>
                <w:rFonts w:ascii="Arial" w:hAnsi="Arial"/>
                <w:b/>
                <w:bCs w:val="0"/>
                <w:lang w:val="pt-PT"/>
              </w:rPr>
              <w:lastRenderedPageBreak/>
              <w:t>Identificação dos intervenientes na obra</w:t>
            </w:r>
            <w:bookmarkEnd w:id="0"/>
          </w:p>
        </w:tc>
      </w:tr>
      <w:tr w:rsidR="00832613" w:rsidRPr="0096116D" w14:paraId="29D63E85" w14:textId="77777777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DB3A7B9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036477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D6153B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Assinatura</w:t>
            </w:r>
          </w:p>
        </w:tc>
      </w:tr>
      <w:tr w:rsidR="00832613" w:rsidRPr="0096116D" w14:paraId="73FB6AE0" w14:textId="77777777">
        <w:tc>
          <w:tcPr>
            <w:tcW w:w="349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294B6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Dilson Cardoso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3DCAFE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FA12453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832613" w:rsidRPr="0096116D" w14:paraId="52BAC450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4014B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86704A6" w14:textId="7E0E51C6" w:rsidR="00832613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Coordenador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32A242E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605514" w:rsidRPr="0096116D" w14:paraId="44F2CCD4" w14:textId="77777777" w:rsidTr="005141EC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8AF2658" w14:textId="77777777" w:rsidR="00605514" w:rsidRPr="0096116D" w:rsidRDefault="00605514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Juarês Manico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25EBF89" w14:textId="77CAAB55" w:rsidR="00605514" w:rsidRPr="0096116D" w:rsidRDefault="00D01BDB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Coordenador 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7E69BC6" w14:textId="77777777" w:rsidR="00605514" w:rsidRPr="0096116D" w:rsidRDefault="00605514" w:rsidP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832613" w:rsidRPr="0096116D" w14:paraId="3A5116B4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20A1577" w14:textId="1E974EBF" w:rsidR="005C4A90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João Luzolo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7E65F5B" w14:textId="364D6A81" w:rsidR="005C4A90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Assistente 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 xml:space="preserve">HSE 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BE4F9D5" w14:textId="77777777" w:rsidR="00832613" w:rsidRPr="0096116D" w:rsidRDefault="00832613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  <w:tr w:rsidR="00605514" w:rsidRPr="0096116D" w14:paraId="1396C5B3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EB05976" w14:textId="51AD13E5" w:rsidR="00605514" w:rsidRPr="0096116D" w:rsidRDefault="0060551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Matias Salvador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E64CCC5" w14:textId="71F666B9" w:rsidR="00605514" w:rsidRPr="0096116D" w:rsidRDefault="00D01BDB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Assistente </w:t>
            </w:r>
            <w:r w:rsidR="00605514" w:rsidRPr="0096116D">
              <w:rPr>
                <w:rFonts w:cs="Arial"/>
                <w:sz w:val="20"/>
                <w:szCs w:val="20"/>
                <w:lang w:val="pt-PT"/>
              </w:rPr>
              <w:t>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C1097A8" w14:textId="77777777" w:rsidR="00605514" w:rsidRPr="0096116D" w:rsidRDefault="00605514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</w:p>
        </w:tc>
      </w:tr>
    </w:tbl>
    <w:p w14:paraId="3E0DD903" w14:textId="77777777" w:rsidR="00832613" w:rsidRPr="0096116D" w:rsidRDefault="00832613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cs="Arial"/>
          <w:sz w:val="4"/>
          <w:szCs w:val="4"/>
          <w:lang w:val="pt-PT"/>
        </w:rPr>
      </w:pPr>
    </w:p>
    <w:tbl>
      <w:tblPr>
        <w:tblStyle w:val="TableGrid"/>
        <w:tblW w:w="10322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40"/>
        <w:gridCol w:w="3395"/>
        <w:gridCol w:w="3487"/>
      </w:tblGrid>
      <w:tr w:rsidR="00832613" w:rsidRPr="0096116D" w14:paraId="416A18BF" w14:textId="77777777" w:rsidTr="00AE70CC">
        <w:trPr>
          <w:trHeight w:val="330"/>
        </w:trPr>
        <w:tc>
          <w:tcPr>
            <w:tcW w:w="10322" w:type="dxa"/>
            <w:gridSpan w:val="3"/>
            <w:tcBorders>
              <w:top w:val="nil"/>
              <w:bottom w:val="single" w:sz="4" w:space="0" w:color="auto"/>
            </w:tcBorders>
          </w:tcPr>
          <w:p w14:paraId="344B2228" w14:textId="77777777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1" w:name="_Toc223090249"/>
            <w:r w:rsidRPr="0096116D">
              <w:rPr>
                <w:rFonts w:ascii="Arial" w:hAnsi="Arial"/>
                <w:b/>
                <w:bCs w:val="0"/>
                <w:lang w:val="pt-PT"/>
              </w:rPr>
              <w:t>Empresas envolvidas</w:t>
            </w:r>
            <w:bookmarkEnd w:id="1"/>
          </w:p>
        </w:tc>
      </w:tr>
      <w:tr w:rsidR="00832613" w:rsidRPr="0096116D" w14:paraId="4ACBEF0F" w14:textId="77777777" w:rsidTr="00AE70CC">
        <w:trPr>
          <w:trHeight w:val="298"/>
        </w:trPr>
        <w:tc>
          <w:tcPr>
            <w:tcW w:w="344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44246A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Empresa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3735C5D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Especialidade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24F44A1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Número de trabalhadores</w:t>
            </w:r>
          </w:p>
        </w:tc>
      </w:tr>
      <w:tr w:rsidR="00832613" w:rsidRPr="0096116D" w14:paraId="24409B51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0C9EF8F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395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49C16EB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Gestor do Projecto</w:t>
            </w:r>
          </w:p>
        </w:tc>
        <w:tc>
          <w:tcPr>
            <w:tcW w:w="3487" w:type="dxa"/>
            <w:tcBorders>
              <w:top w:val="single" w:sz="4" w:space="0" w:color="auto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1CC09C80" w14:textId="0D658DB0" w:rsidR="00832613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</w:t>
            </w:r>
          </w:p>
        </w:tc>
      </w:tr>
      <w:tr w:rsidR="009E5485" w:rsidRPr="0096116D" w14:paraId="7A3D8DA1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5D932A78" w14:textId="2CDC2047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Mota-Engil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1D138B3" w14:textId="324E8777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Subcontratado de estrutura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02791594" w14:textId="763D43F2" w:rsidR="009E5485" w:rsidRPr="0096116D" w:rsidRDefault="00201DF4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5</w:t>
            </w:r>
            <w:r w:rsidR="00037122">
              <w:rPr>
                <w:rFonts w:cs="Arial"/>
                <w:sz w:val="20"/>
                <w:szCs w:val="20"/>
                <w:lang w:val="pt-PT"/>
              </w:rPr>
              <w:t>3</w:t>
            </w:r>
          </w:p>
        </w:tc>
      </w:tr>
      <w:tr w:rsidR="009E5485" w:rsidRPr="0096116D" w14:paraId="7EE9DBB9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266F428B" w14:textId="6D5EF8BF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Confrasilvas (Mota-Engil)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15588C04" w14:textId="12070EC3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Subcontratado de </w:t>
            </w:r>
            <w:r w:rsidR="00B41D4E" w:rsidRPr="0096116D">
              <w:rPr>
                <w:rFonts w:cs="Arial"/>
                <w:sz w:val="20"/>
                <w:szCs w:val="20"/>
                <w:lang w:val="pt-PT"/>
              </w:rPr>
              <w:t>c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ofragem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01002DCE" w14:textId="5476C3F8" w:rsidR="009E5485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23</w:t>
            </w:r>
          </w:p>
        </w:tc>
      </w:tr>
      <w:tr w:rsidR="009E5485" w:rsidRPr="0096116D" w14:paraId="60AA314A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6C9F48A2" w14:textId="5CDAC89D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Protector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35B260F8" w14:textId="2FEF694C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173ED626" w14:textId="35BD1D5D" w:rsidR="009E5485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6</w:t>
            </w:r>
          </w:p>
        </w:tc>
      </w:tr>
      <w:tr w:rsidR="009E5485" w:rsidRPr="0096116D" w14:paraId="23EA667C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C31DAA4" w14:textId="2DEBD98A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Afrilim</w:t>
            </w: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1F9DC1F6" w14:textId="0FB9F31B" w:rsidR="009E5485" w:rsidRPr="0096116D" w:rsidRDefault="00037122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Limpeza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nil"/>
              <w:right w:val="nil"/>
            </w:tcBorders>
          </w:tcPr>
          <w:p w14:paraId="0226C1EE" w14:textId="5D84195C" w:rsidR="009E5485" w:rsidRPr="0096116D" w:rsidRDefault="00037122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</w:tr>
      <w:tr w:rsidR="009E5485" w:rsidRPr="0096116D" w14:paraId="4D276D47" w14:textId="77777777" w:rsidTr="00AE70CC">
        <w:trPr>
          <w:trHeight w:val="274"/>
        </w:trPr>
        <w:tc>
          <w:tcPr>
            <w:tcW w:w="344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26A5E2A" w14:textId="5E9BE298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3395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single" w:sz="4" w:space="0" w:color="F2F2F2" w:themeColor="background1" w:themeShade="F2"/>
            </w:tcBorders>
          </w:tcPr>
          <w:p w14:paraId="75AB6E29" w14:textId="6E8F9652" w:rsidR="009E5485" w:rsidRPr="0096116D" w:rsidRDefault="009E5485" w:rsidP="009E5485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F2F2F2" w:themeColor="background1" w:themeShade="F2"/>
              <w:bottom w:val="single" w:sz="4" w:space="0" w:color="D9D9D9" w:themeColor="background1" w:themeShade="D9"/>
              <w:right w:val="nil"/>
            </w:tcBorders>
          </w:tcPr>
          <w:p w14:paraId="4CAE134E" w14:textId="575C491F" w:rsidR="009E5485" w:rsidRPr="0096116D" w:rsidRDefault="009E5485" w:rsidP="00B02028">
            <w:pPr>
              <w:spacing w:line="276" w:lineRule="auto"/>
              <w:ind w:right="60"/>
              <w:jc w:val="center"/>
              <w:rPr>
                <w:rFonts w:cs="Arial"/>
                <w:sz w:val="20"/>
                <w:szCs w:val="20"/>
                <w:lang w:val="pt-PT"/>
              </w:rPr>
            </w:pPr>
          </w:p>
        </w:tc>
      </w:tr>
      <w:tr w:rsidR="009E5485" w:rsidRPr="0096116D" w14:paraId="60F44F02" w14:textId="77777777" w:rsidTr="00AE70CC">
        <w:trPr>
          <w:trHeight w:val="274"/>
        </w:trPr>
        <w:tc>
          <w:tcPr>
            <w:tcW w:w="6835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C9823BE" w14:textId="1D50BC1C" w:rsidR="009E5485" w:rsidRPr="0096116D" w:rsidRDefault="001204DA" w:rsidP="00F5514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48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</w:tcPr>
          <w:p w14:paraId="73A01FE3" w14:textId="16EB92D5" w:rsidR="00D45EB2" w:rsidRPr="0096116D" w:rsidRDefault="00015080" w:rsidP="00015080">
            <w:pPr>
              <w:tabs>
                <w:tab w:val="left" w:pos="220"/>
              </w:tabs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ab/>
            </w:r>
            <w:r w:rsidR="00037122">
              <w:rPr>
                <w:rFonts w:cs="Arial"/>
                <w:sz w:val="20"/>
                <w:szCs w:val="20"/>
                <w:lang w:val="pt-PT"/>
              </w:rPr>
              <w:t>91</w:t>
            </w:r>
          </w:p>
        </w:tc>
      </w:tr>
    </w:tbl>
    <w:p w14:paraId="1787F032" w14:textId="63807EF7" w:rsidR="00832613" w:rsidRPr="0096116D" w:rsidRDefault="00832613">
      <w:pPr>
        <w:tabs>
          <w:tab w:val="left" w:pos="1560"/>
        </w:tabs>
        <w:ind w:right="911"/>
        <w:rPr>
          <w:rFonts w:cs="Arial"/>
          <w:b/>
          <w:sz w:val="4"/>
          <w:szCs w:val="4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832613" w:rsidRPr="0096116D" w14:paraId="705760AA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55167A4A" w14:textId="77777777" w:rsidR="00832613" w:rsidRPr="0096116D" w:rsidRDefault="0019694C" w:rsidP="00AE70CC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2" w:name="_Toc223090250"/>
            <w:r w:rsidRPr="0096116D">
              <w:rPr>
                <w:rFonts w:ascii="Arial" w:hAnsi="Arial"/>
                <w:b/>
                <w:bCs w:val="0"/>
                <w:lang w:val="pt-PT"/>
              </w:rPr>
              <w:t>Formação</w:t>
            </w:r>
            <w:bookmarkEnd w:id="2"/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5A5E57B3" w14:textId="77777777" w:rsidR="00832613" w:rsidRPr="0096116D" w:rsidRDefault="00832613">
            <w:pPr>
              <w:ind w:right="60"/>
              <w:rPr>
                <w:rFonts w:cs="Arial"/>
                <w:b/>
                <w:szCs w:val="20"/>
                <w:lang w:val="pt-PT"/>
              </w:rPr>
            </w:pPr>
          </w:p>
        </w:tc>
      </w:tr>
      <w:tr w:rsidR="00832613" w:rsidRPr="003A289E" w14:paraId="4D5957C3" w14:textId="77777777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324568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417CA11" w14:textId="341B2552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 xml:space="preserve">Número </w:t>
            </w:r>
            <w:r w:rsidR="00D01BDB" w:rsidRPr="0096116D">
              <w:rPr>
                <w:rFonts w:cs="Arial"/>
                <w:lang w:val="pt-PT"/>
              </w:rPr>
              <w:t xml:space="preserve">de </w:t>
            </w:r>
            <w:r w:rsidRPr="0096116D">
              <w:rPr>
                <w:rFonts w:cs="Arial"/>
                <w:lang w:val="pt-PT"/>
              </w:rPr>
              <w:t>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1FAFA5E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307D2DF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Tempo total de formação (n.º formandos x 45min.)</w:t>
            </w:r>
          </w:p>
        </w:tc>
      </w:tr>
      <w:tr w:rsidR="00832613" w:rsidRPr="0096116D" w14:paraId="16FE3872" w14:textId="77777777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88B76B" w14:textId="77777777" w:rsidR="00832613" w:rsidRPr="0096116D" w:rsidRDefault="00832613">
            <w:pPr>
              <w:spacing w:line="276" w:lineRule="auto"/>
              <w:ind w:right="60"/>
              <w:rPr>
                <w:rFonts w:cs="Arial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2F16D12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2F2264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EB34A5B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F3879B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4A2810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3BD24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049199BC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1C83AAB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97F7002" w14:textId="38ABD61C" w:rsidR="00832613" w:rsidRPr="0096116D" w:rsidRDefault="001204DA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F8FE47" w14:textId="7E9EFEDF" w:rsidR="00832613" w:rsidRPr="0096116D" w:rsidRDefault="0009609C">
            <w:pPr>
              <w:spacing w:line="276" w:lineRule="auto"/>
              <w:ind w:right="60"/>
              <w:jc w:val="left"/>
              <w:rPr>
                <w:rFonts w:cs="Arial"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015080">
              <w:rPr>
                <w:rFonts w:cs="Arial"/>
                <w:sz w:val="20"/>
                <w:szCs w:val="20"/>
                <w:lang w:val="pt-PT"/>
              </w:rPr>
              <w:t>5</w:t>
            </w:r>
            <w:r w:rsidR="001204DA">
              <w:rPr>
                <w:rFonts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33FC5CE" w14:textId="29F0A22E" w:rsidR="00832613" w:rsidRPr="0096116D" w:rsidRDefault="001204DA">
            <w:pPr>
              <w:spacing w:line="276" w:lineRule="auto"/>
              <w:ind w:right="60"/>
              <w:jc w:val="left"/>
              <w:rPr>
                <w:rFonts w:cs="Arial"/>
                <w:bCs/>
                <w:szCs w:val="22"/>
                <w:lang w:val="pt-PT"/>
              </w:rPr>
            </w:pPr>
            <w:r>
              <w:rPr>
                <w:rFonts w:cs="Arial"/>
                <w:bCs/>
                <w:szCs w:val="22"/>
                <w:lang w:val="pt-PT"/>
              </w:rPr>
              <w:t>1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0944BC6" w14:textId="4F92F2DB" w:rsidR="00832613" w:rsidRPr="0096116D" w:rsidRDefault="00A57A62">
            <w:pPr>
              <w:spacing w:line="276" w:lineRule="auto"/>
              <w:ind w:right="60"/>
              <w:jc w:val="left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50</w:t>
            </w:r>
            <w:r w:rsidR="001204DA">
              <w:rPr>
                <w:rFonts w:cs="Arial"/>
                <w:sz w:val="20"/>
                <w:szCs w:val="20"/>
                <w:lang w:val="pt-PT"/>
              </w:rPr>
              <w:t>8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42BBFE5" w14:textId="2219F974" w:rsidR="00832613" w:rsidRPr="0096116D" w:rsidRDefault="001204DA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45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D6DB3A5" w14:textId="5CDD6411" w:rsidR="00832613" w:rsidRPr="0096116D" w:rsidRDefault="007A7D7A">
            <w:pPr>
              <w:spacing w:line="276" w:lineRule="auto"/>
              <w:ind w:right="60"/>
              <w:jc w:val="left"/>
              <w:rPr>
                <w:rFonts w:cs="Arial"/>
                <w:bCs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393C30"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015080">
              <w:rPr>
                <w:rFonts w:cs="Arial"/>
                <w:sz w:val="20"/>
                <w:szCs w:val="20"/>
                <w:lang w:val="pt-PT"/>
              </w:rPr>
              <w:t>8</w:t>
            </w:r>
            <w:r w:rsidR="0080336F">
              <w:rPr>
                <w:rFonts w:cs="Arial"/>
                <w:sz w:val="20"/>
                <w:szCs w:val="20"/>
                <w:lang w:val="pt-PT"/>
              </w:rPr>
              <w:t>60</w:t>
            </w:r>
          </w:p>
        </w:tc>
      </w:tr>
      <w:tr w:rsidR="00832613" w:rsidRPr="0096116D" w14:paraId="5DF59B50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0C37E2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CAF170" w14:textId="2E03773A" w:rsidR="00832613" w:rsidRPr="0096116D" w:rsidRDefault="0080336F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21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29D1EAA" w14:textId="6201C80B" w:rsidR="00832613" w:rsidRPr="0096116D" w:rsidRDefault="00393C3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  <w:r w:rsidR="0080336F">
              <w:rPr>
                <w:rFonts w:cs="Arial"/>
                <w:sz w:val="20"/>
                <w:szCs w:val="20"/>
                <w:lang w:val="pt-PT"/>
              </w:rPr>
              <w:t>78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0AE5CD1" w14:textId="679B593B" w:rsidR="00832613" w:rsidRPr="0096116D" w:rsidRDefault="00FA091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1513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C2B778D" w14:textId="3A8A6BBA" w:rsidR="00832613" w:rsidRPr="0096116D" w:rsidRDefault="006C1484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FA0919">
              <w:rPr>
                <w:rFonts w:cs="Arial"/>
                <w:sz w:val="20"/>
                <w:szCs w:val="20"/>
                <w:lang w:val="pt-PT"/>
              </w:rPr>
              <w:t>4 769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A96037B" w14:textId="18A5E7DB" w:rsidR="00832613" w:rsidRPr="0096116D" w:rsidRDefault="00FA091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68 085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8108CC7" w14:textId="3564682A" w:rsidR="00832613" w:rsidRPr="0096116D" w:rsidRDefault="00231FB3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FA0919">
              <w:rPr>
                <w:rFonts w:cs="Arial"/>
                <w:sz w:val="20"/>
                <w:szCs w:val="20"/>
                <w:lang w:val="pt-PT"/>
              </w:rPr>
              <w:t> 564 585</w:t>
            </w:r>
          </w:p>
        </w:tc>
      </w:tr>
      <w:tr w:rsidR="00832613" w:rsidRPr="0096116D" w14:paraId="7F09DE0C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25430EB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2E56D94" w14:textId="000D0D6E" w:rsidR="00832613" w:rsidRPr="0096116D" w:rsidRDefault="003E4C56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2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A9A82D" w14:textId="6B351FDE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9</w:t>
            </w:r>
            <w:r w:rsidR="00FA0919">
              <w:rPr>
                <w:rFonts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5A57EEC" w14:textId="696FD48B" w:rsidR="00832613" w:rsidRPr="0096116D" w:rsidRDefault="00FA091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121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902DC88" w14:textId="1991BD67" w:rsidR="00832613" w:rsidRPr="0096116D" w:rsidRDefault="00F56B1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6</w:t>
            </w:r>
            <w:r w:rsidR="00FA0919">
              <w:rPr>
                <w:rFonts w:cs="Arial"/>
                <w:sz w:val="20"/>
                <w:szCs w:val="20"/>
                <w:lang w:val="pt-PT"/>
              </w:rPr>
              <w:t>140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DD31B1B" w14:textId="19F1F2CF" w:rsidR="00832613" w:rsidRPr="0096116D" w:rsidRDefault="00FA091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5445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6C3C282" w14:textId="6EC89717" w:rsidR="00832613" w:rsidRPr="0096116D" w:rsidRDefault="00D502A3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F56B12">
              <w:rPr>
                <w:rFonts w:cs="Arial"/>
                <w:sz w:val="20"/>
                <w:szCs w:val="20"/>
                <w:lang w:val="pt-PT"/>
              </w:rPr>
              <w:t>7</w:t>
            </w:r>
            <w:r w:rsidR="003E65D9">
              <w:rPr>
                <w:rFonts w:cs="Arial"/>
                <w:sz w:val="20"/>
                <w:szCs w:val="20"/>
                <w:lang w:val="pt-PT"/>
              </w:rPr>
              <w:t>6 300</w:t>
            </w:r>
          </w:p>
        </w:tc>
      </w:tr>
      <w:tr w:rsidR="00832613" w:rsidRPr="0096116D" w14:paraId="24925DFE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9876FC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C196881" w14:textId="03555B21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CAF73B" w14:textId="5024805F" w:rsidR="00832613" w:rsidRPr="0096116D" w:rsidRDefault="00EC6422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360108" w:rsidRPr="0096116D">
              <w:rPr>
                <w:rFonts w:cs="Arial"/>
                <w:sz w:val="20"/>
                <w:szCs w:val="20"/>
                <w:lang w:val="pt-PT"/>
              </w:rPr>
              <w:t>7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67B4828" w14:textId="3E9A39A5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8C0970" w14:textId="432D8342" w:rsidR="00832613" w:rsidRPr="0096116D" w:rsidRDefault="00360108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110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152DE89" w14:textId="272DB35C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330073C" w14:textId="306A8AED" w:rsidR="00832613" w:rsidRPr="0096116D" w:rsidRDefault="00360108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  <w:r w:rsid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950</w:t>
            </w:r>
          </w:p>
        </w:tc>
      </w:tr>
      <w:tr w:rsidR="00832613" w:rsidRPr="0096116D" w14:paraId="127FAD7A" w14:textId="77777777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E2CA0E8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125B0A2" w14:textId="712D49FB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DF61437" w14:textId="06CBDBFD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47241E5" w14:textId="3F71620B" w:rsidR="00832613" w:rsidRPr="0096116D" w:rsidRDefault="00D1370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E56C5B6" w14:textId="58B392CE" w:rsidR="00832613" w:rsidRPr="0096116D" w:rsidRDefault="000C0C20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</w:t>
            </w:r>
            <w:r w:rsidR="006F4849" w:rsidRPr="0096116D">
              <w:rPr>
                <w:rFonts w:cs="Arial"/>
                <w:sz w:val="20"/>
                <w:szCs w:val="20"/>
                <w:lang w:val="pt-PT"/>
              </w:rPr>
              <w:t>9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1EB9097" w14:textId="7BCB1AE1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FB03283" w14:textId="77777777" w:rsidR="00832613" w:rsidRPr="0096116D" w:rsidRDefault="006F4849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855</w:t>
            </w:r>
          </w:p>
          <w:p w14:paraId="4516B08B" w14:textId="289233AA" w:rsidR="00AE70CC" w:rsidRPr="0096116D" w:rsidRDefault="00AE70C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</w:p>
        </w:tc>
      </w:tr>
    </w:tbl>
    <w:p w14:paraId="472ED7CB" w14:textId="09A3CAE5" w:rsidR="00832613" w:rsidRPr="0096116D" w:rsidRDefault="00AE70CC" w:rsidP="00AE70CC">
      <w:pPr>
        <w:pStyle w:val="Heading1"/>
        <w:rPr>
          <w:rFonts w:ascii="Arial" w:hAnsi="Arial"/>
          <w:b/>
          <w:bCs w:val="0"/>
          <w:lang w:val="pt-PT"/>
        </w:rPr>
      </w:pPr>
      <w:bookmarkStart w:id="3" w:name="_Toc223090251"/>
      <w:r w:rsidRPr="0096116D">
        <w:rPr>
          <w:rFonts w:ascii="Arial" w:hAnsi="Arial"/>
          <w:b/>
          <w:bCs w:val="0"/>
          <w:lang w:val="pt-PT"/>
        </w:rPr>
        <w:t>Segurança e Saúde do Trabalho</w:t>
      </w:r>
      <w:bookmarkEnd w:id="3"/>
    </w:p>
    <w:tbl>
      <w:tblPr>
        <w:tblStyle w:val="TableGrid"/>
        <w:tblpPr w:leftFromText="180" w:rightFromText="180" w:vertAnchor="text" w:horzAnchor="margin" w:tblpY="128"/>
        <w:tblW w:w="10464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6"/>
        <w:gridCol w:w="176"/>
        <w:gridCol w:w="1131"/>
        <w:gridCol w:w="354"/>
        <w:gridCol w:w="936"/>
        <w:gridCol w:w="17"/>
        <w:gridCol w:w="919"/>
        <w:gridCol w:w="391"/>
        <w:gridCol w:w="545"/>
        <w:gridCol w:w="762"/>
        <w:gridCol w:w="267"/>
        <w:gridCol w:w="845"/>
        <w:gridCol w:w="196"/>
        <w:gridCol w:w="740"/>
        <w:gridCol w:w="567"/>
        <w:gridCol w:w="369"/>
        <w:gridCol w:w="943"/>
      </w:tblGrid>
      <w:tr w:rsidR="00AE70CC" w:rsidRPr="0096116D" w14:paraId="40E3EF32" w14:textId="77777777" w:rsidTr="00AE70CC">
        <w:trPr>
          <w:gridAfter w:val="9"/>
          <w:wAfter w:w="5234" w:type="dxa"/>
          <w:trHeight w:val="269"/>
        </w:trPr>
        <w:tc>
          <w:tcPr>
            <w:tcW w:w="5230" w:type="dxa"/>
            <w:gridSpan w:val="8"/>
            <w:tcBorders>
              <w:top w:val="nil"/>
              <w:bottom w:val="single" w:sz="4" w:space="0" w:color="auto"/>
            </w:tcBorders>
          </w:tcPr>
          <w:p w14:paraId="47A28563" w14:textId="77777777" w:rsidR="00AE70CC" w:rsidRPr="0096116D" w:rsidRDefault="00AE70CC" w:rsidP="00AE70CC">
            <w:pPr>
              <w:pStyle w:val="Heading2"/>
              <w:rPr>
                <w:szCs w:val="20"/>
                <w:lang w:val="pt-PT"/>
              </w:rPr>
            </w:pPr>
            <w:bookmarkStart w:id="4" w:name="_Toc223090252"/>
            <w:r w:rsidRPr="0096116D">
              <w:rPr>
                <w:lang w:val="pt-PT"/>
              </w:rPr>
              <w:t>Sinistralidade</w:t>
            </w:r>
            <w:bookmarkEnd w:id="4"/>
          </w:p>
        </w:tc>
      </w:tr>
      <w:tr w:rsidR="00AE70CC" w:rsidRPr="0096116D" w14:paraId="452CA7B2" w14:textId="77777777" w:rsidTr="0096116D">
        <w:trPr>
          <w:trHeight w:val="293"/>
        </w:trPr>
        <w:tc>
          <w:tcPr>
            <w:tcW w:w="2613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35C2EE7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N.º acidentes</w:t>
            </w:r>
          </w:p>
        </w:tc>
        <w:tc>
          <w:tcPr>
            <w:tcW w:w="2617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2801050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Dias perdidos</w:t>
            </w:r>
          </w:p>
        </w:tc>
        <w:tc>
          <w:tcPr>
            <w:tcW w:w="2615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5FE8FFA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Índice de Gravidade</w:t>
            </w:r>
          </w:p>
        </w:tc>
        <w:tc>
          <w:tcPr>
            <w:tcW w:w="261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E6252B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Cs w:val="22"/>
                <w:lang w:val="pt-PT"/>
              </w:rPr>
            </w:pPr>
            <w:r w:rsidRPr="0096116D">
              <w:rPr>
                <w:rFonts w:cs="Arial"/>
                <w:bCs/>
                <w:szCs w:val="22"/>
                <w:lang w:val="pt-PT"/>
              </w:rPr>
              <w:t>Índice de Frequência</w:t>
            </w:r>
          </w:p>
        </w:tc>
      </w:tr>
      <w:tr w:rsidR="00AE70CC" w:rsidRPr="0096116D" w14:paraId="2A35318E" w14:textId="77777777" w:rsidTr="0096116D">
        <w:trPr>
          <w:trHeight w:val="269"/>
        </w:trPr>
        <w:tc>
          <w:tcPr>
            <w:tcW w:w="130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D2A3463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7289E85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3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C562504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0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FD6D5FA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FDBDB9E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08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08529B8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0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F9E5248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C77737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AE70CC" w:rsidRPr="0096116D" w14:paraId="373C728A" w14:textId="77777777" w:rsidTr="0096116D">
        <w:trPr>
          <w:trHeight w:val="269"/>
        </w:trPr>
        <w:tc>
          <w:tcPr>
            <w:tcW w:w="130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5BACD61" w14:textId="3583CFCC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A65F64D" w14:textId="70834BA0" w:rsidR="00AE70CC" w:rsidRPr="0096116D" w:rsidRDefault="009D1997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  <w:tc>
          <w:tcPr>
            <w:tcW w:w="1307" w:type="dxa"/>
            <w:gridSpan w:val="3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4A6CFAD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10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E79E24E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4EBCEF6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0.00</w:t>
            </w:r>
          </w:p>
        </w:tc>
        <w:tc>
          <w:tcPr>
            <w:tcW w:w="1308" w:type="dxa"/>
            <w:gridSpan w:val="3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56F7A54" w14:textId="77777777" w:rsidR="00AE70CC" w:rsidRPr="0096116D" w:rsidRDefault="00AE70CC" w:rsidP="00AE70C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0.00</w:t>
            </w:r>
          </w:p>
        </w:tc>
        <w:tc>
          <w:tcPr>
            <w:tcW w:w="1307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0B49C85" w14:textId="00365C9E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0</w:t>
            </w:r>
            <w:r w:rsidR="00AE70CC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>
              <w:rPr>
                <w:rFonts w:cs="Arial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BE5500A" w14:textId="5F16E1A8" w:rsidR="00AE70CC" w:rsidRPr="0096116D" w:rsidRDefault="00F56B1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1</w:t>
            </w:r>
            <w:r w:rsidR="00AE70CC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>
              <w:rPr>
                <w:rFonts w:cs="Arial"/>
                <w:sz w:val="20"/>
                <w:szCs w:val="22"/>
                <w:lang w:val="pt-PT"/>
              </w:rPr>
              <w:t>45</w:t>
            </w:r>
          </w:p>
        </w:tc>
      </w:tr>
      <w:tr w:rsidR="00832613" w:rsidRPr="0096116D" w14:paraId="47E8C8AC" w14:textId="77777777" w:rsidTr="00AE70CC">
        <w:trPr>
          <w:trHeight w:val="507"/>
        </w:trPr>
        <w:tc>
          <w:tcPr>
            <w:tcW w:w="10464" w:type="dxa"/>
            <w:gridSpan w:val="17"/>
            <w:tcBorders>
              <w:top w:val="nil"/>
              <w:bottom w:val="single" w:sz="4" w:space="0" w:color="auto"/>
            </w:tcBorders>
          </w:tcPr>
          <w:p w14:paraId="2B8C263A" w14:textId="77777777" w:rsidR="00AE70CC" w:rsidRPr="0096116D" w:rsidRDefault="00AE70CC" w:rsidP="00AE70CC">
            <w:pPr>
              <w:rPr>
                <w:rFonts w:cs="Arial"/>
                <w:lang w:val="pt-PT"/>
              </w:rPr>
            </w:pPr>
          </w:p>
          <w:p w14:paraId="6B19629B" w14:textId="2289D2A0" w:rsidR="00832613" w:rsidRPr="0096116D" w:rsidRDefault="0019694C" w:rsidP="00AE70CC">
            <w:pPr>
              <w:pStyle w:val="Heading2"/>
              <w:rPr>
                <w:szCs w:val="20"/>
                <w:lang w:val="pt-PT"/>
              </w:rPr>
            </w:pPr>
            <w:bookmarkStart w:id="5" w:name="_Toc223090253"/>
            <w:r w:rsidRPr="0096116D">
              <w:rPr>
                <w:lang w:val="pt-PT"/>
              </w:rPr>
              <w:t>Controlo de alcool</w:t>
            </w:r>
            <w:r w:rsidR="00D01BDB" w:rsidRPr="0096116D">
              <w:rPr>
                <w:lang w:val="pt-PT"/>
              </w:rPr>
              <w:t>e</w:t>
            </w:r>
            <w:r w:rsidRPr="0096116D">
              <w:rPr>
                <w:lang w:val="pt-PT"/>
              </w:rPr>
              <w:t>mia</w:t>
            </w:r>
            <w:bookmarkEnd w:id="5"/>
          </w:p>
        </w:tc>
      </w:tr>
      <w:tr w:rsidR="00832613" w:rsidRPr="0096116D" w14:paraId="08D1E68D" w14:textId="77777777" w:rsidTr="0096116D">
        <w:trPr>
          <w:trHeight w:val="293"/>
        </w:trPr>
        <w:tc>
          <w:tcPr>
            <w:tcW w:w="296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8674BC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Número de testes</w:t>
            </w:r>
          </w:p>
        </w:tc>
        <w:tc>
          <w:tcPr>
            <w:tcW w:w="3837" w:type="dxa"/>
            <w:gridSpan w:val="7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DD2A3E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Negativos</w:t>
            </w:r>
          </w:p>
        </w:tc>
        <w:tc>
          <w:tcPr>
            <w:tcW w:w="3660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4E5A40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Positivos</w:t>
            </w:r>
          </w:p>
        </w:tc>
      </w:tr>
      <w:tr w:rsidR="00832613" w:rsidRPr="0096116D" w14:paraId="6FFD1F9F" w14:textId="77777777" w:rsidTr="0096116D">
        <w:trPr>
          <w:trHeight w:val="269"/>
        </w:trPr>
        <w:tc>
          <w:tcPr>
            <w:tcW w:w="1482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786726E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485" w:type="dxa"/>
            <w:gridSpan w:val="2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E0E38A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860F74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0BCBC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947345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102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16F4D6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BBB764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1B48483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54C7AD1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Acum.</w:t>
            </w:r>
          </w:p>
        </w:tc>
        <w:tc>
          <w:tcPr>
            <w:tcW w:w="9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108CFA" w14:textId="77777777" w:rsidR="00832613" w:rsidRPr="0096116D" w:rsidRDefault="0019694C">
            <w:pPr>
              <w:spacing w:line="276" w:lineRule="auto"/>
              <w:ind w:right="60"/>
              <w:jc w:val="left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</w:tr>
      <w:tr w:rsidR="00832613" w:rsidRPr="0096116D" w14:paraId="6B817D92" w14:textId="77777777" w:rsidTr="0096116D">
        <w:trPr>
          <w:trHeight w:val="269"/>
        </w:trPr>
        <w:tc>
          <w:tcPr>
            <w:tcW w:w="1482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CB2F791" w14:textId="211D731F" w:rsidR="00832613" w:rsidRPr="0096116D" w:rsidRDefault="003E65D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114</w:t>
            </w:r>
          </w:p>
        </w:tc>
        <w:tc>
          <w:tcPr>
            <w:tcW w:w="1485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8D06997" w14:textId="07584DAF" w:rsidR="00832613" w:rsidRPr="0096116D" w:rsidRDefault="00610BAF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  <w:r w:rsidR="003E65D9">
              <w:rPr>
                <w:rFonts w:cs="Arial"/>
                <w:bCs/>
                <w:sz w:val="20"/>
                <w:szCs w:val="20"/>
                <w:lang w:val="pt-PT"/>
              </w:rPr>
              <w:t>738</w:t>
            </w:r>
          </w:p>
        </w:tc>
        <w:tc>
          <w:tcPr>
            <w:tcW w:w="9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E6F9F9E" w14:textId="41773E63" w:rsidR="00832613" w:rsidRPr="0096116D" w:rsidRDefault="003E65D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112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B4B6178" w14:textId="3B31A5E6" w:rsidR="00832613" w:rsidRPr="0096116D" w:rsidRDefault="003E65D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98,2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5E6EFBF" w14:textId="56C9BF72" w:rsidR="00832613" w:rsidRPr="0096116D" w:rsidRDefault="00324FE1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  <w:r w:rsidR="003E65D9">
              <w:rPr>
                <w:rFonts w:cs="Arial"/>
                <w:bCs/>
                <w:sz w:val="20"/>
                <w:szCs w:val="20"/>
                <w:lang w:val="pt-PT"/>
              </w:rPr>
              <w:t>725</w:t>
            </w:r>
          </w:p>
        </w:tc>
        <w:tc>
          <w:tcPr>
            <w:tcW w:w="102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78819E1" w14:textId="103932E8" w:rsidR="00832613" w:rsidRPr="0096116D" w:rsidRDefault="004E47F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9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9</w:t>
            </w:r>
            <w:r w:rsidR="00D01BDB" w:rsidRPr="0096116D">
              <w:rPr>
                <w:rFonts w:cs="Arial"/>
                <w:bCs/>
                <w:sz w:val="20"/>
                <w:szCs w:val="20"/>
                <w:lang w:val="pt-PT"/>
              </w:rPr>
              <w:t>.</w:t>
            </w:r>
            <w:r w:rsidR="006E6684" w:rsidRPr="0096116D">
              <w:rPr>
                <w:rFonts w:cs="Arial"/>
                <w:bCs/>
                <w:sz w:val="20"/>
                <w:szCs w:val="20"/>
                <w:lang w:val="pt-PT"/>
              </w:rPr>
              <w:t>5</w:t>
            </w:r>
            <w:r w:rsidR="003E332A"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84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B5575A7" w14:textId="4E290706" w:rsidR="00832613" w:rsidRPr="0096116D" w:rsidRDefault="003E332A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2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88F41E3" w14:textId="4E0C1364" w:rsidR="00832613" w:rsidRPr="0096116D" w:rsidRDefault="003E332A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964D5B" w:rsidRPr="0096116D">
              <w:rPr>
                <w:rFonts w:cs="Arial"/>
                <w:bCs/>
                <w:sz w:val="20"/>
                <w:szCs w:val="20"/>
                <w:lang w:val="pt-PT"/>
              </w:rPr>
              <w:t>,</w:t>
            </w:r>
            <w:r>
              <w:rPr>
                <w:rFonts w:cs="Arial"/>
                <w:bCs/>
                <w:sz w:val="20"/>
                <w:szCs w:val="20"/>
                <w:lang w:val="pt-PT"/>
              </w:rPr>
              <w:t>8</w:t>
            </w:r>
            <w:r w:rsidR="00964D5B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0E42BB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936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ADF8079" w14:textId="3D93C910" w:rsidR="00832613" w:rsidRPr="0096116D" w:rsidRDefault="007B3A73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3E65D9">
              <w:rPr>
                <w:rFonts w:cs="Arial"/>
                <w:bCs/>
                <w:sz w:val="20"/>
                <w:szCs w:val="20"/>
                <w:lang w:val="pt-PT"/>
              </w:rPr>
              <w:t>3</w:t>
            </w:r>
          </w:p>
        </w:tc>
        <w:tc>
          <w:tcPr>
            <w:tcW w:w="943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4B508815" w14:textId="754D8297" w:rsidR="00832613" w:rsidRPr="0096116D" w:rsidRDefault="00730149">
            <w:pPr>
              <w:spacing w:line="276" w:lineRule="auto"/>
              <w:ind w:right="60"/>
              <w:jc w:val="left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0</w:t>
            </w:r>
            <w:r w:rsidR="00B41D4E" w:rsidRPr="0096116D">
              <w:rPr>
                <w:rFonts w:cs="Arial"/>
                <w:bCs/>
                <w:sz w:val="20"/>
                <w:szCs w:val="20"/>
                <w:lang w:val="pt-PT"/>
              </w:rPr>
              <w:t>.</w:t>
            </w:r>
            <w:r w:rsidR="00610BAF" w:rsidRPr="0096116D">
              <w:rPr>
                <w:rFonts w:cs="Arial"/>
                <w:bCs/>
                <w:sz w:val="20"/>
                <w:szCs w:val="20"/>
                <w:lang w:val="pt-PT"/>
              </w:rPr>
              <w:t>4</w:t>
            </w:r>
            <w:r w:rsidR="003E332A">
              <w:rPr>
                <w:rFonts w:cs="Arial"/>
                <w:bCs/>
                <w:sz w:val="20"/>
                <w:szCs w:val="20"/>
                <w:lang w:val="pt-PT"/>
              </w:rPr>
              <w:t>7</w:t>
            </w:r>
            <w:r w:rsidR="0019694C" w:rsidRPr="0096116D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</w:tr>
    </w:tbl>
    <w:p w14:paraId="3289EBBA" w14:textId="77777777" w:rsidR="00CF76AD" w:rsidRPr="0096116D" w:rsidRDefault="00CF76AD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1748"/>
        <w:gridCol w:w="1749"/>
        <w:gridCol w:w="1749"/>
        <w:gridCol w:w="1748"/>
        <w:gridCol w:w="1749"/>
      </w:tblGrid>
      <w:tr w:rsidR="00832613" w:rsidRPr="0096116D" w14:paraId="42185240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34D74900" w14:textId="77777777" w:rsidR="00832613" w:rsidRPr="0096116D" w:rsidRDefault="0019694C" w:rsidP="00AE70CC">
            <w:pPr>
              <w:pStyle w:val="Heading2"/>
              <w:rPr>
                <w:szCs w:val="20"/>
                <w:lang w:val="pt-PT"/>
              </w:rPr>
            </w:pPr>
            <w:bookmarkStart w:id="6" w:name="_Toc223090254"/>
            <w:r w:rsidRPr="0096116D">
              <w:rPr>
                <w:lang w:val="pt-PT"/>
              </w:rPr>
              <w:t>Advertências</w:t>
            </w:r>
            <w:bookmarkEnd w:id="6"/>
          </w:p>
        </w:tc>
      </w:tr>
      <w:tr w:rsidR="00832613" w:rsidRPr="0096116D" w14:paraId="7934E73B" w14:textId="77777777">
        <w:tc>
          <w:tcPr>
            <w:tcW w:w="34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A18458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Total de advertências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02F410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Retiradas da obra (1 dia)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FDF6BB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Retiradas da obra (definitivo)</w:t>
            </w:r>
          </w:p>
        </w:tc>
      </w:tr>
      <w:tr w:rsidR="00832613" w:rsidRPr="0096116D" w14:paraId="17A3ED41" w14:textId="77777777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D97BDC3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157E17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7092C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0BBB74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C72261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22BDC0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6436CEBF" w14:textId="77777777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6D196D5" w14:textId="2DF6B41B" w:rsidR="00832613" w:rsidRPr="0096116D" w:rsidRDefault="00596BE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2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194100B" w14:textId="74603F32" w:rsidR="00832613" w:rsidRPr="0096116D" w:rsidRDefault="006E668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  <w:r w:rsidR="00596BE2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8384559" w14:textId="67DFCCBA" w:rsidR="00832613" w:rsidRPr="0096116D" w:rsidRDefault="00596BE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2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1C92885" w14:textId="02297DE1" w:rsidR="00832613" w:rsidRPr="0096116D" w:rsidRDefault="00B41D4E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  <w:r w:rsidR="00596BE2">
              <w:rPr>
                <w:rFonts w:cs="Arial"/>
                <w:sz w:val="20"/>
                <w:szCs w:val="22"/>
                <w:lang w:val="pt-PT"/>
              </w:rPr>
              <w:t>3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D245134" w14:textId="013FF7DF" w:rsidR="00832613" w:rsidRPr="0096116D" w:rsidRDefault="00EC6422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54C1E64" w14:textId="1FB71285" w:rsidR="00832613" w:rsidRPr="0096116D" w:rsidRDefault="0045252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</w:t>
            </w:r>
          </w:p>
        </w:tc>
      </w:tr>
    </w:tbl>
    <w:p w14:paraId="25A66F39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1748"/>
        <w:gridCol w:w="49"/>
        <w:gridCol w:w="3449"/>
        <w:gridCol w:w="3498"/>
      </w:tblGrid>
      <w:tr w:rsidR="00832613" w:rsidRPr="0096116D" w14:paraId="5B9F32BA" w14:textId="77777777" w:rsidTr="00B02028">
        <w:trPr>
          <w:gridAfter w:val="2"/>
          <w:wAfter w:w="6947" w:type="dxa"/>
        </w:trPr>
        <w:tc>
          <w:tcPr>
            <w:tcW w:w="3543" w:type="dxa"/>
            <w:gridSpan w:val="3"/>
            <w:tcBorders>
              <w:top w:val="nil"/>
              <w:bottom w:val="single" w:sz="4" w:space="0" w:color="auto"/>
            </w:tcBorders>
          </w:tcPr>
          <w:p w14:paraId="7D059E84" w14:textId="77777777" w:rsidR="00832613" w:rsidRPr="0096116D" w:rsidRDefault="0019694C" w:rsidP="00AE70CC">
            <w:pPr>
              <w:pStyle w:val="Heading2"/>
              <w:ind w:right="744"/>
              <w:rPr>
                <w:b w:val="0"/>
                <w:szCs w:val="20"/>
                <w:lang w:val="pt-PT"/>
              </w:rPr>
            </w:pPr>
            <w:bookmarkStart w:id="7" w:name="_Toc223090255"/>
            <w:r w:rsidRPr="0096116D">
              <w:rPr>
                <w:lang w:val="pt-PT"/>
              </w:rPr>
              <w:lastRenderedPageBreak/>
              <w:t>Simulacros</w:t>
            </w:r>
            <w:bookmarkEnd w:id="7"/>
          </w:p>
        </w:tc>
      </w:tr>
      <w:tr w:rsidR="00832613" w:rsidRPr="0096116D" w14:paraId="5D2D0154" w14:textId="77777777" w:rsidTr="00B02028">
        <w:tc>
          <w:tcPr>
            <w:tcW w:w="174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569DE5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9828D9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Âmbito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07F7EC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62E66D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Entidades externas envolvidas</w:t>
            </w:r>
          </w:p>
        </w:tc>
      </w:tr>
      <w:tr w:rsidR="00B02028" w:rsidRPr="003A289E" w14:paraId="399A6592" w14:textId="77777777" w:rsidTr="00B02028">
        <w:tc>
          <w:tcPr>
            <w:tcW w:w="1746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27C89E62" w14:textId="31C33865" w:rsidR="00B02028" w:rsidRPr="0096116D" w:rsidRDefault="00B02028" w:rsidP="002B097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18/02/2026</w:t>
            </w:r>
          </w:p>
        </w:tc>
        <w:tc>
          <w:tcPr>
            <w:tcW w:w="1748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670E912" w14:textId="69BBA8FB" w:rsidR="00B02028" w:rsidRPr="0096116D" w:rsidRDefault="00B02028" w:rsidP="002B097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Segurança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5234D0E4" w14:textId="0C9D71A7" w:rsidR="00B02028" w:rsidRPr="0096116D" w:rsidRDefault="00B02028" w:rsidP="002B097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Simulação de desmaio</w:t>
            </w:r>
          </w:p>
        </w:tc>
        <w:tc>
          <w:tcPr>
            <w:tcW w:w="349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2E16BE97" w14:textId="02B39B10" w:rsidR="00B02028" w:rsidRPr="0096116D" w:rsidRDefault="00B02028" w:rsidP="002B0974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Nenhuma. Simulação de tratamento na obra, no posto médico.</w:t>
            </w:r>
          </w:p>
        </w:tc>
      </w:tr>
    </w:tbl>
    <w:p w14:paraId="43A297A3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1748"/>
        <w:gridCol w:w="757"/>
        <w:gridCol w:w="992"/>
        <w:gridCol w:w="1748"/>
        <w:gridCol w:w="1748"/>
        <w:gridCol w:w="1749"/>
      </w:tblGrid>
      <w:tr w:rsidR="00832613" w:rsidRPr="0096116D" w14:paraId="4AF9FF45" w14:textId="77777777">
        <w:trPr>
          <w:gridAfter w:val="4"/>
          <w:wAfter w:w="6237" w:type="dxa"/>
        </w:trPr>
        <w:tc>
          <w:tcPr>
            <w:tcW w:w="4253" w:type="dxa"/>
            <w:gridSpan w:val="3"/>
            <w:tcBorders>
              <w:top w:val="nil"/>
              <w:bottom w:val="single" w:sz="4" w:space="0" w:color="auto"/>
            </w:tcBorders>
          </w:tcPr>
          <w:p w14:paraId="499012FF" w14:textId="77777777" w:rsidR="00AE70CC" w:rsidRPr="0096116D" w:rsidRDefault="00AE70CC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8" w:name="_Toc223090256"/>
            <w:r w:rsidRPr="0096116D">
              <w:rPr>
                <w:rFonts w:ascii="Arial" w:hAnsi="Arial"/>
                <w:b/>
                <w:bCs w:val="0"/>
                <w:lang w:val="pt-PT"/>
              </w:rPr>
              <w:t>Ambiente</w:t>
            </w:r>
            <w:bookmarkEnd w:id="8"/>
          </w:p>
          <w:p w14:paraId="4FA012B1" w14:textId="3EFEA1C0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szCs w:val="20"/>
                <w:lang w:val="pt-PT"/>
              </w:rPr>
            </w:pPr>
            <w:bookmarkStart w:id="9" w:name="_Toc223090257"/>
            <w:r w:rsidRPr="0096116D">
              <w:rPr>
                <w:lang w:val="pt-PT"/>
              </w:rPr>
              <w:t>Consumos ambientais</w:t>
            </w:r>
            <w:bookmarkEnd w:id="9"/>
          </w:p>
        </w:tc>
      </w:tr>
      <w:tr w:rsidR="00832613" w:rsidRPr="0096116D" w14:paraId="67411004" w14:textId="77777777">
        <w:tc>
          <w:tcPr>
            <w:tcW w:w="34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3C2D44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Água (m</w:t>
            </w:r>
            <w:r w:rsidRPr="0096116D">
              <w:rPr>
                <w:rFonts w:cs="Arial"/>
                <w:vertAlign w:val="superscript"/>
                <w:lang w:val="pt-PT"/>
              </w:rPr>
              <w:t>3</w:t>
            </w:r>
            <w:r w:rsidRPr="0096116D">
              <w:rPr>
                <w:rFonts w:cs="Arial"/>
                <w:lang w:val="pt-PT"/>
              </w:rPr>
              <w:t>)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4569C4F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Combustível (L)</w:t>
            </w:r>
            <w:r w:rsidRPr="0096116D">
              <w:rPr>
                <w:rFonts w:cs="Arial"/>
                <w:lang w:val="pt-PT"/>
              </w:rPr>
              <w:tab/>
              <w:t xml:space="preserve"> 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9B7478F" w14:textId="12230B04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Energia eléctrica (kW</w:t>
            </w:r>
            <w:r w:rsidR="00B41D4E" w:rsidRPr="0096116D">
              <w:rPr>
                <w:rFonts w:cs="Arial"/>
                <w:lang w:val="pt-PT"/>
              </w:rPr>
              <w:t>h</w:t>
            </w:r>
            <w:r w:rsidRPr="0096116D">
              <w:rPr>
                <w:rFonts w:cs="Arial"/>
                <w:lang w:val="pt-PT"/>
              </w:rPr>
              <w:t>)</w:t>
            </w:r>
          </w:p>
        </w:tc>
      </w:tr>
      <w:tr w:rsidR="00832613" w:rsidRPr="0096116D" w14:paraId="501B6006" w14:textId="77777777" w:rsidTr="006C59CE"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1045D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54218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B96D20B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shd w:val="clear" w:color="auto" w:fill="auto"/>
          </w:tcPr>
          <w:p w14:paraId="5404CB08" w14:textId="77777777" w:rsidR="00832613" w:rsidRPr="0096116D" w:rsidRDefault="0019694C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6EDE65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FAAA22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832613" w:rsidRPr="0096116D" w14:paraId="2275C5B6" w14:textId="77777777" w:rsidTr="00BB6DBA"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53FA650" w14:textId="2CFFE218" w:rsidR="00832613" w:rsidRPr="0096116D" w:rsidRDefault="009774E7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3A289E">
              <w:rPr>
                <w:rFonts w:cs="Arial"/>
                <w:sz w:val="20"/>
                <w:szCs w:val="22"/>
                <w:lang w:val="pt-PT"/>
              </w:rPr>
              <w:t>92</w:t>
            </w:r>
            <w:r w:rsidR="00A028B9"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19694C" w:rsidRPr="0096116D">
              <w:rPr>
                <w:rFonts w:cs="Arial"/>
                <w:sz w:val="20"/>
                <w:szCs w:val="22"/>
                <w:lang w:val="pt-PT"/>
              </w:rPr>
              <w:t>m</w:t>
            </w:r>
            <w:r w:rsidR="0019694C" w:rsidRPr="0096116D">
              <w:rPr>
                <w:rFonts w:cs="Arial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35DC26A0" w14:textId="28D8E341" w:rsidR="00832613" w:rsidRPr="0096116D" w:rsidRDefault="0011515F">
            <w:pPr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3</w:t>
            </w:r>
            <w:r w:rsidR="001A52C0">
              <w:rPr>
                <w:rFonts w:cs="Arial"/>
                <w:sz w:val="20"/>
                <w:szCs w:val="22"/>
                <w:lang w:val="pt-PT"/>
              </w:rPr>
              <w:t>278</w:t>
            </w:r>
            <w:r w:rsidR="00D01BDB" w:rsidRPr="0096116D">
              <w:rPr>
                <w:rFonts w:cs="Arial"/>
                <w:sz w:val="20"/>
                <w:szCs w:val="22"/>
                <w:lang w:val="pt-PT"/>
              </w:rPr>
              <w:t>.</w:t>
            </w:r>
            <w:r w:rsidR="006C59CE" w:rsidRPr="0096116D">
              <w:rPr>
                <w:rFonts w:cs="Arial"/>
                <w:sz w:val="20"/>
                <w:szCs w:val="22"/>
                <w:lang w:val="pt-PT"/>
              </w:rPr>
              <w:t>6 m</w:t>
            </w:r>
            <w:r w:rsidR="006C59CE" w:rsidRPr="0096116D">
              <w:rPr>
                <w:rFonts w:cs="Arial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59C2A09D" w14:textId="73534EF5" w:rsidR="00832613" w:rsidRPr="0096116D" w:rsidRDefault="0010134E">
            <w:pPr>
              <w:tabs>
                <w:tab w:val="center" w:pos="736"/>
              </w:tabs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1A52C0">
              <w:rPr>
                <w:rFonts w:cs="Arial"/>
                <w:sz w:val="20"/>
                <w:szCs w:val="22"/>
                <w:lang w:val="pt-PT"/>
              </w:rPr>
              <w:t>8142</w:t>
            </w:r>
            <w:r w:rsidR="00A5731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Pr="0096116D">
              <w:rPr>
                <w:rFonts w:cs="Arial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shd w:val="clear" w:color="auto" w:fill="auto"/>
          </w:tcPr>
          <w:p w14:paraId="1A9894BC" w14:textId="3CBF731C" w:rsidR="00832613" w:rsidRPr="0096116D" w:rsidRDefault="001A52C0">
            <w:pPr>
              <w:tabs>
                <w:tab w:val="right" w:pos="3338"/>
              </w:tabs>
              <w:spacing w:line="276" w:lineRule="auto"/>
              <w:ind w:right="60"/>
              <w:rPr>
                <w:rFonts w:cs="Arial"/>
                <w:sz w:val="20"/>
                <w:szCs w:val="22"/>
                <w:highlight w:val="yellow"/>
                <w:lang w:val="pt-PT"/>
              </w:rPr>
            </w:pPr>
            <w:r>
              <w:rPr>
                <w:rFonts w:cs="Arial"/>
                <w:sz w:val="20"/>
                <w:szCs w:val="22"/>
                <w:lang w:val="pt-PT"/>
              </w:rPr>
              <w:t>403207</w:t>
            </w:r>
            <w:r w:rsidR="00A5731F">
              <w:rPr>
                <w:rFonts w:cs="Arial"/>
                <w:sz w:val="20"/>
                <w:szCs w:val="22"/>
                <w:lang w:val="pt-PT"/>
              </w:rPr>
              <w:t xml:space="preserve"> </w:t>
            </w:r>
            <w:r w:rsidR="0010134E" w:rsidRPr="0096116D">
              <w:rPr>
                <w:rFonts w:cs="Arial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A8EA0C6" w14:textId="6477D8DE" w:rsidR="00832613" w:rsidRPr="0096116D" w:rsidRDefault="000C1854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highlight w:val="yellow"/>
                <w:lang w:val="pt-PT"/>
              </w:rPr>
            </w:pPr>
            <w:r>
              <w:rPr>
                <w:rFonts w:cs="Arial"/>
                <w:bCs/>
                <w:sz w:val="20"/>
                <w:szCs w:val="22"/>
                <w:lang w:val="pt-PT"/>
              </w:rPr>
              <w:t>2</w:t>
            </w:r>
            <w:r w:rsidR="001A52C0">
              <w:rPr>
                <w:rFonts w:cs="Arial"/>
                <w:bCs/>
                <w:sz w:val="20"/>
                <w:szCs w:val="22"/>
                <w:lang w:val="pt-PT"/>
              </w:rPr>
              <w:t>741</w:t>
            </w:r>
            <w:r>
              <w:rPr>
                <w:rFonts w:cs="Arial"/>
                <w:bCs/>
                <w:sz w:val="20"/>
                <w:szCs w:val="22"/>
                <w:lang w:val="pt-PT"/>
              </w:rPr>
              <w:t>,</w:t>
            </w:r>
            <w:r w:rsidR="001A52C0">
              <w:rPr>
                <w:rFonts w:cs="Arial"/>
                <w:bCs/>
                <w:sz w:val="20"/>
                <w:szCs w:val="22"/>
                <w:lang w:val="pt-PT"/>
              </w:rPr>
              <w:t>6</w:t>
            </w:r>
            <w:r w:rsidR="00C5109C" w:rsidRPr="0096116D">
              <w:rPr>
                <w:rFonts w:cs="Arial"/>
                <w:bCs/>
                <w:sz w:val="20"/>
                <w:szCs w:val="22"/>
                <w:lang w:val="pt-PT"/>
              </w:rPr>
              <w:t xml:space="preserve"> </w:t>
            </w:r>
            <w:r w:rsidR="0019694C" w:rsidRPr="0096116D">
              <w:rPr>
                <w:rFonts w:cs="Arial"/>
                <w:bCs/>
                <w:sz w:val="20"/>
                <w:szCs w:val="22"/>
                <w:lang w:val="pt-PT"/>
              </w:rPr>
              <w:t>kW</w:t>
            </w:r>
            <w:r w:rsidR="00B41D4E" w:rsidRPr="0096116D">
              <w:rPr>
                <w:rFonts w:cs="Arial"/>
                <w:bCs/>
                <w:sz w:val="20"/>
                <w:szCs w:val="22"/>
                <w:lang w:val="pt-PT"/>
              </w:rPr>
              <w:t>h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CBAB9C5" w14:textId="16D5A341" w:rsidR="00832613" w:rsidRPr="0096116D" w:rsidRDefault="00AA2BFF">
            <w:pPr>
              <w:spacing w:line="276" w:lineRule="auto"/>
              <w:ind w:right="60"/>
              <w:rPr>
                <w:rFonts w:cs="Arial"/>
                <w:bCs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>5</w:t>
            </w:r>
            <w:r w:rsidR="001A52C0">
              <w:rPr>
                <w:rFonts w:cs="Arial"/>
                <w:bCs/>
                <w:sz w:val="20"/>
                <w:szCs w:val="22"/>
                <w:lang w:val="pt-PT"/>
              </w:rPr>
              <w:t>7 192</w:t>
            </w:r>
            <w:r w:rsidR="00992DB5" w:rsidRPr="0096116D">
              <w:rPr>
                <w:rFonts w:cs="Arial"/>
                <w:bCs/>
                <w:sz w:val="20"/>
                <w:szCs w:val="22"/>
                <w:lang w:val="pt-PT"/>
              </w:rPr>
              <w:t>,</w:t>
            </w:r>
            <w:r w:rsidR="001A52C0">
              <w:rPr>
                <w:rFonts w:cs="Arial"/>
                <w:bCs/>
                <w:sz w:val="20"/>
                <w:szCs w:val="22"/>
                <w:lang w:val="pt-PT"/>
              </w:rPr>
              <w:t>4</w:t>
            </w:r>
            <w:r w:rsidRPr="0096116D">
              <w:rPr>
                <w:rFonts w:cs="Arial"/>
                <w:bCs/>
                <w:sz w:val="20"/>
                <w:szCs w:val="22"/>
                <w:lang w:val="pt-PT"/>
              </w:rPr>
              <w:t xml:space="preserve"> </w:t>
            </w:r>
            <w:r w:rsidR="00640E97" w:rsidRPr="0096116D">
              <w:rPr>
                <w:rFonts w:cs="Arial"/>
                <w:bCs/>
                <w:sz w:val="20"/>
                <w:szCs w:val="22"/>
                <w:lang w:val="pt-PT"/>
              </w:rPr>
              <w:t>kW</w:t>
            </w:r>
            <w:r w:rsidR="00B41D4E" w:rsidRPr="0096116D">
              <w:rPr>
                <w:rFonts w:cs="Arial"/>
                <w:bCs/>
                <w:sz w:val="20"/>
                <w:szCs w:val="22"/>
                <w:lang w:val="pt-PT"/>
              </w:rPr>
              <w:t>h</w:t>
            </w:r>
          </w:p>
        </w:tc>
      </w:tr>
    </w:tbl>
    <w:p w14:paraId="1B2E966F" w14:textId="77777777" w:rsidR="00832613" w:rsidRPr="0096116D" w:rsidRDefault="00832613">
      <w:pPr>
        <w:tabs>
          <w:tab w:val="left" w:pos="1560"/>
        </w:tabs>
        <w:ind w:right="911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656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26"/>
        <w:gridCol w:w="1984"/>
        <w:gridCol w:w="2544"/>
        <w:gridCol w:w="1875"/>
      </w:tblGrid>
      <w:tr w:rsidR="00832613" w:rsidRPr="0096116D" w14:paraId="788EF0F0" w14:textId="77777777" w:rsidTr="00CF093B">
        <w:trPr>
          <w:trHeight w:val="383"/>
        </w:trPr>
        <w:tc>
          <w:tcPr>
            <w:tcW w:w="10656" w:type="dxa"/>
            <w:gridSpan w:val="5"/>
            <w:tcBorders>
              <w:top w:val="nil"/>
              <w:bottom w:val="single" w:sz="4" w:space="0" w:color="auto"/>
            </w:tcBorders>
          </w:tcPr>
          <w:p w14:paraId="654DE675" w14:textId="77777777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bCs w:val="0"/>
                <w:lang w:val="pt-PT"/>
              </w:rPr>
            </w:pPr>
            <w:bookmarkStart w:id="10" w:name="_Toc223090258"/>
            <w:r w:rsidRPr="0096116D">
              <w:rPr>
                <w:lang w:val="pt-PT"/>
              </w:rPr>
              <w:t>Incidentes ambientais</w:t>
            </w:r>
            <w:bookmarkEnd w:id="10"/>
          </w:p>
        </w:tc>
      </w:tr>
      <w:tr w:rsidR="00832613" w:rsidRPr="0096116D" w14:paraId="7A68ECF5" w14:textId="77777777" w:rsidTr="0096116D">
        <w:trPr>
          <w:trHeight w:val="417"/>
        </w:trPr>
        <w:tc>
          <w:tcPr>
            <w:tcW w:w="172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EBE309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252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15B893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Tipo de incidente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2FACEEA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84D7D47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Resíduo resultante</w:t>
            </w:r>
          </w:p>
        </w:tc>
        <w:tc>
          <w:tcPr>
            <w:tcW w:w="187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FCBD9A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</w:tr>
    </w:tbl>
    <w:p w14:paraId="6C414F24" w14:textId="4E34F150" w:rsidR="00AE70CC" w:rsidRPr="0096116D" w:rsidRDefault="001A52C0" w:rsidP="001A52C0">
      <w:pPr>
        <w:tabs>
          <w:tab w:val="left" w:pos="1960"/>
        </w:tabs>
        <w:spacing w:line="276" w:lineRule="auto"/>
        <w:ind w:right="60"/>
        <w:rPr>
          <w:rFonts w:cs="Arial"/>
          <w:sz w:val="20"/>
          <w:szCs w:val="22"/>
          <w:lang w:val="pt-PT"/>
        </w:rPr>
      </w:pPr>
      <w:r>
        <w:rPr>
          <w:rFonts w:cs="Arial"/>
          <w:sz w:val="20"/>
          <w:szCs w:val="22"/>
          <w:lang w:val="pt-PT"/>
        </w:rPr>
        <w:t>Nada a registar</w:t>
      </w:r>
    </w:p>
    <w:p w14:paraId="4CF25AFD" w14:textId="52998584" w:rsidR="00832613" w:rsidRPr="0096116D" w:rsidRDefault="00832613" w:rsidP="00CF093B">
      <w:pPr>
        <w:ind w:right="0"/>
        <w:jc w:val="left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4"/>
        <w:gridCol w:w="1275"/>
        <w:gridCol w:w="1276"/>
        <w:gridCol w:w="567"/>
        <w:gridCol w:w="2580"/>
        <w:gridCol w:w="2098"/>
      </w:tblGrid>
      <w:tr w:rsidR="00832613" w:rsidRPr="0096116D" w14:paraId="4EF78699" w14:textId="77777777">
        <w:trPr>
          <w:gridAfter w:val="3"/>
          <w:wAfter w:w="5245" w:type="dxa"/>
        </w:trPr>
        <w:tc>
          <w:tcPr>
            <w:tcW w:w="5245" w:type="dxa"/>
            <w:gridSpan w:val="3"/>
            <w:tcBorders>
              <w:top w:val="nil"/>
              <w:bottom w:val="single" w:sz="4" w:space="0" w:color="auto"/>
            </w:tcBorders>
          </w:tcPr>
          <w:p w14:paraId="2085FAE9" w14:textId="77777777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szCs w:val="20"/>
                <w:lang w:val="pt-PT"/>
              </w:rPr>
            </w:pPr>
            <w:bookmarkStart w:id="11" w:name="_Toc223090259"/>
            <w:r w:rsidRPr="0096116D">
              <w:rPr>
                <w:lang w:val="pt-PT"/>
              </w:rPr>
              <w:t>Produção mensal de resíduos</w:t>
            </w:r>
            <w:bookmarkEnd w:id="11"/>
          </w:p>
        </w:tc>
      </w:tr>
      <w:tr w:rsidR="00832613" w:rsidRPr="0096116D" w14:paraId="1F3FE591" w14:textId="77777777" w:rsidTr="0096116D">
        <w:tc>
          <w:tcPr>
            <w:tcW w:w="269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8F38024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Resíduos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0878F6B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B95A108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Transportador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664FB3B4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Destino final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AADF941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Tipo de operação</w:t>
            </w:r>
          </w:p>
        </w:tc>
      </w:tr>
      <w:tr w:rsidR="00105575" w:rsidRPr="0096116D" w14:paraId="2AFD9D74" w14:textId="77777777" w:rsidTr="0096116D">
        <w:tc>
          <w:tcPr>
            <w:tcW w:w="2694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56B2EE" w14:textId="25F27DB1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RSU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61B4AB3" w14:textId="0C97BB44" w:rsidR="00105575" w:rsidRPr="0096116D" w:rsidRDefault="00191F18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3E1282">
              <w:rPr>
                <w:rFonts w:cs="Arial"/>
                <w:bCs/>
                <w:sz w:val="20"/>
                <w:szCs w:val="20"/>
                <w:lang w:val="pt-PT"/>
              </w:rPr>
              <w:t>302</w:t>
            </w:r>
            <w:r w:rsidR="0057261D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kg </w:t>
            </w:r>
            <w:r w:rsidR="00991EC3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0D80C9" w14:textId="1C35F736" w:rsidR="00105575" w:rsidRPr="0096116D" w:rsidRDefault="00326528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11244A3" w14:textId="46ED7BB7" w:rsidR="00105575" w:rsidRPr="0096116D" w:rsidRDefault="008231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Lixeira da </w:t>
            </w:r>
            <w:r w:rsidR="009A1B05" w:rsidRPr="0096116D">
              <w:rPr>
                <w:rFonts w:cs="Arial"/>
                <w:sz w:val="20"/>
                <w:szCs w:val="20"/>
                <w:lang w:val="pt-PT"/>
              </w:rPr>
              <w:t>p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lanície </w:t>
            </w:r>
          </w:p>
        </w:tc>
        <w:tc>
          <w:tcPr>
            <w:tcW w:w="209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4DFDBBC" w14:textId="285D96D7" w:rsidR="00105575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565AE8EF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B459B20" w14:textId="2B61F6A2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Resíduos Biodegradáveis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85D19C8" w14:textId="627AE9FE" w:rsidR="005456D1" w:rsidRPr="0096116D" w:rsidRDefault="00327FF5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57261D" w:rsidRPr="0096116D">
              <w:rPr>
                <w:rFonts w:cs="Arial"/>
                <w:bCs/>
                <w:sz w:val="20"/>
                <w:szCs w:val="20"/>
                <w:lang w:val="pt-PT"/>
              </w:rPr>
              <w:t>1</w:t>
            </w:r>
            <w:r w:rsidR="003E1282">
              <w:rPr>
                <w:rFonts w:cs="Arial"/>
                <w:bCs/>
                <w:sz w:val="20"/>
                <w:szCs w:val="20"/>
                <w:lang w:val="pt-PT"/>
              </w:rPr>
              <w:t>64</w:t>
            </w:r>
            <w:r w:rsidR="008A15B3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644309" w:rsidRPr="0096116D">
              <w:rPr>
                <w:rFonts w:cs="Arial"/>
                <w:bCs/>
                <w:sz w:val="20"/>
                <w:szCs w:val="20"/>
                <w:lang w:val="pt-PT"/>
              </w:rPr>
              <w:t>kg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6B2E180" w14:textId="67ED550A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781CF27" w14:textId="19E863E7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9F4FB56" w14:textId="5B2D0CAB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6C003FDB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52F003" w14:textId="6FA80CB1" w:rsidR="005456D1" w:rsidRPr="0096116D" w:rsidRDefault="008231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Entulho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BCE7EBB" w14:textId="0A423946" w:rsidR="005456D1" w:rsidRPr="0096116D" w:rsidRDefault="003E128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36</w:t>
            </w:r>
            <w:r w:rsidR="00823175"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57261D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57261D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08507" w14:textId="3915BBDC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F5C471E" w14:textId="19F5DD65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221211E" w14:textId="3B9C228E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5456D1" w:rsidRPr="0096116D" w14:paraId="5E050721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E4F5936" w14:textId="486AC591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Madeira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1E3B11" w14:textId="6EF0EB49" w:rsidR="005456D1" w:rsidRPr="0096116D" w:rsidRDefault="003E1282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>
              <w:rPr>
                <w:rFonts w:cs="Arial"/>
                <w:bCs/>
                <w:sz w:val="20"/>
                <w:szCs w:val="20"/>
                <w:lang w:val="pt-PT"/>
              </w:rPr>
              <w:t>21</w:t>
            </w:r>
            <w:r w:rsidR="0057261D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57261D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3CCDBD6" w14:textId="13B86FA0" w:rsidR="005456D1" w:rsidRPr="0096116D" w:rsidRDefault="00327FF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51A605B" w14:textId="21BE19B8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3FEF6511" w14:textId="709308B0" w:rsidR="005456D1" w:rsidRPr="0096116D" w:rsidRDefault="009A1B0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Destruição</w:t>
            </w:r>
          </w:p>
        </w:tc>
      </w:tr>
      <w:tr w:rsidR="00105575" w:rsidRPr="0096116D" w14:paraId="0B3228BA" w14:textId="77777777" w:rsidTr="0096116D">
        <w:tc>
          <w:tcPr>
            <w:tcW w:w="2694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19D6ECC" w14:textId="4A19192A" w:rsidR="00105575" w:rsidRPr="0096116D" w:rsidRDefault="0082317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Baldes de tinta</w:t>
            </w:r>
          </w:p>
        </w:tc>
        <w:tc>
          <w:tcPr>
            <w:tcW w:w="127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3FB07EB9" w14:textId="7685BAE4" w:rsidR="00105575" w:rsidRPr="0096116D" w:rsidRDefault="00326528" w:rsidP="00AE70CC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 xml:space="preserve"> </w:t>
            </w:r>
            <w:r w:rsidR="004572CE" w:rsidRPr="0096116D">
              <w:rPr>
                <w:rFonts w:cs="Arial"/>
                <w:bCs/>
                <w:sz w:val="20"/>
                <w:szCs w:val="20"/>
                <w:lang w:val="pt-PT"/>
              </w:rPr>
              <w:t>0,</w:t>
            </w:r>
            <w:r w:rsidR="00577411">
              <w:rPr>
                <w:rFonts w:cs="Arial"/>
                <w:bCs/>
                <w:sz w:val="20"/>
                <w:szCs w:val="20"/>
                <w:lang w:val="pt-PT"/>
              </w:rPr>
              <w:t>58</w:t>
            </w:r>
            <w:r w:rsidR="0057261D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57261D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  <w:tc>
          <w:tcPr>
            <w:tcW w:w="1843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70FA475C" w14:textId="589A556F" w:rsidR="00105575" w:rsidRPr="0096116D" w:rsidRDefault="00326528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Organizações AP</w:t>
            </w:r>
          </w:p>
        </w:tc>
        <w:tc>
          <w:tcPr>
            <w:tcW w:w="258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vAlign w:val="center"/>
          </w:tcPr>
          <w:p w14:paraId="4C90918D" w14:textId="019C8792" w:rsidR="00105575" w:rsidRPr="0096116D" w:rsidRDefault="009A1B05" w:rsidP="00105575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Lixeira da planície</w:t>
            </w:r>
          </w:p>
        </w:tc>
        <w:tc>
          <w:tcPr>
            <w:tcW w:w="209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  <w:vAlign w:val="center"/>
          </w:tcPr>
          <w:p w14:paraId="612CB53F" w14:textId="69E41668" w:rsidR="00105575" w:rsidRPr="0096116D" w:rsidRDefault="00105575" w:rsidP="00105575">
            <w:pPr>
              <w:spacing w:line="276" w:lineRule="auto"/>
              <w:ind w:right="60"/>
              <w:rPr>
                <w:rFonts w:cs="Arial"/>
                <w:bCs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20"/>
                <w:lang w:val="pt-PT"/>
              </w:rPr>
              <w:t>D</w:t>
            </w:r>
            <w:r w:rsidR="0057261D" w:rsidRPr="0096116D">
              <w:rPr>
                <w:rFonts w:cs="Arial"/>
                <w:bCs/>
                <w:sz w:val="20"/>
                <w:szCs w:val="20"/>
                <w:lang w:val="pt-PT"/>
              </w:rPr>
              <w:t>estruição</w:t>
            </w:r>
          </w:p>
        </w:tc>
      </w:tr>
      <w:tr w:rsidR="00BD4E1A" w:rsidRPr="0096116D" w14:paraId="6C2D549E" w14:textId="77777777" w:rsidTr="0096116D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F9079BA" w14:textId="7409457C" w:rsidR="00991EC3" w:rsidRPr="0096116D" w:rsidRDefault="00991EC3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20"/>
                <w:lang w:val="pt-PT"/>
              </w:rPr>
            </w:pPr>
          </w:p>
          <w:p w14:paraId="00D8EC58" w14:textId="54166E7D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18"/>
                <w:szCs w:val="20"/>
                <w:lang w:val="pt-PT"/>
              </w:rPr>
              <w:t xml:space="preserve"> 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F9914" w14:textId="05F04257" w:rsidR="00BD4E1A" w:rsidRPr="0096116D" w:rsidRDefault="005456D1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18"/>
                <w:szCs w:val="18"/>
                <w:lang w:val="pt-PT"/>
              </w:rPr>
              <w:t xml:space="preserve"> 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D05515" w14:textId="073A0ECD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5CCA2E" w14:textId="749F51EE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sz w:val="18"/>
                <w:szCs w:val="18"/>
                <w:lang w:val="pt-PT"/>
              </w:rPr>
            </w:pPr>
          </w:p>
        </w:tc>
        <w:tc>
          <w:tcPr>
            <w:tcW w:w="2098" w:type="dxa"/>
            <w:tcBorders>
              <w:top w:val="nil"/>
              <w:left w:val="nil"/>
              <w:bottom w:val="nil"/>
            </w:tcBorders>
            <w:vAlign w:val="center"/>
          </w:tcPr>
          <w:p w14:paraId="47C503BD" w14:textId="6947C4E9" w:rsidR="00BD4E1A" w:rsidRPr="0096116D" w:rsidRDefault="00BD4E1A" w:rsidP="00105575">
            <w:pPr>
              <w:spacing w:line="276" w:lineRule="auto"/>
              <w:ind w:right="60"/>
              <w:rPr>
                <w:rFonts w:cs="Arial"/>
                <w:bCs/>
                <w:sz w:val="18"/>
                <w:szCs w:val="18"/>
                <w:lang w:val="pt-PT"/>
              </w:rPr>
            </w:pPr>
          </w:p>
        </w:tc>
      </w:tr>
    </w:tbl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2835"/>
        <w:gridCol w:w="2885"/>
      </w:tblGrid>
      <w:tr w:rsidR="00832613" w:rsidRPr="0096116D" w14:paraId="13CDBAFF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F30BD" w14:textId="0CBEE1F1" w:rsidR="00832613" w:rsidRPr="0096116D" w:rsidRDefault="0019694C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sz w:val="18"/>
                <w:szCs w:val="20"/>
                <w:lang w:val="pt-PT"/>
              </w:rPr>
            </w:pPr>
            <w:bookmarkStart w:id="12" w:name="_Toc223090260"/>
            <w:r w:rsidRPr="0096116D">
              <w:rPr>
                <w:lang w:val="pt-PT"/>
              </w:rPr>
              <w:t>Produção acumulada de resíduos</w:t>
            </w:r>
            <w:bookmarkEnd w:id="12"/>
          </w:p>
        </w:tc>
      </w:tr>
      <w:tr w:rsidR="00832613" w:rsidRPr="0096116D" w14:paraId="5EDEFA61" w14:textId="77777777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568B9789" w14:textId="77777777" w:rsidR="00832613" w:rsidRPr="0096116D" w:rsidRDefault="0019694C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Designação do resíduo</w:t>
            </w:r>
          </w:p>
        </w:tc>
        <w:tc>
          <w:tcPr>
            <w:tcW w:w="2835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44146E0" w14:textId="77777777" w:rsidR="00832613" w:rsidRPr="0096116D" w:rsidRDefault="0019694C" w:rsidP="000762A2">
            <w:pPr>
              <w:tabs>
                <w:tab w:val="left" w:pos="1560"/>
              </w:tabs>
              <w:ind w:left="595" w:right="597"/>
              <w:jc w:val="center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Código LAR</w:t>
            </w:r>
          </w:p>
        </w:tc>
        <w:tc>
          <w:tcPr>
            <w:tcW w:w="2885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1748CCA1" w14:textId="77777777" w:rsidR="00832613" w:rsidRPr="0096116D" w:rsidRDefault="0019694C">
            <w:pPr>
              <w:tabs>
                <w:tab w:val="left" w:pos="1560"/>
              </w:tabs>
              <w:ind w:right="911"/>
              <w:rPr>
                <w:rFonts w:cs="Arial"/>
                <w:b/>
                <w:bCs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lang w:val="pt-PT"/>
              </w:rPr>
              <w:t>Quantidade</w:t>
            </w:r>
          </w:p>
        </w:tc>
      </w:tr>
      <w:tr w:rsidR="00832613" w:rsidRPr="0096116D" w14:paraId="029788A5" w14:textId="77777777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B38366D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Sólidos Urbanos (RSU)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68CCF9D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8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03056F9D" w14:textId="12514F00" w:rsidR="00832613" w:rsidRPr="0096116D" w:rsidRDefault="008A15B3">
            <w:pPr>
              <w:ind w:right="38"/>
              <w:rPr>
                <w:rFonts w:cs="Arial"/>
                <w:sz w:val="18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9</w:t>
            </w:r>
            <w:r w:rsidR="003E1282">
              <w:rPr>
                <w:rFonts w:cs="Arial"/>
                <w:sz w:val="20"/>
                <w:szCs w:val="22"/>
                <w:lang w:val="pt-PT"/>
              </w:rPr>
              <w:t>583</w:t>
            </w:r>
            <w:r w:rsidR="00B41D4E" w:rsidRPr="0096116D">
              <w:rPr>
                <w:rFonts w:cs="Arial"/>
                <w:sz w:val="20"/>
                <w:szCs w:val="22"/>
                <w:lang w:val="pt-PT"/>
              </w:rPr>
              <w:t>k</w:t>
            </w:r>
            <w:r w:rsidR="00BE5A18" w:rsidRPr="0096116D">
              <w:rPr>
                <w:rFonts w:cs="Arial"/>
                <w:sz w:val="20"/>
                <w:szCs w:val="22"/>
                <w:lang w:val="pt-PT"/>
              </w:rPr>
              <w:t>g</w:t>
            </w:r>
          </w:p>
        </w:tc>
      </w:tr>
      <w:tr w:rsidR="00832613" w:rsidRPr="0096116D" w14:paraId="7A94A073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0A61D4AC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Entulho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662893D5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DBC444A" w14:textId="2EE79E71" w:rsidR="00832613" w:rsidRPr="0096116D" w:rsidRDefault="00577411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>
              <w:rPr>
                <w:rFonts w:cs="Arial"/>
                <w:sz w:val="20"/>
                <w:szCs w:val="20"/>
                <w:lang w:val="pt-PT"/>
              </w:rPr>
              <w:t>8</w:t>
            </w:r>
            <w:r w:rsidR="003E1282">
              <w:rPr>
                <w:rFonts w:cs="Arial"/>
                <w:sz w:val="20"/>
                <w:szCs w:val="20"/>
                <w:lang w:val="pt-PT"/>
              </w:rPr>
              <w:t>59</w:t>
            </w:r>
            <w:r w:rsidR="005E47E6" w:rsidRPr="0096116D">
              <w:rPr>
                <w:rFonts w:cs="Arial"/>
                <w:sz w:val="20"/>
                <w:szCs w:val="20"/>
                <w:lang w:val="pt-PT"/>
              </w:rPr>
              <w:t>,</w:t>
            </w:r>
            <w:r w:rsidR="006F4071" w:rsidRPr="0096116D">
              <w:rPr>
                <w:rFonts w:cs="Arial"/>
                <w:sz w:val="20"/>
                <w:szCs w:val="20"/>
                <w:lang w:val="pt-PT"/>
              </w:rPr>
              <w:t>84</w:t>
            </w:r>
            <w:r w:rsidR="00702A43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702A43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420BAE97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2DC4640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silvícolas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477FE36F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02 01 07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044FF88" w14:textId="1002A345" w:rsidR="00832613" w:rsidRPr="0096116D" w:rsidRDefault="0019694C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12</w:t>
            </w:r>
            <w:r w:rsidR="00D01BDB" w:rsidRPr="0096116D">
              <w:rPr>
                <w:rFonts w:cs="Arial"/>
                <w:sz w:val="20"/>
                <w:szCs w:val="20"/>
                <w:lang w:val="pt-PT"/>
              </w:rPr>
              <w:t>.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>5 m</w:t>
            </w:r>
            <w:r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2A390A74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535BACF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Solos sobrantes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094C7CE1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65F89DF" w14:textId="183D9CCA" w:rsidR="00832613" w:rsidRPr="0096116D" w:rsidRDefault="0019694C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4</w:t>
            </w:r>
            <w:r w:rsidR="008E05DC" w:rsidRPr="0096116D">
              <w:rPr>
                <w:rFonts w:cs="Arial"/>
                <w:sz w:val="20"/>
                <w:szCs w:val="20"/>
                <w:lang w:val="pt-PT"/>
              </w:rPr>
              <w:t>7187</w:t>
            </w: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5922CAA0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6952C0D5" w14:textId="77777777" w:rsidR="00832613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Madeira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26BC8A2A" w14:textId="77777777" w:rsidR="00832613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A0D3E7B" w14:textId="5F71BA56" w:rsidR="00832613" w:rsidRPr="0096116D" w:rsidRDefault="008A15B3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23</w:t>
            </w:r>
            <w:r w:rsidR="003E1282">
              <w:rPr>
                <w:rFonts w:cs="Arial"/>
                <w:sz w:val="20"/>
                <w:szCs w:val="20"/>
                <w:lang w:val="pt-PT"/>
              </w:rPr>
              <w:t xml:space="preserve"> 631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 xml:space="preserve"> m</w:t>
            </w:r>
            <w:r w:rsidR="0019694C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32613" w:rsidRPr="0096116D" w14:paraId="31EB14E9" w14:textId="77777777" w:rsidTr="008A7B71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6C44314" w14:textId="1CB34D19" w:rsidR="00C94A27" w:rsidRPr="0096116D" w:rsidRDefault="0019694C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Baldes de tinta</w:t>
            </w:r>
            <w:r w:rsidR="00B41D4E" w:rsidRPr="0096116D">
              <w:rPr>
                <w:rFonts w:cs="Arial"/>
                <w:sz w:val="20"/>
                <w:szCs w:val="22"/>
                <w:lang w:val="pt-PT"/>
              </w:rPr>
              <w:t xml:space="preserve"> vazios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524E1FC5" w14:textId="0AE02EBB" w:rsidR="00C01C14" w:rsidRPr="0096116D" w:rsidRDefault="0019694C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15 01 10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1A25A9AD" w14:textId="2AAA1A20" w:rsidR="00C94A27" w:rsidRPr="0096116D" w:rsidRDefault="005E47E6" w:rsidP="008A7B71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2</w:t>
            </w:r>
            <w:r w:rsidR="004572CE" w:rsidRPr="0096116D">
              <w:rPr>
                <w:rFonts w:cs="Arial"/>
                <w:sz w:val="20"/>
                <w:szCs w:val="20"/>
                <w:lang w:val="pt-PT"/>
              </w:rPr>
              <w:t>2,</w:t>
            </w:r>
            <w:r w:rsidR="00577411">
              <w:rPr>
                <w:rFonts w:cs="Arial"/>
                <w:sz w:val="20"/>
                <w:szCs w:val="20"/>
                <w:lang w:val="pt-PT"/>
              </w:rPr>
              <w:t>92</w:t>
            </w:r>
            <w:r w:rsidR="004572CE" w:rsidRP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19694C" w:rsidRPr="0096116D">
              <w:rPr>
                <w:rFonts w:cs="Arial"/>
                <w:sz w:val="20"/>
                <w:szCs w:val="20"/>
                <w:lang w:val="pt-PT"/>
              </w:rPr>
              <w:t>m</w:t>
            </w:r>
            <w:r w:rsidR="0019694C" w:rsidRPr="0096116D">
              <w:rPr>
                <w:rFonts w:cs="Arial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8A7B71" w:rsidRPr="0096116D" w14:paraId="298088D6" w14:textId="77777777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2D66D237" w14:textId="01A69943" w:rsidR="008A7B71" w:rsidRPr="0096116D" w:rsidRDefault="008A7B71">
            <w:pPr>
              <w:spacing w:line="276" w:lineRule="auto"/>
              <w:ind w:right="60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Resíduos Biodegradáveis</w:t>
            </w:r>
          </w:p>
        </w:tc>
        <w:tc>
          <w:tcPr>
            <w:tcW w:w="283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  <w:noWrap/>
          </w:tcPr>
          <w:p w14:paraId="5C9B6065" w14:textId="6EA0A33D" w:rsidR="008A7B71" w:rsidRPr="0096116D" w:rsidRDefault="008A7B71" w:rsidP="000762A2">
            <w:pPr>
              <w:ind w:right="38"/>
              <w:jc w:val="center"/>
              <w:rPr>
                <w:rFonts w:cs="Arial"/>
                <w:sz w:val="20"/>
                <w:szCs w:val="22"/>
                <w:lang w:val="pt-PT"/>
              </w:rPr>
            </w:pPr>
            <w:r w:rsidRPr="0096116D">
              <w:rPr>
                <w:rFonts w:cs="Arial"/>
                <w:sz w:val="20"/>
                <w:szCs w:val="22"/>
                <w:lang w:val="pt-PT"/>
              </w:rPr>
              <w:t>20 01 08</w:t>
            </w:r>
          </w:p>
        </w:tc>
        <w:tc>
          <w:tcPr>
            <w:tcW w:w="288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4FCDE96B" w14:textId="2C4F6E80" w:rsidR="008A7B71" w:rsidRPr="0096116D" w:rsidRDefault="008A15B3" w:rsidP="00D01BDB">
            <w:pPr>
              <w:ind w:right="38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3</w:t>
            </w:r>
            <w:r w:rsidR="003E1282">
              <w:rPr>
                <w:rFonts w:cs="Arial"/>
                <w:sz w:val="20"/>
                <w:szCs w:val="20"/>
                <w:lang w:val="pt-PT"/>
              </w:rPr>
              <w:t>346</w:t>
            </w:r>
            <w:r w:rsidR="00E759A4" w:rsidRPr="0096116D">
              <w:rPr>
                <w:rFonts w:cs="Arial"/>
                <w:sz w:val="20"/>
                <w:szCs w:val="20"/>
                <w:lang w:val="pt-PT"/>
              </w:rPr>
              <w:t xml:space="preserve"> </w:t>
            </w:r>
            <w:r w:rsidR="00B41D4E" w:rsidRPr="0096116D">
              <w:rPr>
                <w:rFonts w:cs="Arial"/>
                <w:sz w:val="20"/>
                <w:szCs w:val="20"/>
                <w:lang w:val="pt-PT"/>
              </w:rPr>
              <w:t>k</w:t>
            </w:r>
            <w:r w:rsidR="008A7B71" w:rsidRPr="0096116D">
              <w:rPr>
                <w:rFonts w:cs="Arial"/>
                <w:sz w:val="20"/>
                <w:szCs w:val="20"/>
                <w:lang w:val="pt-PT"/>
              </w:rPr>
              <w:t>g</w:t>
            </w:r>
          </w:p>
        </w:tc>
      </w:tr>
    </w:tbl>
    <w:p w14:paraId="6AAB2155" w14:textId="77777777" w:rsidR="00CF76AD" w:rsidRPr="0096116D" w:rsidRDefault="00CF76AD">
      <w:pPr>
        <w:ind w:right="0"/>
        <w:jc w:val="left"/>
        <w:rPr>
          <w:rFonts w:cs="Arial"/>
          <w:sz w:val="18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598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2976"/>
        <w:gridCol w:w="2161"/>
        <w:gridCol w:w="1523"/>
        <w:gridCol w:w="3830"/>
      </w:tblGrid>
      <w:tr w:rsidR="00832613" w:rsidRPr="0096116D" w14:paraId="732D9D9C" w14:textId="77777777" w:rsidTr="00D01BDB">
        <w:trPr>
          <w:gridBefore w:val="1"/>
          <w:wBefore w:w="108" w:type="dxa"/>
        </w:trPr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21F3B2B" w14:textId="3EBE4C79" w:rsidR="00832613" w:rsidRPr="0096116D" w:rsidRDefault="006C3178" w:rsidP="00AE70CC">
            <w:pPr>
              <w:pStyle w:val="Heading2"/>
              <w:numPr>
                <w:ilvl w:val="0"/>
                <w:numId w:val="21"/>
              </w:numPr>
              <w:ind w:right="459"/>
              <w:rPr>
                <w:b w:val="0"/>
                <w:bCs w:val="0"/>
                <w:lang w:val="pt-PT"/>
              </w:rPr>
            </w:pPr>
            <w:bookmarkStart w:id="13" w:name="_Toc223090261"/>
            <w:r w:rsidRPr="0096116D">
              <w:rPr>
                <w:lang w:val="pt-PT"/>
              </w:rPr>
              <w:t>Estudos técnicos</w:t>
            </w:r>
            <w:bookmarkEnd w:id="13"/>
          </w:p>
        </w:tc>
      </w:tr>
      <w:tr w:rsidR="00D01BDB" w:rsidRPr="0096116D" w14:paraId="69625429" w14:textId="77777777" w:rsidTr="00AE70CC">
        <w:tc>
          <w:tcPr>
            <w:tcW w:w="308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7479CA85" w14:textId="77777777" w:rsidR="00D01BDB" w:rsidRPr="0096116D" w:rsidRDefault="00D01BDB" w:rsidP="00D01BDB">
            <w:pPr>
              <w:tabs>
                <w:tab w:val="left" w:pos="1560"/>
              </w:tabs>
              <w:ind w:right="911"/>
              <w:rPr>
                <w:rFonts w:cs="Arial"/>
                <w:b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Tipo de medição</w:t>
            </w:r>
          </w:p>
        </w:tc>
        <w:tc>
          <w:tcPr>
            <w:tcW w:w="2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hideMark/>
          </w:tcPr>
          <w:p w14:paraId="7F5B4055" w14:textId="77777777" w:rsidR="00D01BDB" w:rsidRPr="0096116D" w:rsidRDefault="00D01BDB" w:rsidP="00D01BDB">
            <w:pPr>
              <w:tabs>
                <w:tab w:val="left" w:pos="1560"/>
              </w:tabs>
              <w:ind w:right="911"/>
              <w:rPr>
                <w:rFonts w:cs="Arial"/>
                <w:b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Data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6ABFEBFF" w14:textId="77777777" w:rsidR="00D01BDB" w:rsidRPr="0096116D" w:rsidRDefault="00D01BDB" w:rsidP="00D01BDB">
            <w:pPr>
              <w:tabs>
                <w:tab w:val="left" w:pos="1560"/>
              </w:tabs>
              <w:ind w:right="-113"/>
              <w:jc w:val="center"/>
              <w:rPr>
                <w:rFonts w:cs="Arial"/>
                <w:b/>
                <w:sz w:val="18"/>
                <w:szCs w:val="18"/>
                <w:lang w:val="pt-PT"/>
              </w:rPr>
            </w:pPr>
            <w:r w:rsidRPr="0096116D">
              <w:rPr>
                <w:rFonts w:cs="Arial"/>
                <w:lang w:val="pt-PT"/>
              </w:rPr>
              <w:t>Relatório (S/N)</w:t>
            </w:r>
          </w:p>
        </w:tc>
        <w:tc>
          <w:tcPr>
            <w:tcW w:w="383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hideMark/>
          </w:tcPr>
          <w:p w14:paraId="5FCD7DDC" w14:textId="77777777" w:rsidR="00D01BDB" w:rsidRPr="0096116D" w:rsidRDefault="00D01BDB" w:rsidP="0022148A">
            <w:pPr>
              <w:tabs>
                <w:tab w:val="left" w:pos="1560"/>
              </w:tabs>
              <w:ind w:right="911"/>
              <w:jc w:val="center"/>
              <w:rPr>
                <w:rFonts w:cs="Arial"/>
                <w:szCs w:val="22"/>
                <w:lang w:val="pt-PT"/>
              </w:rPr>
            </w:pPr>
            <w:r w:rsidRPr="0096116D">
              <w:rPr>
                <w:rFonts w:cs="Arial"/>
                <w:szCs w:val="22"/>
                <w:lang w:val="pt-PT"/>
              </w:rPr>
              <w:t>Referência do Relatório</w:t>
            </w:r>
          </w:p>
        </w:tc>
      </w:tr>
      <w:tr w:rsidR="00AE70CC" w:rsidRPr="003A289E" w14:paraId="636828D0" w14:textId="77777777" w:rsidTr="00AE70CC">
        <w:tc>
          <w:tcPr>
            <w:tcW w:w="10598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D9D9D9" w:themeColor="background1" w:themeShade="D9"/>
            </w:tcBorders>
          </w:tcPr>
          <w:p w14:paraId="7807EEFC" w14:textId="538102EE" w:rsidR="00AE70CC" w:rsidRPr="0096116D" w:rsidRDefault="00AE70CC" w:rsidP="00D01BDB">
            <w:pPr>
              <w:tabs>
                <w:tab w:val="left" w:pos="1560"/>
              </w:tabs>
              <w:ind w:right="911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 xml:space="preserve">São realizados com a periodicidade trimestral. </w:t>
            </w:r>
          </w:p>
        </w:tc>
      </w:tr>
    </w:tbl>
    <w:p w14:paraId="6E680C5F" w14:textId="77777777" w:rsidR="00CF093B" w:rsidRPr="0096116D" w:rsidRDefault="00CF093B" w:rsidP="0022148A">
      <w:pPr>
        <w:tabs>
          <w:tab w:val="left" w:pos="1560"/>
        </w:tabs>
        <w:ind w:left="142" w:right="60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D01BDB" w:rsidRPr="0096116D" w14:paraId="4D7D616F" w14:textId="77777777" w:rsidTr="005111B4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54229365" w14:textId="77777777" w:rsidR="00D01BDB" w:rsidRPr="0096116D" w:rsidRDefault="00D01BDB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lang w:val="pt-PT"/>
              </w:rPr>
            </w:pPr>
            <w:bookmarkStart w:id="14" w:name="_Toc223090262"/>
            <w:r w:rsidRPr="0096116D">
              <w:rPr>
                <w:rFonts w:ascii="Arial" w:hAnsi="Arial"/>
                <w:b/>
                <w:bCs w:val="0"/>
                <w:lang w:val="pt-PT"/>
              </w:rPr>
              <w:t>Reclamações</w:t>
            </w:r>
            <w:bookmarkEnd w:id="14"/>
          </w:p>
        </w:tc>
      </w:tr>
      <w:tr w:rsidR="00D01BDB" w:rsidRPr="0096116D" w14:paraId="72C9A887" w14:textId="77777777" w:rsidTr="005111B4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E0FADB3" w14:textId="77777777" w:rsidR="00D01BDB" w:rsidRPr="0096116D" w:rsidRDefault="00D01BDB" w:rsidP="005111B4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A8785B8" w14:textId="77777777" w:rsidR="00D01BDB" w:rsidRPr="0096116D" w:rsidRDefault="00D01BDB" w:rsidP="005111B4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C21A794" w14:textId="77777777" w:rsidR="00D01BDB" w:rsidRPr="0096116D" w:rsidRDefault="00D01BDB" w:rsidP="005111B4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226BA66" w14:textId="77777777" w:rsidR="00D01BDB" w:rsidRPr="0096116D" w:rsidRDefault="00D01BDB" w:rsidP="005111B4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Estado</w:t>
            </w:r>
          </w:p>
        </w:tc>
      </w:tr>
      <w:tr w:rsidR="00D01BDB" w:rsidRPr="003A289E" w14:paraId="3D3965CA" w14:textId="77777777" w:rsidTr="005111B4">
        <w:tc>
          <w:tcPr>
            <w:tcW w:w="10490" w:type="dxa"/>
            <w:gridSpan w:val="4"/>
            <w:tcBorders>
              <w:top w:val="single" w:sz="4" w:space="0" w:color="auto"/>
              <w:bottom w:val="single" w:sz="4" w:space="0" w:color="D9D9D9" w:themeColor="background1" w:themeShade="D9"/>
            </w:tcBorders>
          </w:tcPr>
          <w:p w14:paraId="3D533C34" w14:textId="760C200F" w:rsidR="00D01BDB" w:rsidRPr="0096116D" w:rsidRDefault="00105575" w:rsidP="005111B4">
            <w:pPr>
              <w:tabs>
                <w:tab w:val="left" w:pos="5870"/>
                <w:tab w:val="left" w:pos="8840"/>
              </w:tabs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No presente mês não se registaram reclamações.</w:t>
            </w:r>
          </w:p>
        </w:tc>
      </w:tr>
    </w:tbl>
    <w:p w14:paraId="5E02DA7C" w14:textId="620E9BEA" w:rsidR="00D01BDB" w:rsidRPr="0096116D" w:rsidRDefault="00D01BDB" w:rsidP="0022148A">
      <w:pPr>
        <w:tabs>
          <w:tab w:val="left" w:pos="1560"/>
        </w:tabs>
        <w:ind w:left="142" w:right="60"/>
        <w:rPr>
          <w:rFonts w:cs="Arial"/>
          <w:sz w:val="20"/>
          <w:szCs w:val="20"/>
          <w:lang w:val="pt-PT"/>
        </w:rPr>
      </w:pPr>
      <w:r w:rsidRPr="0096116D">
        <w:rPr>
          <w:rFonts w:cs="Arial"/>
          <w:b/>
          <w:bCs/>
          <w:sz w:val="20"/>
          <w:szCs w:val="20"/>
          <w:lang w:val="pt-PT"/>
        </w:rPr>
        <w:t>Nota</w:t>
      </w:r>
      <w:r w:rsidR="00C151D0" w:rsidRPr="0096116D">
        <w:rPr>
          <w:rFonts w:cs="Arial"/>
          <w:b/>
          <w:bCs/>
          <w:sz w:val="20"/>
          <w:szCs w:val="20"/>
          <w:lang w:val="pt-PT"/>
        </w:rPr>
        <w:t xml:space="preserve"> </w:t>
      </w:r>
      <w:r w:rsidRPr="0096116D">
        <w:rPr>
          <w:rFonts w:cs="Arial"/>
          <w:b/>
          <w:bCs/>
          <w:sz w:val="20"/>
          <w:szCs w:val="20"/>
          <w:lang w:val="pt-PT"/>
        </w:rPr>
        <w:t xml:space="preserve">1: </w:t>
      </w:r>
      <w:r w:rsidRPr="0096116D">
        <w:rPr>
          <w:rFonts w:cs="Arial"/>
          <w:sz w:val="20"/>
          <w:szCs w:val="20"/>
          <w:lang w:val="pt-PT"/>
        </w:rPr>
        <w:t xml:space="preserve">Para consulta de reclamações anteriores deve ser consultado o arquivo das </w:t>
      </w:r>
      <w:r w:rsidR="009251B7" w:rsidRPr="0096116D">
        <w:rPr>
          <w:rFonts w:cs="Arial"/>
          <w:sz w:val="20"/>
          <w:szCs w:val="20"/>
          <w:lang w:val="pt-PT"/>
        </w:rPr>
        <w:t>r</w:t>
      </w:r>
      <w:r w:rsidRPr="0096116D">
        <w:rPr>
          <w:rFonts w:cs="Arial"/>
          <w:sz w:val="20"/>
          <w:szCs w:val="20"/>
          <w:lang w:val="pt-PT"/>
        </w:rPr>
        <w:t>eclamações</w:t>
      </w:r>
      <w:r w:rsidR="00105575" w:rsidRPr="0096116D">
        <w:rPr>
          <w:rFonts w:cs="Arial"/>
          <w:sz w:val="20"/>
          <w:szCs w:val="20"/>
          <w:lang w:val="pt-PT"/>
        </w:rPr>
        <w:t>.</w:t>
      </w:r>
    </w:p>
    <w:p w14:paraId="2E65510F" w14:textId="77777777" w:rsidR="00D01BDB" w:rsidRPr="0096116D" w:rsidRDefault="00D01BDB">
      <w:pPr>
        <w:tabs>
          <w:tab w:val="left" w:pos="1560"/>
        </w:tabs>
        <w:ind w:right="911"/>
        <w:rPr>
          <w:rFonts w:cs="Arial"/>
          <w:b/>
          <w:sz w:val="18"/>
          <w:szCs w:val="18"/>
          <w:lang w:val="pt-PT"/>
        </w:rPr>
      </w:pPr>
    </w:p>
    <w:tbl>
      <w:tblPr>
        <w:tblStyle w:val="TableGrid"/>
        <w:tblpPr w:leftFromText="180" w:rightFromText="180" w:vertAnchor="text" w:horzAnchor="margin" w:tblpXSpec="center" w:tblpY="128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4207"/>
        <w:gridCol w:w="2268"/>
        <w:gridCol w:w="2268"/>
      </w:tblGrid>
      <w:tr w:rsidR="00832613" w:rsidRPr="003A289E" w14:paraId="413CD3A0" w14:textId="77777777" w:rsidTr="0054635A">
        <w:trPr>
          <w:jc w:val="center"/>
        </w:trPr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699B18A" w14:textId="77777777" w:rsidR="00832613" w:rsidRPr="0096116D" w:rsidRDefault="0019694C" w:rsidP="00AE70CC">
            <w:pPr>
              <w:pStyle w:val="Heading1"/>
              <w:ind w:right="-391"/>
              <w:rPr>
                <w:rFonts w:ascii="Arial" w:hAnsi="Arial"/>
                <w:b/>
                <w:bCs w:val="0"/>
                <w:lang w:val="pt-PT"/>
              </w:rPr>
            </w:pPr>
            <w:bookmarkStart w:id="15" w:name="_Toc223090263"/>
            <w:r w:rsidRPr="0096116D">
              <w:rPr>
                <w:rFonts w:ascii="Arial" w:hAnsi="Arial"/>
                <w:b/>
                <w:bCs w:val="0"/>
                <w:lang w:val="pt-PT"/>
              </w:rPr>
              <w:t>Acções de interacção com a comunidade</w:t>
            </w:r>
            <w:bookmarkEnd w:id="15"/>
          </w:p>
        </w:tc>
      </w:tr>
      <w:tr w:rsidR="00832613" w:rsidRPr="0096116D" w14:paraId="522706F3" w14:textId="77777777" w:rsidTr="00BD4E1A">
        <w:trPr>
          <w:jc w:val="center"/>
        </w:trPr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58F6875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Data</w:t>
            </w:r>
          </w:p>
        </w:tc>
        <w:tc>
          <w:tcPr>
            <w:tcW w:w="420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9A72758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b/>
                <w:sz w:val="24"/>
                <w:lang w:val="pt-PT"/>
              </w:rPr>
            </w:pPr>
            <w:r w:rsidRPr="0096116D">
              <w:rPr>
                <w:rFonts w:cs="Arial"/>
                <w:lang w:val="pt-PT"/>
              </w:rPr>
              <w:t>Descrição da acção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C9D48D1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Entidade envolvida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8FF387D" w14:textId="77777777" w:rsidR="00832613" w:rsidRPr="0096116D" w:rsidRDefault="0019694C" w:rsidP="0054635A">
            <w:pPr>
              <w:spacing w:line="276" w:lineRule="auto"/>
              <w:ind w:right="60"/>
              <w:rPr>
                <w:rFonts w:cs="Arial"/>
                <w:lang w:val="pt-PT"/>
              </w:rPr>
            </w:pPr>
            <w:r w:rsidRPr="0096116D">
              <w:rPr>
                <w:rFonts w:cs="Arial"/>
                <w:lang w:val="pt-PT"/>
              </w:rPr>
              <w:t>N.º intervenientes</w:t>
            </w:r>
          </w:p>
        </w:tc>
      </w:tr>
      <w:tr w:rsidR="00BD4E1A" w:rsidRPr="003A289E" w14:paraId="752292A3" w14:textId="77777777" w:rsidTr="00BD4E1A">
        <w:trPr>
          <w:jc w:val="center"/>
        </w:trPr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  <w:shd w:val="clear" w:color="auto" w:fill="auto"/>
            <w:vAlign w:val="center"/>
          </w:tcPr>
          <w:p w14:paraId="0623989E" w14:textId="77777777" w:rsidR="00BD4E1A" w:rsidRPr="0096116D" w:rsidRDefault="00BD4E1A" w:rsidP="00BD4E1A">
            <w:pPr>
              <w:tabs>
                <w:tab w:val="left" w:pos="1560"/>
              </w:tabs>
              <w:ind w:right="911"/>
              <w:rPr>
                <w:rFonts w:cs="Arial"/>
                <w:sz w:val="20"/>
                <w:szCs w:val="20"/>
                <w:lang w:val="pt-PT"/>
              </w:rPr>
            </w:pPr>
            <w:r w:rsidRPr="0096116D">
              <w:rPr>
                <w:rFonts w:cs="Arial"/>
                <w:sz w:val="20"/>
                <w:szCs w:val="20"/>
                <w:lang w:val="pt-PT"/>
              </w:rPr>
              <w:t>No presente mês não houve interação com a comunidade.</w:t>
            </w:r>
          </w:p>
          <w:p w14:paraId="27F8214F" w14:textId="2EFAB1B4" w:rsidR="00BD4E1A" w:rsidRPr="0096116D" w:rsidRDefault="00BD4E1A" w:rsidP="0054635A">
            <w:pPr>
              <w:spacing w:line="276" w:lineRule="auto"/>
              <w:ind w:right="60"/>
              <w:rPr>
                <w:rFonts w:cs="Arial"/>
                <w:sz w:val="20"/>
                <w:szCs w:val="20"/>
                <w:lang w:val="pt-PT"/>
              </w:rPr>
            </w:pPr>
          </w:p>
        </w:tc>
      </w:tr>
    </w:tbl>
    <w:p w14:paraId="18E5E70D" w14:textId="77777777" w:rsidR="00191F18" w:rsidRPr="0096116D" w:rsidRDefault="00191F18">
      <w:pPr>
        <w:tabs>
          <w:tab w:val="left" w:pos="1560"/>
        </w:tabs>
        <w:ind w:right="911"/>
        <w:rPr>
          <w:rFonts w:cs="Arial"/>
          <w:sz w:val="20"/>
          <w:szCs w:val="20"/>
          <w:lang w:val="pt-PT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10490" w:type="dxa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1701"/>
        <w:gridCol w:w="1701"/>
        <w:gridCol w:w="4400"/>
        <w:gridCol w:w="845"/>
      </w:tblGrid>
      <w:tr w:rsidR="00832613" w:rsidRPr="0096116D" w14:paraId="13E10516" w14:textId="77777777" w:rsidTr="0096116D">
        <w:trPr>
          <w:gridAfter w:val="1"/>
          <w:wAfter w:w="845" w:type="dxa"/>
          <w:trHeight w:val="277"/>
          <w:jc w:val="center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554003DC" w14:textId="4936072E" w:rsidR="00832613" w:rsidRPr="0096116D" w:rsidRDefault="0019694C" w:rsidP="0096116D">
            <w:pPr>
              <w:pStyle w:val="Heading1"/>
              <w:rPr>
                <w:rFonts w:ascii="Arial" w:hAnsi="Arial"/>
                <w:b/>
                <w:bCs w:val="0"/>
                <w:szCs w:val="20"/>
                <w:lang w:val="pt-PT"/>
              </w:rPr>
            </w:pPr>
            <w:bookmarkStart w:id="16" w:name="_Toc223090264"/>
            <w:bookmarkStart w:id="17" w:name="_Hlk157441522"/>
            <w:r w:rsidRPr="0096116D">
              <w:rPr>
                <w:rFonts w:ascii="Arial" w:hAnsi="Arial"/>
                <w:b/>
                <w:bCs w:val="0"/>
                <w:lang w:val="pt-PT"/>
              </w:rPr>
              <w:t>Check</w:t>
            </w:r>
            <w:r w:rsidR="00AE70CC" w:rsidRPr="0096116D">
              <w:rPr>
                <w:rFonts w:ascii="Arial" w:hAnsi="Arial"/>
                <w:b/>
                <w:bCs w:val="0"/>
                <w:lang w:val="pt-PT"/>
              </w:rPr>
              <w:t>l</w:t>
            </w:r>
            <w:r w:rsidRPr="0096116D">
              <w:rPr>
                <w:rFonts w:ascii="Arial" w:hAnsi="Arial"/>
                <w:b/>
                <w:bCs w:val="0"/>
                <w:lang w:val="pt-PT"/>
              </w:rPr>
              <w:t>ist</w:t>
            </w:r>
            <w:bookmarkEnd w:id="16"/>
          </w:p>
        </w:tc>
      </w:tr>
      <w:tr w:rsidR="00832613" w:rsidRPr="0096116D" w14:paraId="0E0B702C" w14:textId="77777777" w:rsidTr="0096116D">
        <w:trPr>
          <w:trHeight w:val="277"/>
          <w:jc w:val="center"/>
        </w:trPr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A8CE1A1" w14:textId="77777777" w:rsidR="00832613" w:rsidRPr="0096116D" w:rsidRDefault="0019694C" w:rsidP="0096116D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96116D">
              <w:rPr>
                <w:rFonts w:cs="Arial"/>
                <w:bCs/>
                <w:szCs w:val="20"/>
                <w:lang w:val="pt-PT"/>
              </w:rPr>
              <w:t>Resultado (%)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vAlign w:val="center"/>
          </w:tcPr>
          <w:p w14:paraId="49B89FA6" w14:textId="0FB31A82" w:rsidR="00832613" w:rsidRPr="0096116D" w:rsidRDefault="00AE50E3" w:rsidP="0096116D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18"/>
                <w:lang w:val="pt-PT"/>
              </w:rPr>
              <w:t>9</w:t>
            </w:r>
            <w:r w:rsidR="00177028">
              <w:rPr>
                <w:rFonts w:cs="Arial"/>
                <w:bCs/>
                <w:sz w:val="20"/>
                <w:szCs w:val="18"/>
                <w:lang w:val="pt-PT"/>
              </w:rPr>
              <w:t>6</w:t>
            </w:r>
            <w:r w:rsidR="00D01BDB" w:rsidRPr="0096116D">
              <w:rPr>
                <w:rFonts w:cs="Arial"/>
                <w:bCs/>
                <w:sz w:val="20"/>
                <w:szCs w:val="18"/>
                <w:lang w:val="pt-PT"/>
              </w:rPr>
              <w:t>.</w:t>
            </w:r>
            <w:r w:rsidR="00177028">
              <w:rPr>
                <w:rFonts w:cs="Arial"/>
                <w:bCs/>
                <w:sz w:val="20"/>
                <w:szCs w:val="18"/>
                <w:lang w:val="pt-PT"/>
              </w:rPr>
              <w:t>23</w:t>
            </w:r>
            <w:r w:rsidR="0019694C" w:rsidRPr="0096116D">
              <w:rPr>
                <w:rFonts w:cs="Arial"/>
                <w:bCs/>
                <w:sz w:val="20"/>
                <w:szCs w:val="18"/>
                <w:lang w:val="pt-PT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4AD18C0E" w14:textId="77777777" w:rsidR="00832613" w:rsidRPr="0096116D" w:rsidRDefault="0019694C" w:rsidP="0096116D">
            <w:pPr>
              <w:ind w:right="60"/>
              <w:rPr>
                <w:rFonts w:cs="Arial"/>
                <w:bCs/>
                <w:szCs w:val="20"/>
                <w:lang w:val="pt-PT"/>
              </w:rPr>
            </w:pPr>
            <w:r w:rsidRPr="0096116D">
              <w:rPr>
                <w:rFonts w:cs="Arial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vAlign w:val="center"/>
          </w:tcPr>
          <w:p w14:paraId="63F6CC60" w14:textId="6CCA7E74" w:rsidR="00832613" w:rsidRPr="0096116D" w:rsidRDefault="007C7FDB" w:rsidP="0096116D">
            <w:pPr>
              <w:ind w:right="60"/>
              <w:rPr>
                <w:rFonts w:cs="Arial"/>
                <w:bCs/>
                <w:sz w:val="20"/>
                <w:szCs w:val="18"/>
                <w:lang w:val="pt-PT"/>
              </w:rPr>
            </w:pPr>
            <w:r w:rsidRPr="0096116D">
              <w:rPr>
                <w:rFonts w:cs="Arial"/>
                <w:bCs/>
                <w:sz w:val="20"/>
                <w:szCs w:val="18"/>
                <w:lang w:val="pt-PT"/>
              </w:rPr>
              <w:t>EXCELENTE</w:t>
            </w:r>
          </w:p>
        </w:tc>
      </w:tr>
      <w:bookmarkEnd w:id="17"/>
    </w:tbl>
    <w:p w14:paraId="53C08875" w14:textId="77777777" w:rsidR="00832613" w:rsidRPr="0096116D" w:rsidRDefault="00832613" w:rsidP="00105575">
      <w:pPr>
        <w:tabs>
          <w:tab w:val="left" w:pos="6060"/>
        </w:tabs>
        <w:rPr>
          <w:rFonts w:cs="Arial"/>
          <w:sz w:val="18"/>
          <w:szCs w:val="20"/>
          <w:lang w:val="pt-PT"/>
        </w:rPr>
      </w:pPr>
    </w:p>
    <w:p w14:paraId="36467F3B" w14:textId="30D643BE" w:rsidR="00AE70CC" w:rsidRPr="0096116D" w:rsidRDefault="00AE70CC" w:rsidP="00AE70CC">
      <w:pPr>
        <w:pStyle w:val="Heading1"/>
        <w:rPr>
          <w:rFonts w:ascii="Arial" w:hAnsi="Arial"/>
          <w:b/>
          <w:bCs w:val="0"/>
          <w:lang w:val="pt-PT"/>
        </w:rPr>
      </w:pPr>
      <w:bookmarkStart w:id="18" w:name="_Toc223090265"/>
      <w:r w:rsidRPr="0096116D">
        <w:rPr>
          <w:rFonts w:ascii="Arial" w:hAnsi="Arial"/>
          <w:b/>
          <w:bCs w:val="0"/>
          <w:lang w:val="pt-PT"/>
        </w:rPr>
        <w:t>Anexos</w:t>
      </w:r>
      <w:bookmarkEnd w:id="18"/>
    </w:p>
    <w:p w14:paraId="26F18FB7" w14:textId="77777777" w:rsidR="00AE70CC" w:rsidRPr="0096116D" w:rsidRDefault="00AE70CC">
      <w:pPr>
        <w:ind w:right="0"/>
        <w:jc w:val="left"/>
        <w:rPr>
          <w:rFonts w:cs="Arial"/>
          <w:b/>
          <w:kern w:val="32"/>
          <w:sz w:val="24"/>
          <w:szCs w:val="32"/>
          <w:lang w:val="pt-PT"/>
        </w:rPr>
      </w:pPr>
      <w:r w:rsidRPr="0096116D">
        <w:rPr>
          <w:rFonts w:cs="Arial"/>
          <w:b/>
          <w:bCs/>
          <w:lang w:val="pt-PT"/>
        </w:rPr>
        <w:br w:type="page"/>
      </w:r>
    </w:p>
    <w:p w14:paraId="49A1E381" w14:textId="1E52713F" w:rsidR="00AE70CC" w:rsidRPr="0096116D" w:rsidRDefault="00AE70CC" w:rsidP="00AE70CC">
      <w:pPr>
        <w:pStyle w:val="Heading2"/>
        <w:numPr>
          <w:ilvl w:val="0"/>
          <w:numId w:val="26"/>
        </w:numPr>
        <w:rPr>
          <w:lang w:val="pt-PT"/>
        </w:rPr>
      </w:pPr>
      <w:bookmarkStart w:id="19" w:name="_Toc223090266"/>
      <w:r w:rsidRPr="0096116D">
        <w:rPr>
          <w:lang w:val="pt-PT"/>
        </w:rPr>
        <w:lastRenderedPageBreak/>
        <w:t>Mapa de sinistralidade</w:t>
      </w:r>
      <w:bookmarkEnd w:id="19"/>
    </w:p>
    <w:p w14:paraId="5BCF32DC" w14:textId="77777777" w:rsidR="00AE70CC" w:rsidRPr="0096116D" w:rsidRDefault="00AE70CC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63F738FF" w14:textId="77777777" w:rsidR="00AE70CC" w:rsidRPr="0096116D" w:rsidRDefault="00AE70CC" w:rsidP="00AE70CC">
      <w:pPr>
        <w:pStyle w:val="Heading2"/>
        <w:numPr>
          <w:ilvl w:val="0"/>
          <w:numId w:val="0"/>
        </w:numPr>
        <w:rPr>
          <w:lang w:val="pt-PT"/>
        </w:rPr>
      </w:pPr>
    </w:p>
    <w:p w14:paraId="7FD24B57" w14:textId="77777777" w:rsidR="00AE70CC" w:rsidRPr="0096116D" w:rsidRDefault="00AE70CC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5FF103E7" w14:textId="36950F26" w:rsidR="005553F5" w:rsidRPr="0096116D" w:rsidRDefault="00AE70CC" w:rsidP="00AE70CC">
      <w:pPr>
        <w:pStyle w:val="Heading2"/>
        <w:rPr>
          <w:lang w:val="pt-PT"/>
        </w:rPr>
      </w:pPr>
      <w:bookmarkStart w:id="20" w:name="_Toc223090267"/>
      <w:r w:rsidRPr="0096116D">
        <w:rPr>
          <w:lang w:val="pt-PT"/>
        </w:rPr>
        <w:lastRenderedPageBreak/>
        <w:t>Checklist de HSE</w:t>
      </w:r>
      <w:bookmarkEnd w:id="20"/>
    </w:p>
    <w:p w14:paraId="0F72F894" w14:textId="7777777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br w:type="page"/>
      </w:r>
    </w:p>
    <w:p w14:paraId="3F6591BE" w14:textId="48B6FC1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lastRenderedPageBreak/>
        <w:br w:type="page"/>
      </w:r>
    </w:p>
    <w:p w14:paraId="2EF1CC48" w14:textId="0D36BC67" w:rsidR="005553F5" w:rsidRPr="0096116D" w:rsidRDefault="005553F5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 w:rsidRPr="0096116D">
        <w:rPr>
          <w:rFonts w:cs="Arial"/>
          <w:lang w:val="pt-PT"/>
        </w:rPr>
        <w:lastRenderedPageBreak/>
        <w:br w:type="page"/>
      </w:r>
    </w:p>
    <w:p w14:paraId="07E67185" w14:textId="33AB1D28" w:rsidR="00ED79D9" w:rsidRDefault="005553F5" w:rsidP="00AE70CC">
      <w:pPr>
        <w:pStyle w:val="Heading2"/>
        <w:rPr>
          <w:lang w:val="pt-PT"/>
        </w:rPr>
      </w:pPr>
      <w:bookmarkStart w:id="21" w:name="_Toc223090268"/>
      <w:r w:rsidRPr="0096116D">
        <w:rPr>
          <w:lang w:val="pt-PT"/>
        </w:rPr>
        <w:lastRenderedPageBreak/>
        <w:t>Relatório de simulacro</w:t>
      </w:r>
      <w:bookmarkEnd w:id="21"/>
    </w:p>
    <w:p w14:paraId="468A5562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783F68F9" w14:textId="43FA5FE0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773CF4F4" w14:textId="788E3A03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03546B39" w14:textId="58A20CFF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5BD981AE" w14:textId="4250E865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4F05205" w14:textId="02874FCE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1C0D37FA" w14:textId="422936C2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2267F27" w14:textId="648744B5" w:rsidR="00ED79D9" w:rsidRDefault="00ED79D9" w:rsidP="00AE70CC">
      <w:pPr>
        <w:pStyle w:val="Heading2"/>
        <w:rPr>
          <w:lang w:val="pt-PT"/>
        </w:rPr>
      </w:pPr>
      <w:bookmarkStart w:id="22" w:name="_Toc223090269"/>
      <w:r>
        <w:rPr>
          <w:lang w:val="pt-PT"/>
        </w:rPr>
        <w:lastRenderedPageBreak/>
        <w:t>Registos de verificação de extintores em obra</w:t>
      </w:r>
      <w:bookmarkEnd w:id="22"/>
    </w:p>
    <w:p w14:paraId="3463ADF8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103536E2" w14:textId="6F15D13E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30922AC" w14:textId="4AB619CD" w:rsidR="00ED79D9" w:rsidRDefault="00ED79D9" w:rsidP="00AE70CC">
      <w:pPr>
        <w:pStyle w:val="Heading2"/>
        <w:rPr>
          <w:lang w:val="pt-PT"/>
        </w:rPr>
      </w:pPr>
      <w:bookmarkStart w:id="23" w:name="_Toc223090270"/>
      <w:r>
        <w:rPr>
          <w:lang w:val="pt-PT"/>
        </w:rPr>
        <w:lastRenderedPageBreak/>
        <w:t>Registos de verificação de equipamentos em obra</w:t>
      </w:r>
      <w:bookmarkEnd w:id="23"/>
    </w:p>
    <w:p w14:paraId="4708B014" w14:textId="77777777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br w:type="page"/>
      </w:r>
    </w:p>
    <w:p w14:paraId="3D6E4767" w14:textId="3357CA9B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A045FE5" w14:textId="24DFA7E3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3338852F" w14:textId="1A5A2E20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10A83122" w14:textId="1F719EF9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64EC8415" w14:textId="6093FA5C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27F8885F" w14:textId="04945C0A" w:rsidR="00ED79D9" w:rsidRDefault="00ED79D9">
      <w:pPr>
        <w:ind w:right="0"/>
        <w:jc w:val="left"/>
        <w:rPr>
          <w:rFonts w:cs="Arial"/>
          <w:b/>
          <w:bCs/>
          <w:iCs/>
          <w:sz w:val="24"/>
          <w:szCs w:val="28"/>
          <w:lang w:val="pt-PT"/>
        </w:rPr>
      </w:pPr>
      <w:r>
        <w:rPr>
          <w:lang w:val="pt-PT"/>
        </w:rPr>
        <w:lastRenderedPageBreak/>
        <w:br w:type="page"/>
      </w:r>
    </w:p>
    <w:p w14:paraId="4A9B8F99" w14:textId="2CDEA21F" w:rsidR="00AE70CC" w:rsidRDefault="00ED79D9" w:rsidP="00AE70CC">
      <w:pPr>
        <w:pStyle w:val="Heading2"/>
        <w:rPr>
          <w:lang w:val="pt-PT"/>
        </w:rPr>
      </w:pPr>
      <w:bookmarkStart w:id="24" w:name="_Toc223090271"/>
      <w:r>
        <w:rPr>
          <w:lang w:val="pt-PT"/>
        </w:rPr>
        <w:lastRenderedPageBreak/>
        <w:t>Seguro de Acidentes de Trabalho</w:t>
      </w:r>
      <w:bookmarkEnd w:id="24"/>
    </w:p>
    <w:p w14:paraId="7E2BDD71" w14:textId="77777777" w:rsidR="00ED79D9" w:rsidRDefault="00ED79D9" w:rsidP="00ED79D9">
      <w:pPr>
        <w:rPr>
          <w:lang w:val="pt-PT"/>
        </w:rPr>
      </w:pPr>
    </w:p>
    <w:p w14:paraId="6B7C23D8" w14:textId="05BA71EE" w:rsidR="009D1997" w:rsidRDefault="00ED79D9" w:rsidP="00ED79D9">
      <w:pPr>
        <w:rPr>
          <w:lang w:val="pt-PT"/>
        </w:rPr>
      </w:pPr>
      <w:r>
        <w:rPr>
          <w:lang w:val="pt-PT"/>
        </w:rPr>
        <w:t>A nossa apólice é renovada automaticamente, encontramo-nos</w:t>
      </w:r>
      <w:r w:rsidR="00C95648">
        <w:rPr>
          <w:lang w:val="pt-PT"/>
        </w:rPr>
        <w:t xml:space="preserve"> a aguardar o recibo mais recente. Partilharemos assim que o recebermos.</w:t>
      </w:r>
    </w:p>
    <w:p w14:paraId="5CB15F06" w14:textId="77777777" w:rsidR="009D1997" w:rsidRDefault="009D1997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63927C61" w14:textId="1B973F6D" w:rsidR="009D1997" w:rsidRDefault="009D1997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7DC19C51" w14:textId="4107169F" w:rsidR="009D1997" w:rsidRPr="009D1997" w:rsidRDefault="009D1997" w:rsidP="009D1997">
      <w:pPr>
        <w:pStyle w:val="Heading2"/>
        <w:rPr>
          <w:lang w:val="pt-PT"/>
        </w:rPr>
      </w:pPr>
      <w:bookmarkStart w:id="25" w:name="_Toc223090272"/>
      <w:r>
        <w:rPr>
          <w:lang w:val="pt-PT"/>
        </w:rPr>
        <w:lastRenderedPageBreak/>
        <w:t>Registos de distribuição de EPI</w:t>
      </w:r>
      <w:bookmarkEnd w:id="25"/>
    </w:p>
    <w:p w14:paraId="0796CB83" w14:textId="77777777" w:rsidR="009D1997" w:rsidRDefault="009D1997" w:rsidP="009D1997">
      <w:pPr>
        <w:rPr>
          <w:lang w:val="pt-PT"/>
        </w:rPr>
      </w:pPr>
    </w:p>
    <w:p w14:paraId="1468EEB3" w14:textId="55618986" w:rsidR="00ED79D9" w:rsidRDefault="005553A2" w:rsidP="009D1997">
      <w:pPr>
        <w:rPr>
          <w:lang w:val="pt-PT"/>
        </w:rPr>
      </w:pPr>
      <w:r>
        <w:rPr>
          <w:lang w:val="pt-PT"/>
        </w:rPr>
        <w:t xml:space="preserve">Vamed - </w:t>
      </w:r>
      <w:r w:rsidR="009D1997">
        <w:rPr>
          <w:lang w:val="pt-PT"/>
        </w:rPr>
        <w:t>Por conterem dados pessoais, os mesmos poderão ser consultados nas instalações em obra, junto dos técnicos HSE.</w:t>
      </w:r>
    </w:p>
    <w:p w14:paraId="1E07B144" w14:textId="77777777" w:rsidR="005553A2" w:rsidRDefault="005553A2" w:rsidP="009D1997">
      <w:pPr>
        <w:rPr>
          <w:lang w:val="pt-PT"/>
        </w:rPr>
      </w:pPr>
    </w:p>
    <w:p w14:paraId="289D4744" w14:textId="3CC7EBB9" w:rsidR="005553A2" w:rsidRDefault="005553A2" w:rsidP="009D1997">
      <w:pPr>
        <w:rPr>
          <w:lang w:val="pt-PT"/>
        </w:rPr>
      </w:pPr>
      <w:r>
        <w:rPr>
          <w:lang w:val="pt-PT"/>
        </w:rPr>
        <w:t>Mota-Engil – Apresentamos de seguida os documentos por nos terem sido transmitidos pela empresa.</w:t>
      </w:r>
    </w:p>
    <w:p w14:paraId="5CAAE2FC" w14:textId="7777777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br w:type="page"/>
      </w:r>
    </w:p>
    <w:p w14:paraId="2107A169" w14:textId="22D2C20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A6A5047" w14:textId="2B965D14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27DA554" w14:textId="693C51EB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A1F8C5F" w14:textId="3758F6D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B02B09B" w14:textId="613E18FA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2651139A" w14:textId="0F69BA3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618829A" w14:textId="55572C81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C53338C" w14:textId="6EED3DCD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E68C74D" w14:textId="34B2A91E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50EBD10" w14:textId="6177EE7F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51055640" w14:textId="54CAC677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22CAEAF" w14:textId="07360ED3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3FE35E51" w14:textId="10A6139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4E4A9864" w14:textId="1EC51CEE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0AF39FD2" w14:textId="3F46E819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E42D263" w14:textId="048DE88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531D2362" w14:textId="1FE338E0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6B09ADC8" w14:textId="6D5CCBA3" w:rsidR="005553A2" w:rsidRDefault="005553A2">
      <w:pPr>
        <w:ind w:right="0"/>
        <w:jc w:val="left"/>
        <w:rPr>
          <w:lang w:val="pt-PT"/>
        </w:rPr>
      </w:pPr>
      <w:r>
        <w:rPr>
          <w:lang w:val="pt-PT"/>
        </w:rPr>
        <w:lastRenderedPageBreak/>
        <w:br w:type="page"/>
      </w:r>
    </w:p>
    <w:p w14:paraId="1BFD2155" w14:textId="44FEEE88" w:rsidR="005553A2" w:rsidRPr="005553A2" w:rsidRDefault="005553A2" w:rsidP="004F592C">
      <w:pPr>
        <w:pStyle w:val="Heading2"/>
        <w:rPr>
          <w:lang w:val="pt-PT"/>
        </w:rPr>
      </w:pPr>
      <w:bookmarkStart w:id="26" w:name="_Toc223090273"/>
      <w:r w:rsidRPr="005553A2">
        <w:rPr>
          <w:lang w:val="pt-PT"/>
        </w:rPr>
        <w:lastRenderedPageBreak/>
        <w:t xml:space="preserve">Registos de </w:t>
      </w:r>
      <w:r>
        <w:rPr>
          <w:lang w:val="pt-PT"/>
        </w:rPr>
        <w:t>formação</w:t>
      </w:r>
      <w:bookmarkEnd w:id="26"/>
    </w:p>
    <w:sectPr w:rsidR="005553A2" w:rsidRPr="005553A2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EE096" w14:textId="77777777" w:rsidR="00D227D9" w:rsidRDefault="00D227D9">
      <w:pPr>
        <w:pStyle w:val="Footer"/>
      </w:pPr>
      <w:r>
        <w:separator/>
      </w:r>
    </w:p>
  </w:endnote>
  <w:endnote w:type="continuationSeparator" w:id="0">
    <w:p w14:paraId="4B739E85" w14:textId="77777777" w:rsidR="00D227D9" w:rsidRDefault="00D227D9">
      <w:pPr>
        <w:pStyle w:val="Foot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CF84" w14:textId="6C6AD343" w:rsidR="00832613" w:rsidRDefault="0019694C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 xml:space="preserve">HMRC Relatório Mensal de Segurança e Ambiente N.º </w:t>
    </w:r>
    <w:r w:rsidR="00194E7F">
      <w:rPr>
        <w:noProof/>
        <w:sz w:val="16"/>
        <w:szCs w:val="16"/>
        <w:lang w:val="pt-PT"/>
      </w:rPr>
      <w:t>3</w:t>
    </w:r>
    <w:r w:rsidR="00B90145">
      <w:rPr>
        <w:noProof/>
        <w:sz w:val="16"/>
        <w:szCs w:val="16"/>
        <w:lang w:val="pt-PT"/>
      </w:rPr>
      <w:t>1</w:t>
    </w:r>
    <w:r>
      <w:rPr>
        <w:sz w:val="16"/>
        <w:szCs w:val="16"/>
        <w:lang w:val="pt-PT"/>
      </w:rPr>
      <w:tab/>
      <w:t xml:space="preserve">Page: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pt-PT"/>
      </w:rPr>
      <w:t xml:space="preserve"> /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BE5EB" w14:textId="04BBF080" w:rsidR="00832613" w:rsidRDefault="0019694C">
    <w:pPr>
      <w:pStyle w:val="Footer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Document: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FF46A4">
      <w:rPr>
        <w:noProof/>
        <w:sz w:val="16"/>
        <w:szCs w:val="16"/>
        <w:lang w:val="pt-PT"/>
      </w:rPr>
      <w:t>HMRC_Relatorio Mensal HSE_029_2026.02_Rev.01.docx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PAGE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1</w:t>
    </w:r>
    <w:r>
      <w:rPr>
        <w:rStyle w:val="PageNumber"/>
        <w:sz w:val="16"/>
        <w:szCs w:val="16"/>
      </w:rPr>
      <w:fldChar w:fldCharType="end"/>
    </w:r>
    <w:r>
      <w:rPr>
        <w:rStyle w:val="PageNumber"/>
        <w:sz w:val="16"/>
        <w:szCs w:val="16"/>
        <w:lang w:val="pt-PT"/>
      </w:rPr>
      <w:t xml:space="preserve"> / </w:t>
    </w:r>
    <w:r>
      <w:rPr>
        <w:rStyle w:val="PageNumber"/>
        <w:sz w:val="16"/>
        <w:szCs w:val="16"/>
      </w:rPr>
      <w:fldChar w:fldCharType="begin"/>
    </w:r>
    <w:r>
      <w:rPr>
        <w:rStyle w:val="PageNumber"/>
        <w:sz w:val="16"/>
        <w:szCs w:val="16"/>
        <w:lang w:val="pt-PT"/>
      </w:rPr>
      <w:instrText xml:space="preserve"> NUMPAGES </w:instrText>
    </w:r>
    <w:r>
      <w:rPr>
        <w:rStyle w:val="PageNumber"/>
        <w:sz w:val="16"/>
        <w:szCs w:val="16"/>
      </w:rPr>
      <w:fldChar w:fldCharType="separate"/>
    </w:r>
    <w:r>
      <w:rPr>
        <w:rStyle w:val="PageNumber"/>
        <w:noProof/>
        <w:sz w:val="16"/>
        <w:szCs w:val="16"/>
        <w:lang w:val="pt-PT"/>
      </w:rPr>
      <w:t>2</w:t>
    </w:r>
    <w:r>
      <w:rPr>
        <w:rStyle w:val="PageNumber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93E5E" w14:textId="77777777" w:rsidR="00D227D9" w:rsidRDefault="00D227D9">
      <w:pPr>
        <w:pStyle w:val="Footer"/>
      </w:pPr>
      <w:r>
        <w:separator/>
      </w:r>
    </w:p>
  </w:footnote>
  <w:footnote w:type="continuationSeparator" w:id="0">
    <w:p w14:paraId="5F181E94" w14:textId="77777777" w:rsidR="00D227D9" w:rsidRDefault="00D227D9">
      <w:pPr>
        <w:pStyle w:val="Foot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3CA5B" w14:textId="1C3AA98D" w:rsidR="00832613" w:rsidRDefault="00D7234E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val="en-GB" w:eastAsia="de-AT"/>
      </w:rPr>
      <w:drawing>
        <wp:anchor distT="0" distB="0" distL="114300" distR="114300" simplePos="0" relativeHeight="251658240" behindDoc="1" locked="0" layoutInCell="1" allowOverlap="1" wp14:anchorId="52921996" wp14:editId="7FA0F7A0">
          <wp:simplePos x="0" y="0"/>
          <wp:positionH relativeFrom="column">
            <wp:posOffset>5758815</wp:posOffset>
          </wp:positionH>
          <wp:positionV relativeFrom="paragraph">
            <wp:posOffset>-62865</wp:posOffset>
          </wp:positionV>
          <wp:extent cx="779714" cy="752475"/>
          <wp:effectExtent l="0" t="0" r="1905" b="0"/>
          <wp:wrapNone/>
          <wp:docPr id="1576882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688271" name="Picture 1576882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714" cy="752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16D0BC" w14:textId="08029200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3A52A7AB" w14:textId="006A25B2" w:rsidR="00832613" w:rsidRDefault="0019694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HEALTH PROJECTS ITALY - ANGOLA</w:t>
    </w:r>
  </w:p>
  <w:p w14:paraId="0FF73021" w14:textId="7B658276" w:rsidR="00832613" w:rsidRDefault="0019694C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v02</w:t>
    </w:r>
  </w:p>
  <w:p w14:paraId="18FE0FC6" w14:textId="5A1F8550" w:rsidR="00832613" w:rsidRDefault="00832613">
    <w:pPr>
      <w:pStyle w:val="Header"/>
      <w:rPr>
        <w:lang w:val="en-GB"/>
      </w:rPr>
    </w:pPr>
  </w:p>
  <w:p w14:paraId="65AFD1BB" w14:textId="0D65FA29" w:rsidR="00832613" w:rsidRDefault="00832613">
    <w:pPr>
      <w:pStyle w:val="Header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DC520" w14:textId="77777777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7FC3B697" wp14:editId="1240BF36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1405303" w14:textId="77777777" w:rsidR="00832613" w:rsidRDefault="0019694C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2BBD73A1" w14:textId="77777777" w:rsidR="00832613" w:rsidRDefault="00832613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1E09C3A7" w14:textId="77777777" w:rsidR="00832613" w:rsidRDefault="0019694C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77A3A12D" w14:textId="77777777" w:rsidR="00832613" w:rsidRDefault="00832613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5B6B2E70" w14:textId="77777777" w:rsidR="00832613" w:rsidRDefault="0019694C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39E15887" w14:textId="77777777" w:rsidR="00832613" w:rsidRDefault="0019694C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50E04B8" w14:textId="77777777" w:rsidR="00832613" w:rsidRDefault="0019694C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55D7B9DE" w14:textId="77777777" w:rsidR="00832613" w:rsidRDefault="00832613">
    <w:pPr>
      <w:pStyle w:val="Header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0A413E"/>
    <w:multiLevelType w:val="hybridMultilevel"/>
    <w:tmpl w:val="F8104252"/>
    <w:lvl w:ilvl="0" w:tplc="2188A10C">
      <w:start w:val="1"/>
      <w:numFmt w:val="decimal"/>
      <w:pStyle w:val="Heading1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EC408E"/>
    <w:multiLevelType w:val="hybridMultilevel"/>
    <w:tmpl w:val="B2EA6504"/>
    <w:lvl w:ilvl="0" w:tplc="95CC1FF6">
      <w:start w:val="1"/>
      <w:numFmt w:val="lowerLetter"/>
      <w:pStyle w:val="Heading2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3925688">
    <w:abstractNumId w:val="3"/>
  </w:num>
  <w:num w:numId="2" w16cid:durableId="1125081038">
    <w:abstractNumId w:val="0"/>
  </w:num>
  <w:num w:numId="3" w16cid:durableId="521667849">
    <w:abstractNumId w:val="1"/>
  </w:num>
  <w:num w:numId="4" w16cid:durableId="310527562">
    <w:abstractNumId w:val="1"/>
  </w:num>
  <w:num w:numId="5" w16cid:durableId="1452090666">
    <w:abstractNumId w:val="1"/>
  </w:num>
  <w:num w:numId="6" w16cid:durableId="2037384822">
    <w:abstractNumId w:val="1"/>
  </w:num>
  <w:num w:numId="7" w16cid:durableId="330069071">
    <w:abstractNumId w:val="1"/>
  </w:num>
  <w:num w:numId="8" w16cid:durableId="2130779990">
    <w:abstractNumId w:val="1"/>
  </w:num>
  <w:num w:numId="9" w16cid:durableId="402069305">
    <w:abstractNumId w:val="1"/>
  </w:num>
  <w:num w:numId="10" w16cid:durableId="105856526">
    <w:abstractNumId w:val="1"/>
  </w:num>
  <w:num w:numId="11" w16cid:durableId="422144508">
    <w:abstractNumId w:val="1"/>
  </w:num>
  <w:num w:numId="12" w16cid:durableId="1036781879">
    <w:abstractNumId w:val="1"/>
  </w:num>
  <w:num w:numId="13" w16cid:durableId="1668555600">
    <w:abstractNumId w:val="1"/>
  </w:num>
  <w:num w:numId="14" w16cid:durableId="1710715033">
    <w:abstractNumId w:val="1"/>
  </w:num>
  <w:num w:numId="15" w16cid:durableId="103426605">
    <w:abstractNumId w:val="1"/>
  </w:num>
  <w:num w:numId="16" w16cid:durableId="1685478258">
    <w:abstractNumId w:val="1"/>
  </w:num>
  <w:num w:numId="17" w16cid:durableId="520820798">
    <w:abstractNumId w:val="1"/>
  </w:num>
  <w:num w:numId="18" w16cid:durableId="1080100425">
    <w:abstractNumId w:val="2"/>
  </w:num>
  <w:num w:numId="19" w16cid:durableId="354038609">
    <w:abstractNumId w:val="1"/>
    <w:lvlOverride w:ilvl="0">
      <w:startOverride w:val="1"/>
    </w:lvlOverride>
  </w:num>
  <w:num w:numId="20" w16cid:durableId="2045985445">
    <w:abstractNumId w:val="2"/>
  </w:num>
  <w:num w:numId="21" w16cid:durableId="1936860058">
    <w:abstractNumId w:val="2"/>
    <w:lvlOverride w:ilvl="0">
      <w:startOverride w:val="1"/>
    </w:lvlOverride>
  </w:num>
  <w:num w:numId="22" w16cid:durableId="721367138">
    <w:abstractNumId w:val="2"/>
  </w:num>
  <w:num w:numId="23" w16cid:durableId="1326473064">
    <w:abstractNumId w:val="2"/>
  </w:num>
  <w:num w:numId="24" w16cid:durableId="679353747">
    <w:abstractNumId w:val="2"/>
  </w:num>
  <w:num w:numId="25" w16cid:durableId="221016827">
    <w:abstractNumId w:val="2"/>
  </w:num>
  <w:num w:numId="26" w16cid:durableId="197594899">
    <w:abstractNumId w:val="2"/>
    <w:lvlOverride w:ilvl="0">
      <w:startOverride w:val="1"/>
    </w:lvlOverride>
  </w:num>
  <w:num w:numId="27" w16cid:durableId="2015497179">
    <w:abstractNumId w:val="1"/>
  </w:num>
  <w:num w:numId="28" w16cid:durableId="2076127441">
    <w:abstractNumId w:val="1"/>
  </w:num>
  <w:num w:numId="29" w16cid:durableId="1330326274">
    <w:abstractNumId w:val="2"/>
    <w:lvlOverride w:ilvl="0">
      <w:startOverride w:val="1"/>
    </w:lvlOverride>
  </w:num>
  <w:num w:numId="30" w16cid:durableId="1253080195">
    <w:abstractNumId w:val="2"/>
    <w:lvlOverride w:ilvl="0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613"/>
    <w:rsid w:val="000043B5"/>
    <w:rsid w:val="000052B4"/>
    <w:rsid w:val="00007B41"/>
    <w:rsid w:val="0001306A"/>
    <w:rsid w:val="00015080"/>
    <w:rsid w:val="000200FA"/>
    <w:rsid w:val="0002164D"/>
    <w:rsid w:val="00027860"/>
    <w:rsid w:val="000307C3"/>
    <w:rsid w:val="000326AF"/>
    <w:rsid w:val="00037122"/>
    <w:rsid w:val="0004056C"/>
    <w:rsid w:val="00042678"/>
    <w:rsid w:val="000538AD"/>
    <w:rsid w:val="000659C3"/>
    <w:rsid w:val="00065AB4"/>
    <w:rsid w:val="000733EA"/>
    <w:rsid w:val="000762A2"/>
    <w:rsid w:val="000912F8"/>
    <w:rsid w:val="0009609C"/>
    <w:rsid w:val="000B054B"/>
    <w:rsid w:val="000B0873"/>
    <w:rsid w:val="000B0F91"/>
    <w:rsid w:val="000C0C20"/>
    <w:rsid w:val="000C1854"/>
    <w:rsid w:val="000C1A6C"/>
    <w:rsid w:val="000C226F"/>
    <w:rsid w:val="000C6113"/>
    <w:rsid w:val="000D48BB"/>
    <w:rsid w:val="000E28A7"/>
    <w:rsid w:val="000E42BB"/>
    <w:rsid w:val="000E7FE6"/>
    <w:rsid w:val="000F1791"/>
    <w:rsid w:val="0010134E"/>
    <w:rsid w:val="00105575"/>
    <w:rsid w:val="00111356"/>
    <w:rsid w:val="0011515F"/>
    <w:rsid w:val="0011773F"/>
    <w:rsid w:val="001204DA"/>
    <w:rsid w:val="00133634"/>
    <w:rsid w:val="00151E36"/>
    <w:rsid w:val="001542E0"/>
    <w:rsid w:val="001619C3"/>
    <w:rsid w:val="0016772C"/>
    <w:rsid w:val="00171E7A"/>
    <w:rsid w:val="00177028"/>
    <w:rsid w:val="00182643"/>
    <w:rsid w:val="00190481"/>
    <w:rsid w:val="00191F18"/>
    <w:rsid w:val="001925BA"/>
    <w:rsid w:val="00194A77"/>
    <w:rsid w:val="00194E7F"/>
    <w:rsid w:val="001961E5"/>
    <w:rsid w:val="0019694C"/>
    <w:rsid w:val="001A07F0"/>
    <w:rsid w:val="001A52C0"/>
    <w:rsid w:val="001B2E7F"/>
    <w:rsid w:val="001C262C"/>
    <w:rsid w:val="001C52C4"/>
    <w:rsid w:val="001C6C69"/>
    <w:rsid w:val="001D3B3B"/>
    <w:rsid w:val="001D3E5C"/>
    <w:rsid w:val="001D40B0"/>
    <w:rsid w:val="001D6531"/>
    <w:rsid w:val="001F548F"/>
    <w:rsid w:val="001F785F"/>
    <w:rsid w:val="00201DF4"/>
    <w:rsid w:val="002079B3"/>
    <w:rsid w:val="002102AE"/>
    <w:rsid w:val="0021086F"/>
    <w:rsid w:val="002153A2"/>
    <w:rsid w:val="00215B5B"/>
    <w:rsid w:val="002162BE"/>
    <w:rsid w:val="00216D33"/>
    <w:rsid w:val="0022148A"/>
    <w:rsid w:val="002249AC"/>
    <w:rsid w:val="002249FC"/>
    <w:rsid w:val="00231FB3"/>
    <w:rsid w:val="00237B82"/>
    <w:rsid w:val="002445C4"/>
    <w:rsid w:val="00245241"/>
    <w:rsid w:val="002548F9"/>
    <w:rsid w:val="00261E87"/>
    <w:rsid w:val="00263A7E"/>
    <w:rsid w:val="00275445"/>
    <w:rsid w:val="00282CBC"/>
    <w:rsid w:val="00284D6F"/>
    <w:rsid w:val="00285A0E"/>
    <w:rsid w:val="002A36F1"/>
    <w:rsid w:val="002B1E33"/>
    <w:rsid w:val="002C2F5D"/>
    <w:rsid w:val="002E0447"/>
    <w:rsid w:val="002E38C0"/>
    <w:rsid w:val="002E5A4C"/>
    <w:rsid w:val="002F683F"/>
    <w:rsid w:val="00314C5C"/>
    <w:rsid w:val="00314E75"/>
    <w:rsid w:val="00316FA2"/>
    <w:rsid w:val="003207A9"/>
    <w:rsid w:val="0032196D"/>
    <w:rsid w:val="00324163"/>
    <w:rsid w:val="00324EE3"/>
    <w:rsid w:val="00324FE1"/>
    <w:rsid w:val="00325F26"/>
    <w:rsid w:val="00326528"/>
    <w:rsid w:val="00327844"/>
    <w:rsid w:val="00327FF5"/>
    <w:rsid w:val="00334B1A"/>
    <w:rsid w:val="0034050E"/>
    <w:rsid w:val="00341998"/>
    <w:rsid w:val="00342A8C"/>
    <w:rsid w:val="003469FA"/>
    <w:rsid w:val="00347852"/>
    <w:rsid w:val="003522FD"/>
    <w:rsid w:val="00360108"/>
    <w:rsid w:val="00367917"/>
    <w:rsid w:val="00371046"/>
    <w:rsid w:val="00384E36"/>
    <w:rsid w:val="00393C30"/>
    <w:rsid w:val="00395A1A"/>
    <w:rsid w:val="00396683"/>
    <w:rsid w:val="003A289E"/>
    <w:rsid w:val="003A347E"/>
    <w:rsid w:val="003A4042"/>
    <w:rsid w:val="003A56E4"/>
    <w:rsid w:val="003B41A5"/>
    <w:rsid w:val="003B7DCE"/>
    <w:rsid w:val="003C0160"/>
    <w:rsid w:val="003C3803"/>
    <w:rsid w:val="003C3A0F"/>
    <w:rsid w:val="003C4FAB"/>
    <w:rsid w:val="003D321A"/>
    <w:rsid w:val="003D5109"/>
    <w:rsid w:val="003E1282"/>
    <w:rsid w:val="003E332A"/>
    <w:rsid w:val="003E4C56"/>
    <w:rsid w:val="003E65D9"/>
    <w:rsid w:val="003F7942"/>
    <w:rsid w:val="00401538"/>
    <w:rsid w:val="00405A81"/>
    <w:rsid w:val="004077B5"/>
    <w:rsid w:val="00410F02"/>
    <w:rsid w:val="00432E31"/>
    <w:rsid w:val="004425D8"/>
    <w:rsid w:val="00442F54"/>
    <w:rsid w:val="00446A84"/>
    <w:rsid w:val="00452521"/>
    <w:rsid w:val="004572CE"/>
    <w:rsid w:val="00471AE8"/>
    <w:rsid w:val="004742A4"/>
    <w:rsid w:val="004816A3"/>
    <w:rsid w:val="00487610"/>
    <w:rsid w:val="004932D8"/>
    <w:rsid w:val="004A0DAC"/>
    <w:rsid w:val="004A5178"/>
    <w:rsid w:val="004B103D"/>
    <w:rsid w:val="004B1105"/>
    <w:rsid w:val="004C01FC"/>
    <w:rsid w:val="004C3034"/>
    <w:rsid w:val="004D6676"/>
    <w:rsid w:val="004E1F8D"/>
    <w:rsid w:val="004E329F"/>
    <w:rsid w:val="004E47F9"/>
    <w:rsid w:val="004E61C6"/>
    <w:rsid w:val="00500544"/>
    <w:rsid w:val="005022BB"/>
    <w:rsid w:val="0050634C"/>
    <w:rsid w:val="005102D0"/>
    <w:rsid w:val="00517F08"/>
    <w:rsid w:val="00521C5A"/>
    <w:rsid w:val="005304DD"/>
    <w:rsid w:val="00532880"/>
    <w:rsid w:val="0053534D"/>
    <w:rsid w:val="005456D1"/>
    <w:rsid w:val="0054635A"/>
    <w:rsid w:val="00553F57"/>
    <w:rsid w:val="005553A2"/>
    <w:rsid w:val="005553F5"/>
    <w:rsid w:val="005626C4"/>
    <w:rsid w:val="00564C4A"/>
    <w:rsid w:val="005675BF"/>
    <w:rsid w:val="00567ED2"/>
    <w:rsid w:val="005706A2"/>
    <w:rsid w:val="005713EC"/>
    <w:rsid w:val="0057261D"/>
    <w:rsid w:val="00574EC9"/>
    <w:rsid w:val="00577411"/>
    <w:rsid w:val="00580780"/>
    <w:rsid w:val="005809F7"/>
    <w:rsid w:val="005907C4"/>
    <w:rsid w:val="00596BE2"/>
    <w:rsid w:val="005976E1"/>
    <w:rsid w:val="005A06A8"/>
    <w:rsid w:val="005A5C31"/>
    <w:rsid w:val="005B116C"/>
    <w:rsid w:val="005C17A4"/>
    <w:rsid w:val="005C406E"/>
    <w:rsid w:val="005C4A90"/>
    <w:rsid w:val="005E47E6"/>
    <w:rsid w:val="005F0604"/>
    <w:rsid w:val="005F0AE0"/>
    <w:rsid w:val="005F1145"/>
    <w:rsid w:val="005F29C7"/>
    <w:rsid w:val="00601C86"/>
    <w:rsid w:val="00605514"/>
    <w:rsid w:val="00610BAF"/>
    <w:rsid w:val="00616223"/>
    <w:rsid w:val="006307AD"/>
    <w:rsid w:val="00640E97"/>
    <w:rsid w:val="0064140C"/>
    <w:rsid w:val="00641B67"/>
    <w:rsid w:val="00644309"/>
    <w:rsid w:val="00664CA8"/>
    <w:rsid w:val="00665061"/>
    <w:rsid w:val="006662F0"/>
    <w:rsid w:val="00666E61"/>
    <w:rsid w:val="00667A18"/>
    <w:rsid w:val="00675ABE"/>
    <w:rsid w:val="00683355"/>
    <w:rsid w:val="006929F2"/>
    <w:rsid w:val="006A3219"/>
    <w:rsid w:val="006A6410"/>
    <w:rsid w:val="006B0C33"/>
    <w:rsid w:val="006B31C2"/>
    <w:rsid w:val="006B7A2C"/>
    <w:rsid w:val="006C1484"/>
    <w:rsid w:val="006C3178"/>
    <w:rsid w:val="006C59CE"/>
    <w:rsid w:val="006E112D"/>
    <w:rsid w:val="006E6684"/>
    <w:rsid w:val="006E7C23"/>
    <w:rsid w:val="006F0441"/>
    <w:rsid w:val="006F0E0C"/>
    <w:rsid w:val="006F4071"/>
    <w:rsid w:val="006F4849"/>
    <w:rsid w:val="00701389"/>
    <w:rsid w:val="00702A43"/>
    <w:rsid w:val="00711D5E"/>
    <w:rsid w:val="00714DA6"/>
    <w:rsid w:val="007175F8"/>
    <w:rsid w:val="007203CD"/>
    <w:rsid w:val="0072386B"/>
    <w:rsid w:val="00730149"/>
    <w:rsid w:val="00732209"/>
    <w:rsid w:val="00745BC7"/>
    <w:rsid w:val="00751827"/>
    <w:rsid w:val="00764068"/>
    <w:rsid w:val="00765CE4"/>
    <w:rsid w:val="00775A12"/>
    <w:rsid w:val="0078300A"/>
    <w:rsid w:val="00795CEB"/>
    <w:rsid w:val="007A7D7A"/>
    <w:rsid w:val="007B3408"/>
    <w:rsid w:val="007B3A73"/>
    <w:rsid w:val="007C0083"/>
    <w:rsid w:val="007C01E3"/>
    <w:rsid w:val="007C1D3C"/>
    <w:rsid w:val="007C7FDB"/>
    <w:rsid w:val="007D0426"/>
    <w:rsid w:val="007D1752"/>
    <w:rsid w:val="007E65D3"/>
    <w:rsid w:val="007F371C"/>
    <w:rsid w:val="0080336F"/>
    <w:rsid w:val="00803698"/>
    <w:rsid w:val="008112B4"/>
    <w:rsid w:val="00815636"/>
    <w:rsid w:val="008174B0"/>
    <w:rsid w:val="00823175"/>
    <w:rsid w:val="008232EE"/>
    <w:rsid w:val="00827769"/>
    <w:rsid w:val="00827EAA"/>
    <w:rsid w:val="00832613"/>
    <w:rsid w:val="0083656A"/>
    <w:rsid w:val="00842123"/>
    <w:rsid w:val="00845F0B"/>
    <w:rsid w:val="008619A6"/>
    <w:rsid w:val="008665B8"/>
    <w:rsid w:val="00870CFB"/>
    <w:rsid w:val="00876E4F"/>
    <w:rsid w:val="008804D0"/>
    <w:rsid w:val="00882784"/>
    <w:rsid w:val="008848A1"/>
    <w:rsid w:val="00891A10"/>
    <w:rsid w:val="00891DB8"/>
    <w:rsid w:val="008956C6"/>
    <w:rsid w:val="0089791E"/>
    <w:rsid w:val="008A15B3"/>
    <w:rsid w:val="008A64C7"/>
    <w:rsid w:val="008A796E"/>
    <w:rsid w:val="008A7B71"/>
    <w:rsid w:val="008B0E55"/>
    <w:rsid w:val="008B15AA"/>
    <w:rsid w:val="008B4D94"/>
    <w:rsid w:val="008B63DE"/>
    <w:rsid w:val="008C2E03"/>
    <w:rsid w:val="008C3094"/>
    <w:rsid w:val="008D767D"/>
    <w:rsid w:val="008E05DC"/>
    <w:rsid w:val="008F043D"/>
    <w:rsid w:val="008F5710"/>
    <w:rsid w:val="008F6462"/>
    <w:rsid w:val="00901B8B"/>
    <w:rsid w:val="00911767"/>
    <w:rsid w:val="009149E4"/>
    <w:rsid w:val="00920346"/>
    <w:rsid w:val="00921AFF"/>
    <w:rsid w:val="00923D08"/>
    <w:rsid w:val="0092443B"/>
    <w:rsid w:val="009251B7"/>
    <w:rsid w:val="00930272"/>
    <w:rsid w:val="00930A70"/>
    <w:rsid w:val="00931953"/>
    <w:rsid w:val="0093343D"/>
    <w:rsid w:val="009361D5"/>
    <w:rsid w:val="009373BD"/>
    <w:rsid w:val="00937507"/>
    <w:rsid w:val="00937610"/>
    <w:rsid w:val="00945F84"/>
    <w:rsid w:val="0095556C"/>
    <w:rsid w:val="0096116D"/>
    <w:rsid w:val="00964D5B"/>
    <w:rsid w:val="009656EE"/>
    <w:rsid w:val="00965AAE"/>
    <w:rsid w:val="009767F6"/>
    <w:rsid w:val="009774E7"/>
    <w:rsid w:val="00981180"/>
    <w:rsid w:val="00981BBD"/>
    <w:rsid w:val="00985E47"/>
    <w:rsid w:val="00991EC3"/>
    <w:rsid w:val="00992794"/>
    <w:rsid w:val="00992DB5"/>
    <w:rsid w:val="00994DCE"/>
    <w:rsid w:val="00995728"/>
    <w:rsid w:val="009A1393"/>
    <w:rsid w:val="009A1B05"/>
    <w:rsid w:val="009A220A"/>
    <w:rsid w:val="009B18A8"/>
    <w:rsid w:val="009B35B3"/>
    <w:rsid w:val="009B650F"/>
    <w:rsid w:val="009B71E3"/>
    <w:rsid w:val="009C186E"/>
    <w:rsid w:val="009D1997"/>
    <w:rsid w:val="009D6519"/>
    <w:rsid w:val="009E1779"/>
    <w:rsid w:val="009E2A74"/>
    <w:rsid w:val="009E3303"/>
    <w:rsid w:val="009E5485"/>
    <w:rsid w:val="009F4C8A"/>
    <w:rsid w:val="00A028B9"/>
    <w:rsid w:val="00A031D5"/>
    <w:rsid w:val="00A14295"/>
    <w:rsid w:val="00A2363F"/>
    <w:rsid w:val="00A270CB"/>
    <w:rsid w:val="00A32E4E"/>
    <w:rsid w:val="00A36615"/>
    <w:rsid w:val="00A40FA4"/>
    <w:rsid w:val="00A43798"/>
    <w:rsid w:val="00A5404E"/>
    <w:rsid w:val="00A540AC"/>
    <w:rsid w:val="00A561A4"/>
    <w:rsid w:val="00A5731F"/>
    <w:rsid w:val="00A57A62"/>
    <w:rsid w:val="00A800D7"/>
    <w:rsid w:val="00A875A0"/>
    <w:rsid w:val="00A944AA"/>
    <w:rsid w:val="00A9612A"/>
    <w:rsid w:val="00A97507"/>
    <w:rsid w:val="00AA2BFF"/>
    <w:rsid w:val="00AA6B57"/>
    <w:rsid w:val="00AA737C"/>
    <w:rsid w:val="00AB0618"/>
    <w:rsid w:val="00AC0A88"/>
    <w:rsid w:val="00AC0F13"/>
    <w:rsid w:val="00AC4FB0"/>
    <w:rsid w:val="00AC7223"/>
    <w:rsid w:val="00AD6575"/>
    <w:rsid w:val="00AE50B5"/>
    <w:rsid w:val="00AE50E3"/>
    <w:rsid w:val="00AE70CC"/>
    <w:rsid w:val="00AF25A8"/>
    <w:rsid w:val="00AF52C2"/>
    <w:rsid w:val="00AF7ABB"/>
    <w:rsid w:val="00B0157F"/>
    <w:rsid w:val="00B01E31"/>
    <w:rsid w:val="00B02028"/>
    <w:rsid w:val="00B063CB"/>
    <w:rsid w:val="00B16707"/>
    <w:rsid w:val="00B220A7"/>
    <w:rsid w:val="00B25940"/>
    <w:rsid w:val="00B2735F"/>
    <w:rsid w:val="00B35F8C"/>
    <w:rsid w:val="00B366D8"/>
    <w:rsid w:val="00B37D86"/>
    <w:rsid w:val="00B41D4E"/>
    <w:rsid w:val="00B5375D"/>
    <w:rsid w:val="00B6164A"/>
    <w:rsid w:val="00B636BD"/>
    <w:rsid w:val="00B65ACF"/>
    <w:rsid w:val="00B879DE"/>
    <w:rsid w:val="00B90145"/>
    <w:rsid w:val="00B92CF3"/>
    <w:rsid w:val="00B94845"/>
    <w:rsid w:val="00B94ED3"/>
    <w:rsid w:val="00BA421B"/>
    <w:rsid w:val="00BA4AAC"/>
    <w:rsid w:val="00BA650C"/>
    <w:rsid w:val="00BA7E76"/>
    <w:rsid w:val="00BB1622"/>
    <w:rsid w:val="00BB44BD"/>
    <w:rsid w:val="00BB6DBA"/>
    <w:rsid w:val="00BC2E93"/>
    <w:rsid w:val="00BC33D3"/>
    <w:rsid w:val="00BC38B5"/>
    <w:rsid w:val="00BD491B"/>
    <w:rsid w:val="00BD4E1A"/>
    <w:rsid w:val="00BE2772"/>
    <w:rsid w:val="00BE576E"/>
    <w:rsid w:val="00BE5A18"/>
    <w:rsid w:val="00C0157E"/>
    <w:rsid w:val="00C01C14"/>
    <w:rsid w:val="00C10A7C"/>
    <w:rsid w:val="00C151D0"/>
    <w:rsid w:val="00C15328"/>
    <w:rsid w:val="00C15C57"/>
    <w:rsid w:val="00C505C7"/>
    <w:rsid w:val="00C5109C"/>
    <w:rsid w:val="00C54FE2"/>
    <w:rsid w:val="00C629D0"/>
    <w:rsid w:val="00C63288"/>
    <w:rsid w:val="00C65977"/>
    <w:rsid w:val="00C66327"/>
    <w:rsid w:val="00C74D74"/>
    <w:rsid w:val="00C74E3E"/>
    <w:rsid w:val="00C75807"/>
    <w:rsid w:val="00C828F4"/>
    <w:rsid w:val="00C928C4"/>
    <w:rsid w:val="00C93AC1"/>
    <w:rsid w:val="00C93AF7"/>
    <w:rsid w:val="00C9444C"/>
    <w:rsid w:val="00C94A27"/>
    <w:rsid w:val="00C95648"/>
    <w:rsid w:val="00CA04F7"/>
    <w:rsid w:val="00CC109A"/>
    <w:rsid w:val="00CC379E"/>
    <w:rsid w:val="00CD0D48"/>
    <w:rsid w:val="00CD6586"/>
    <w:rsid w:val="00CF093B"/>
    <w:rsid w:val="00CF6301"/>
    <w:rsid w:val="00CF76AD"/>
    <w:rsid w:val="00D00F42"/>
    <w:rsid w:val="00D01BDB"/>
    <w:rsid w:val="00D0227A"/>
    <w:rsid w:val="00D07A99"/>
    <w:rsid w:val="00D1370C"/>
    <w:rsid w:val="00D227D9"/>
    <w:rsid w:val="00D27E77"/>
    <w:rsid w:val="00D43DDA"/>
    <w:rsid w:val="00D443F7"/>
    <w:rsid w:val="00D45121"/>
    <w:rsid w:val="00D45EB2"/>
    <w:rsid w:val="00D502A3"/>
    <w:rsid w:val="00D51A01"/>
    <w:rsid w:val="00D63A62"/>
    <w:rsid w:val="00D64D01"/>
    <w:rsid w:val="00D67135"/>
    <w:rsid w:val="00D7234E"/>
    <w:rsid w:val="00D737CB"/>
    <w:rsid w:val="00D925D0"/>
    <w:rsid w:val="00D941D3"/>
    <w:rsid w:val="00DA1901"/>
    <w:rsid w:val="00DA2095"/>
    <w:rsid w:val="00DA55D7"/>
    <w:rsid w:val="00DB3800"/>
    <w:rsid w:val="00DC231B"/>
    <w:rsid w:val="00DC272B"/>
    <w:rsid w:val="00DC3329"/>
    <w:rsid w:val="00DC5CB4"/>
    <w:rsid w:val="00DE1603"/>
    <w:rsid w:val="00DE4DE6"/>
    <w:rsid w:val="00DE5758"/>
    <w:rsid w:val="00DE737D"/>
    <w:rsid w:val="00DF2D6A"/>
    <w:rsid w:val="00E04064"/>
    <w:rsid w:val="00E05118"/>
    <w:rsid w:val="00E06CCB"/>
    <w:rsid w:val="00E20332"/>
    <w:rsid w:val="00E20905"/>
    <w:rsid w:val="00E24DEC"/>
    <w:rsid w:val="00E43EA6"/>
    <w:rsid w:val="00E45280"/>
    <w:rsid w:val="00E468C8"/>
    <w:rsid w:val="00E50969"/>
    <w:rsid w:val="00E53C58"/>
    <w:rsid w:val="00E64501"/>
    <w:rsid w:val="00E716EB"/>
    <w:rsid w:val="00E738C0"/>
    <w:rsid w:val="00E759A4"/>
    <w:rsid w:val="00E96BB8"/>
    <w:rsid w:val="00EA32A0"/>
    <w:rsid w:val="00EA3FE7"/>
    <w:rsid w:val="00EB5107"/>
    <w:rsid w:val="00EC0A5A"/>
    <w:rsid w:val="00EC15DC"/>
    <w:rsid w:val="00EC21DE"/>
    <w:rsid w:val="00EC6419"/>
    <w:rsid w:val="00EC6422"/>
    <w:rsid w:val="00ED41FE"/>
    <w:rsid w:val="00ED4F0F"/>
    <w:rsid w:val="00ED5F18"/>
    <w:rsid w:val="00ED79D9"/>
    <w:rsid w:val="00EE13C3"/>
    <w:rsid w:val="00EE4C0F"/>
    <w:rsid w:val="00EF0922"/>
    <w:rsid w:val="00EF7875"/>
    <w:rsid w:val="00F0411E"/>
    <w:rsid w:val="00F048CE"/>
    <w:rsid w:val="00F15170"/>
    <w:rsid w:val="00F21383"/>
    <w:rsid w:val="00F23141"/>
    <w:rsid w:val="00F23E4C"/>
    <w:rsid w:val="00F27CF5"/>
    <w:rsid w:val="00F53BDF"/>
    <w:rsid w:val="00F55145"/>
    <w:rsid w:val="00F56B12"/>
    <w:rsid w:val="00F621F5"/>
    <w:rsid w:val="00F62B48"/>
    <w:rsid w:val="00F66B13"/>
    <w:rsid w:val="00F70A76"/>
    <w:rsid w:val="00F72DA7"/>
    <w:rsid w:val="00F774A1"/>
    <w:rsid w:val="00F84EF3"/>
    <w:rsid w:val="00F87856"/>
    <w:rsid w:val="00F93B63"/>
    <w:rsid w:val="00F94ED1"/>
    <w:rsid w:val="00F94EDC"/>
    <w:rsid w:val="00F972BF"/>
    <w:rsid w:val="00FA0919"/>
    <w:rsid w:val="00FA414B"/>
    <w:rsid w:val="00FA7A50"/>
    <w:rsid w:val="00FB0CBA"/>
    <w:rsid w:val="00FB1F4E"/>
    <w:rsid w:val="00FB3822"/>
    <w:rsid w:val="00FB3ED1"/>
    <w:rsid w:val="00FC2B4D"/>
    <w:rsid w:val="00FC7324"/>
    <w:rsid w:val="00FC7464"/>
    <w:rsid w:val="00FF35FB"/>
    <w:rsid w:val="00FF4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B79564E"/>
  <w15:docId w15:val="{285AF3BF-0FD9-4FED-BFE7-9B8AAAA9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iPriority="99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Heading1">
    <w:name w:val="heading 1"/>
    <w:basedOn w:val="Normal"/>
    <w:next w:val="Normal"/>
    <w:qFormat/>
    <w:rsid w:val="00AE70CC"/>
    <w:pPr>
      <w:keepNext/>
      <w:numPr>
        <w:numId w:val="3"/>
      </w:numPr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numPr>
        <w:numId w:val="18"/>
      </w:numPr>
      <w:outlineLvl w:val="1"/>
    </w:pPr>
    <w:rPr>
      <w:rFonts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Footer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leGrid">
    <w:name w:val="Table Grid"/>
    <w:basedOn w:val="Table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locked/>
    <w:rPr>
      <w:rFonts w:ascii="Arial" w:hAnsi="Arial"/>
    </w:rPr>
  </w:style>
  <w:style w:type="paragraph" w:customStyle="1" w:styleId="KopfzeileFix">
    <w:name w:val="Kopfzeile_Fix"/>
    <w:basedOn w:val="Header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Header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BalloonText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ListParagraphChar">
    <w:name w:val="List Paragraph Char"/>
    <w:basedOn w:val="DefaultParagraphFont"/>
    <w:link w:val="ListParagraph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DefaultParagraphFont"/>
  </w:style>
  <w:style w:type="character" w:styleId="Strong">
    <w:name w:val="Strong"/>
    <w:basedOn w:val="DefaultParagraphFont"/>
    <w:uiPriority w:val="1"/>
    <w:qFormat/>
    <w:locked/>
    <w:rPr>
      <w:b/>
      <w:bCs/>
    </w:rPr>
  </w:style>
  <w:style w:type="character" w:styleId="Hyperlink">
    <w:name w:val="Hyperlink"/>
    <w:basedOn w:val="DefaultParagraphFont"/>
    <w:uiPriority w:val="99"/>
    <w:unhideWhenUsed/>
    <w:locked/>
    <w:rsid w:val="000E7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7FE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E70CC"/>
    <w:pPr>
      <w:keepLines/>
      <w:spacing w:before="240" w:line="259" w:lineRule="auto"/>
      <w:ind w:right="0"/>
      <w:jc w:val="left"/>
      <w:outlineLvl w:val="9"/>
    </w:pPr>
    <w:rPr>
      <w:rFonts w:asciiTheme="majorHAnsi" w:eastAsiaTheme="majorEastAsia" w:hAnsiTheme="majorHAnsi" w:cstheme="majorBidi"/>
      <w:bCs w:val="0"/>
      <w:color w:val="365F91" w:themeColor="accent1" w:themeShade="BF"/>
      <w:kern w:val="0"/>
      <w:sz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AE70CC"/>
    <w:pPr>
      <w:spacing w:after="100"/>
    </w:pPr>
  </w:style>
  <w:style w:type="character" w:customStyle="1" w:styleId="Heading2Char">
    <w:name w:val="Heading 2 Char"/>
    <w:basedOn w:val="DefaultParagraphFont"/>
    <w:link w:val="Heading2"/>
    <w:rsid w:val="00AE70CC"/>
    <w:rPr>
      <w:rFonts w:ascii="Arial" w:hAnsi="Arial" w:cs="Arial"/>
      <w:b/>
      <w:bCs/>
      <w:iCs/>
      <w:sz w:val="24"/>
      <w:szCs w:val="28"/>
      <w:lang w:val="en-US" w:eastAsia="de-DE"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AE70C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1</Pages>
  <Words>1001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VAMED Standortentwicklung und Engineering</Company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HUTT, Richard</dc:creator>
  <cp:keywords/>
  <dc:description/>
  <cp:lastModifiedBy>LUZOLO, João</cp:lastModifiedBy>
  <cp:revision>26</cp:revision>
  <cp:lastPrinted>2026-02-27T12:10:00Z</cp:lastPrinted>
  <dcterms:created xsi:type="dcterms:W3CDTF">2026-02-25T10:49:00Z</dcterms:created>
  <dcterms:modified xsi:type="dcterms:W3CDTF">2026-04-23T14:17:00Z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