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2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23"/>
        <w:gridCol w:w="709"/>
        <w:gridCol w:w="3096"/>
        <w:gridCol w:w="1582"/>
        <w:gridCol w:w="414"/>
      </w:tblGrid>
      <w:tr w:rsidR="002E0B58" w:rsidRPr="00DD538E" w14:paraId="2F153504" w14:textId="77777777" w:rsidTr="00082973">
        <w:trPr>
          <w:trHeight w:val="280"/>
        </w:trPr>
        <w:tc>
          <w:tcPr>
            <w:tcW w:w="4723" w:type="dxa"/>
            <w:tcBorders>
              <w:bottom w:val="single" w:sz="4" w:space="0" w:color="auto"/>
            </w:tcBorders>
          </w:tcPr>
          <w:p w14:paraId="7397EB40" w14:textId="66A225F6" w:rsidR="002E0B58" w:rsidRPr="00DD538E" w:rsidRDefault="002E0B58" w:rsidP="002E0B58">
            <w:pPr>
              <w:pStyle w:val="KopfzeileFix"/>
              <w:spacing w:before="20"/>
              <w:ind w:left="-108"/>
              <w:rPr>
                <w:rFonts w:asciiTheme="minorHAnsi" w:hAnsiTheme="minorHAnsi"/>
              </w:rPr>
            </w:pPr>
            <w:bookmarkStart w:id="0" w:name="a" w:colFirst="3" w:colLast="3"/>
            <w:bookmarkStart w:id="1" w:name="v" w:colFirst="1" w:colLast="1"/>
            <w:bookmarkStart w:id="2" w:name="d" w:colFirst="5" w:colLast="5"/>
            <w:r>
              <w:rPr>
                <w:rFonts w:asciiTheme="minorHAnsi" w:hAnsiTheme="minorHAnsi"/>
              </w:rPr>
              <w:t>DE</w:t>
            </w:r>
            <w:r w:rsidRPr="00DD538E">
              <w:rPr>
                <w:rFonts w:asciiTheme="minorHAnsi" w:hAnsiTheme="minorHAnsi"/>
              </w:rPr>
              <w:t xml:space="preserve">: </w:t>
            </w:r>
            <w:r w:rsidRPr="00DD538E">
              <w:rPr>
                <w:rFonts w:asciiTheme="minorHAnsi" w:hAnsiTheme="minorHAnsi"/>
                <w:sz w:val="22"/>
                <w:szCs w:val="22"/>
              </w:rPr>
              <w:t>VE</w:t>
            </w:r>
            <w:r w:rsidRPr="00DD538E">
              <w:rPr>
                <w:rFonts w:asciiTheme="minorHAnsi" w:hAnsiTheme="minorHAnsi"/>
              </w:rPr>
              <w:fldChar w:fldCharType="begin"/>
            </w:r>
            <w:r w:rsidRPr="00DD538E">
              <w:rPr>
                <w:rFonts w:asciiTheme="minorHAnsi" w:hAnsiTheme="minorHAnsi"/>
              </w:rPr>
              <w:instrText xml:space="preserve"> DOCPROPERTY  _von  \* MERGEFORMAT </w:instrText>
            </w:r>
            <w:r w:rsidRPr="00DD538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28EF30" w14:textId="623C768D" w:rsidR="002E0B58" w:rsidRPr="00DD538E" w:rsidRDefault="002E0B58" w:rsidP="007143B5">
            <w:pPr>
              <w:pStyle w:val="KopfzeileFix"/>
              <w:spacing w:before="2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PARA</w:t>
            </w:r>
            <w:r w:rsidRPr="00DD538E">
              <w:rPr>
                <w:rFonts w:asciiTheme="minorHAnsi" w:hAnsiTheme="minorHAnsi"/>
                <w:szCs w:val="18"/>
              </w:rPr>
              <w:t>: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14:paraId="0B6CBE83" w14:textId="38799D6D" w:rsidR="002E0B58" w:rsidRPr="00DD538E" w:rsidRDefault="002E0B58" w:rsidP="00990949">
            <w:pPr>
              <w:spacing w:before="20"/>
              <w:ind w:right="0"/>
              <w:rPr>
                <w:rFonts w:asciiTheme="minorHAnsi" w:hAnsiTheme="minorHAnsi"/>
              </w:rPr>
            </w:pPr>
            <w:proofErr w:type="spellStart"/>
            <w:r w:rsidRPr="00DD538E">
              <w:rPr>
                <w:rFonts w:asciiTheme="minorHAnsi" w:hAnsiTheme="minorHAnsi"/>
              </w:rPr>
              <w:t>P</w:t>
            </w:r>
            <w:r>
              <w:rPr>
                <w:rFonts w:asciiTheme="minorHAnsi" w:hAnsiTheme="minorHAnsi"/>
              </w:rPr>
              <w:t>articipantes</w:t>
            </w:r>
            <w:proofErr w:type="spellEnd"/>
            <w:r w:rsidRPr="00DD538E">
              <w:rPr>
                <w:rFonts w:asciiTheme="minorHAnsi" w:hAnsiTheme="minorHAnsi"/>
              </w:rPr>
              <w:fldChar w:fldCharType="begin"/>
            </w:r>
            <w:r w:rsidRPr="00DD538E">
              <w:rPr>
                <w:rFonts w:asciiTheme="minorHAnsi" w:hAnsiTheme="minorHAnsi"/>
              </w:rPr>
              <w:instrText xml:space="preserve"> DOCPROPERTY  _an  \* MERGEFORMAT </w:instrText>
            </w:r>
            <w:r w:rsidRPr="00DD538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1582" w:type="dxa"/>
            <w:tcBorders>
              <w:bottom w:val="single" w:sz="4" w:space="0" w:color="auto"/>
            </w:tcBorders>
          </w:tcPr>
          <w:p w14:paraId="65D5524C" w14:textId="2AD6AB0A" w:rsidR="002E0B58" w:rsidRPr="00DD538E" w:rsidRDefault="002E0B58" w:rsidP="006E1243">
            <w:pPr>
              <w:pStyle w:val="KopfzeileFix"/>
              <w:spacing w:before="20"/>
              <w:rPr>
                <w:rFonts w:asciiTheme="minorHAnsi" w:hAnsiTheme="minorHAnsi"/>
              </w:rPr>
            </w:pPr>
            <w:r w:rsidRPr="00DD538E">
              <w:rPr>
                <w:rFonts w:asciiTheme="minorHAnsi" w:hAnsiTheme="minorHAnsi"/>
              </w:rPr>
              <w:t>DAT</w:t>
            </w:r>
            <w:r>
              <w:rPr>
                <w:rFonts w:asciiTheme="minorHAnsi" w:hAnsiTheme="minorHAnsi"/>
              </w:rPr>
              <w:t>A</w:t>
            </w:r>
            <w:r w:rsidRPr="00DD538E">
              <w:rPr>
                <w:rFonts w:asciiTheme="minorHAnsi" w:hAnsiTheme="minorHAnsi"/>
              </w:rPr>
              <w:t>:</w:t>
            </w:r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414" w:type="dxa"/>
            <w:tcBorders>
              <w:bottom w:val="single" w:sz="4" w:space="0" w:color="auto"/>
            </w:tcBorders>
          </w:tcPr>
          <w:p w14:paraId="43C31BFB" w14:textId="1FC29758" w:rsidR="002E0B58" w:rsidRPr="00DD538E" w:rsidRDefault="002E0B58" w:rsidP="009160BD">
            <w:pPr>
              <w:pStyle w:val="KopfzeileVariabel"/>
              <w:spacing w:before="20"/>
              <w:ind w:left="-48" w:right="132" w:hanging="72"/>
              <w:jc w:val="left"/>
              <w:rPr>
                <w:rFonts w:asciiTheme="minorHAnsi" w:hAnsiTheme="minorHAnsi"/>
              </w:rPr>
            </w:pPr>
          </w:p>
        </w:tc>
      </w:tr>
      <w:bookmarkEnd w:id="0"/>
      <w:bookmarkEnd w:id="1"/>
      <w:bookmarkEnd w:id="2"/>
      <w:tr w:rsidR="00DF649E" w:rsidRPr="00DD538E" w14:paraId="16451068" w14:textId="77777777" w:rsidTr="00B523A9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5B9FA335" w14:textId="77777777" w:rsidR="00594B21" w:rsidRPr="00DD538E" w:rsidRDefault="00594B21" w:rsidP="007143B5">
            <w:pPr>
              <w:pStyle w:val="Header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</w:rPr>
            </w:pPr>
          </w:p>
        </w:tc>
      </w:tr>
      <w:tr w:rsidR="007E4DEE" w:rsidRPr="007E4DEE" w14:paraId="13835BC6" w14:textId="77777777" w:rsidTr="00B523A9">
        <w:trPr>
          <w:trHeight w:val="391"/>
        </w:trPr>
        <w:tc>
          <w:tcPr>
            <w:tcW w:w="10110" w:type="dxa"/>
            <w:gridSpan w:val="4"/>
            <w:tcBorders>
              <w:bottom w:val="single" w:sz="4" w:space="0" w:color="auto"/>
            </w:tcBorders>
          </w:tcPr>
          <w:p w14:paraId="12FFEAD6" w14:textId="5BE94FCC" w:rsidR="007E4DEE" w:rsidRPr="007E4DEE" w:rsidRDefault="007E4DEE" w:rsidP="006E1243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lang w:val="pt-PT"/>
              </w:rPr>
            </w:pPr>
            <w:r w:rsidRPr="007E4DEE">
              <w:rPr>
                <w:rFonts w:asciiTheme="minorHAnsi" w:hAnsiTheme="minorHAnsi"/>
                <w:szCs w:val="18"/>
                <w:lang w:val="pt-PT"/>
              </w:rPr>
              <w:t xml:space="preserve">CÓPIA: </w:t>
            </w:r>
            <w:bookmarkStart w:id="3" w:name="u"/>
            <w:bookmarkEnd w:id="3"/>
          </w:p>
        </w:tc>
        <w:tc>
          <w:tcPr>
            <w:tcW w:w="414" w:type="dxa"/>
            <w:vAlign w:val="bottom"/>
          </w:tcPr>
          <w:p w14:paraId="7EE0DCCB" w14:textId="77777777" w:rsidR="007E4DEE" w:rsidRPr="007E4DEE" w:rsidRDefault="007E4DEE" w:rsidP="007143B5">
            <w:pPr>
              <w:pStyle w:val="KopfzeileFix"/>
              <w:spacing w:before="20" w:after="0"/>
              <w:ind w:right="-108"/>
              <w:rPr>
                <w:rFonts w:asciiTheme="minorHAnsi" w:hAnsiTheme="minorHAnsi"/>
                <w:spacing w:val="4"/>
                <w:lang w:val="pt-PT"/>
              </w:rPr>
            </w:pPr>
            <w:r w:rsidRPr="007E4DEE">
              <w:rPr>
                <w:rFonts w:asciiTheme="minorHAnsi" w:hAnsiTheme="minorHAnsi"/>
                <w:spacing w:val="4"/>
                <w:lang w:val="pt-PT"/>
              </w:rPr>
              <w:t xml:space="preserve"> </w:t>
            </w:r>
          </w:p>
        </w:tc>
      </w:tr>
      <w:tr w:rsidR="007E4DEE" w:rsidRPr="00DD538E" w14:paraId="6B13B181" w14:textId="77777777" w:rsidTr="00B523A9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0117047C" w14:textId="77777777" w:rsidR="007E4DEE" w:rsidRPr="00DD538E" w:rsidRDefault="007E4DEE" w:rsidP="00696EE1">
            <w:pPr>
              <w:pStyle w:val="Header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</w:rPr>
            </w:pPr>
          </w:p>
        </w:tc>
      </w:tr>
      <w:tr w:rsidR="007E4DEE" w:rsidRPr="007E4DEE" w14:paraId="28135914" w14:textId="77777777" w:rsidTr="00B523A9">
        <w:trPr>
          <w:trHeight w:val="417"/>
        </w:trPr>
        <w:tc>
          <w:tcPr>
            <w:tcW w:w="10524" w:type="dxa"/>
            <w:gridSpan w:val="5"/>
            <w:tcBorders>
              <w:bottom w:val="single" w:sz="4" w:space="0" w:color="auto"/>
            </w:tcBorders>
          </w:tcPr>
          <w:p w14:paraId="7D971526" w14:textId="6A3CF7BA" w:rsidR="007E4DEE" w:rsidRPr="007E4DEE" w:rsidRDefault="007E4DEE" w:rsidP="006E1243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szCs w:val="18"/>
                <w:lang w:val="pt-PT"/>
              </w:rPr>
            </w:pPr>
            <w:r w:rsidRPr="007E4DEE">
              <w:rPr>
                <w:rFonts w:asciiTheme="minorHAnsi" w:hAnsiTheme="minorHAnsi"/>
                <w:szCs w:val="18"/>
                <w:lang w:val="pt-PT"/>
              </w:rPr>
              <w:t xml:space="preserve">ASSUNTO: </w:t>
            </w:r>
            <w:bookmarkStart w:id="4" w:name="_GoBack"/>
            <w:bookmarkEnd w:id="4"/>
          </w:p>
        </w:tc>
      </w:tr>
    </w:tbl>
    <w:p w14:paraId="1A9EC8DD" w14:textId="58B8CB7F" w:rsidR="00C50C40" w:rsidRDefault="00C50C40" w:rsidP="003633E2">
      <w:pPr>
        <w:ind w:right="60"/>
        <w:rPr>
          <w:rFonts w:asciiTheme="minorHAnsi" w:hAnsiTheme="minorHAnsi"/>
          <w:b/>
          <w:sz w:val="28"/>
          <w:lang w:val="pt-PT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3633E2" w14:paraId="7C45946B" w14:textId="77777777" w:rsidTr="002E0B58">
        <w:trPr>
          <w:trHeight w:val="342"/>
        </w:trPr>
        <w:tc>
          <w:tcPr>
            <w:tcW w:w="10540" w:type="dxa"/>
            <w:gridSpan w:val="2"/>
            <w:tcBorders>
              <w:top w:val="nil"/>
              <w:bottom w:val="single" w:sz="4" w:space="0" w:color="auto"/>
            </w:tcBorders>
          </w:tcPr>
          <w:p w14:paraId="7BCCD648" w14:textId="1DC2E430" w:rsidR="003633E2" w:rsidRPr="007C7C91" w:rsidRDefault="003633E2" w:rsidP="006E1243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/>
                <w:sz w:val="28"/>
                <w:lang w:val="pt-PT"/>
              </w:rPr>
              <w:t>XXX</w:t>
            </w:r>
            <w:r w:rsidRPr="005F219F">
              <w:rPr>
                <w:rFonts w:asciiTheme="minorHAnsi" w:hAnsiTheme="minorHAnsi"/>
                <w:b/>
                <w:sz w:val="28"/>
                <w:lang w:val="pt-PT"/>
              </w:rPr>
              <w:t xml:space="preserve"> | Reunião Semanal de Segurança e Ambiente No.</w:t>
            </w:r>
            <w:r>
              <w:rPr>
                <w:rFonts w:asciiTheme="minorHAnsi" w:hAnsiTheme="minorHAnsi"/>
                <w:b/>
                <w:sz w:val="28"/>
                <w:lang w:val="pt-PT"/>
              </w:rPr>
              <w:t xml:space="preserve"> XX</w:t>
            </w:r>
          </w:p>
        </w:tc>
      </w:tr>
      <w:tr w:rsidR="00C50C40" w14:paraId="06FF3275" w14:textId="77777777" w:rsidTr="002E0B58">
        <w:trPr>
          <w:trHeight w:val="342"/>
        </w:trPr>
        <w:tc>
          <w:tcPr>
            <w:tcW w:w="52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17B76C47" w14:textId="15598BCA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Data de emissão: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72C191B1" w14:textId="071A5882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N.º da Obra:</w:t>
            </w:r>
          </w:p>
        </w:tc>
      </w:tr>
      <w:tr w:rsidR="00C50C40" w14:paraId="18D30C2D" w14:textId="77777777" w:rsidTr="002E0B58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073F6F6D" w14:textId="0F22CE6C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Data da reunião: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7A24F90" w14:textId="276EC93C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Doc. no.: 0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XX</w:t>
            </w: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/202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X</w:t>
            </w:r>
          </w:p>
        </w:tc>
      </w:tr>
      <w:tr w:rsidR="00C50C40" w14:paraId="4FE0A0A9" w14:textId="77777777" w:rsidTr="002E0B58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386CB0C" w14:textId="0AC5AF4B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Hora: 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XXHXX</w:t>
            </w: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– 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XXHXX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15288E1D" w14:textId="77313924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Gestor:</w:t>
            </w:r>
          </w:p>
        </w:tc>
      </w:tr>
      <w:tr w:rsidR="00C50C40" w14:paraId="553E1A15" w14:textId="77777777" w:rsidTr="002E0B58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7806116" w14:textId="2A091723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Lugar: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13198633" w14:textId="0C24B7B9" w:rsidR="00C50C40" w:rsidRDefault="00C50C40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 w:rsidRPr="007C7C91">
              <w:rPr>
                <w:rFonts w:asciiTheme="minorHAnsi" w:hAnsiTheme="minorHAnsi"/>
                <w:sz w:val="20"/>
                <w:szCs w:val="22"/>
                <w:lang w:val="pt-PT"/>
              </w:rPr>
              <w:t>Redator:</w:t>
            </w:r>
          </w:p>
        </w:tc>
      </w:tr>
      <w:tr w:rsidR="00C50C40" w14:paraId="67CB17F5" w14:textId="77777777" w:rsidTr="002E0B58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4A7B8360" w14:textId="3BC2D109" w:rsidR="00C50C40" w:rsidRDefault="002C33C9" w:rsidP="009536D6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</w:t>
            </w:r>
            <w:r w:rsidR="003633E2">
              <w:rPr>
                <w:rFonts w:asciiTheme="minorHAnsi" w:hAnsiTheme="minorHAnsi"/>
                <w:sz w:val="20"/>
                <w:szCs w:val="22"/>
                <w:lang w:val="pt-PT"/>
              </w:rPr>
              <w:t>ssunto</w:t>
            </w:r>
            <w:r w:rsidR="00C50C40" w:rsidRPr="007C7C91">
              <w:rPr>
                <w:rFonts w:asciiTheme="minorHAnsi" w:hAnsiTheme="minorHAnsi"/>
                <w:sz w:val="20"/>
                <w:szCs w:val="22"/>
                <w:lang w:val="pt-PT"/>
              </w:rPr>
              <w:t>: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F6BDB5A" w14:textId="77777777" w:rsidR="00C50C40" w:rsidRDefault="00C50C40" w:rsidP="006E1243">
            <w:pPr>
              <w:ind w:right="60"/>
              <w:rPr>
                <w:rFonts w:asciiTheme="minorHAnsi" w:hAnsiTheme="minorHAnsi"/>
                <w:b/>
                <w:sz w:val="28"/>
                <w:lang w:val="pt-PT"/>
              </w:rPr>
            </w:pPr>
          </w:p>
        </w:tc>
      </w:tr>
    </w:tbl>
    <w:p w14:paraId="0A6E4776" w14:textId="5ED1071C" w:rsidR="007A25C3" w:rsidRPr="00B0274C" w:rsidRDefault="007A25C3" w:rsidP="00B0274C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3633E2" w:rsidRPr="00E636BD" w14:paraId="6A612127" w14:textId="77777777" w:rsidTr="002E0B58">
        <w:tc>
          <w:tcPr>
            <w:tcW w:w="3496" w:type="dxa"/>
            <w:tcBorders>
              <w:top w:val="nil"/>
              <w:bottom w:val="single" w:sz="4" w:space="0" w:color="auto"/>
            </w:tcBorders>
          </w:tcPr>
          <w:p w14:paraId="16D9B094" w14:textId="7C3F9C6B" w:rsidR="003633E2" w:rsidRPr="00E636BD" w:rsidRDefault="003633E2" w:rsidP="003633E2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 w:rsidRPr="00E636BD">
              <w:rPr>
                <w:rFonts w:asciiTheme="minorHAnsi" w:hAnsiTheme="minorHAnsi"/>
                <w:bCs/>
                <w:szCs w:val="20"/>
                <w:lang w:val="pt-PT"/>
              </w:rPr>
              <w:t>Participantes</w:t>
            </w:r>
          </w:p>
        </w:tc>
        <w:tc>
          <w:tcPr>
            <w:tcW w:w="3497" w:type="dxa"/>
            <w:tcBorders>
              <w:top w:val="nil"/>
              <w:bottom w:val="single" w:sz="4" w:space="0" w:color="auto"/>
            </w:tcBorders>
          </w:tcPr>
          <w:p w14:paraId="3857E147" w14:textId="77777777" w:rsidR="003633E2" w:rsidRPr="00E636BD" w:rsidRDefault="003633E2" w:rsidP="003633E2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  <w:tc>
          <w:tcPr>
            <w:tcW w:w="3497" w:type="dxa"/>
            <w:tcBorders>
              <w:top w:val="nil"/>
              <w:bottom w:val="single" w:sz="4" w:space="0" w:color="auto"/>
            </w:tcBorders>
          </w:tcPr>
          <w:p w14:paraId="1E6A2D86" w14:textId="77777777" w:rsidR="003633E2" w:rsidRPr="00E636BD" w:rsidRDefault="003633E2" w:rsidP="003633E2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</w:tr>
      <w:tr w:rsidR="002C33C9" w14:paraId="35CB5FCB" w14:textId="77777777" w:rsidTr="002E0B58">
        <w:tc>
          <w:tcPr>
            <w:tcW w:w="3496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4EBC1115" w14:textId="3FAA91DE" w:rsidR="002C33C9" w:rsidRDefault="002C33C9" w:rsidP="005A3DF9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A3DF9">
              <w:rPr>
                <w:rFonts w:asciiTheme="minorHAnsi" w:hAnsiTheme="minorHAnsi"/>
                <w:lang w:val="pt-PT"/>
              </w:rPr>
              <w:t>Nome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FE843D9" w14:textId="74C2D9EA" w:rsidR="002C33C9" w:rsidRDefault="002C33C9" w:rsidP="005A3DF9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A3DF9">
              <w:rPr>
                <w:rFonts w:asciiTheme="minorHAnsi" w:hAnsiTheme="minorHAnsi"/>
                <w:lang w:val="pt-PT"/>
              </w:rPr>
              <w:t>Função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2C7FA0EB" w14:textId="6BA1988F" w:rsidR="002C33C9" w:rsidRDefault="002C33C9" w:rsidP="005A3DF9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Empresa</w:t>
            </w:r>
          </w:p>
        </w:tc>
      </w:tr>
      <w:tr w:rsidR="002C33C9" w14:paraId="4AE7E9F9" w14:textId="77777777" w:rsidTr="002E0B58">
        <w:tc>
          <w:tcPr>
            <w:tcW w:w="3496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5626CAE8" w14:textId="487B558F" w:rsidR="002C33C9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  <w:tc>
          <w:tcPr>
            <w:tcW w:w="3497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9431028" w14:textId="6FC2536A" w:rsidR="002C33C9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  <w:tc>
          <w:tcPr>
            <w:tcW w:w="3497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CCF9B43" w14:textId="5E2409DE" w:rsidR="002C33C9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</w:tr>
      <w:tr w:rsidR="003633E2" w14:paraId="62902BDD" w14:textId="77777777" w:rsidTr="002E0B58">
        <w:tc>
          <w:tcPr>
            <w:tcW w:w="3496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E07C3AF" w14:textId="34D59598" w:rsidR="003633E2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  <w:tc>
          <w:tcPr>
            <w:tcW w:w="3497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AEADC54" w14:textId="00D8C030" w:rsidR="003633E2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  <w:tc>
          <w:tcPr>
            <w:tcW w:w="3497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F134E7F" w14:textId="1651AE5B" w:rsidR="003633E2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</w:tr>
      <w:tr w:rsidR="003633E2" w14:paraId="3EBAB129" w14:textId="77777777" w:rsidTr="002E0B58">
        <w:tc>
          <w:tcPr>
            <w:tcW w:w="3496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4FEFAEBA" w14:textId="10D3B3EC" w:rsidR="003633E2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  <w:tc>
          <w:tcPr>
            <w:tcW w:w="3497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90EEF8F" w14:textId="24AA21CE" w:rsidR="003633E2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  <w:tc>
          <w:tcPr>
            <w:tcW w:w="3497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D092090" w14:textId="2DDF90BD" w:rsidR="003633E2" w:rsidRDefault="003633E2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proofErr w:type="spellStart"/>
            <w:r w:rsidRPr="002C33C9">
              <w:rPr>
                <w:rFonts w:asciiTheme="minorHAnsi" w:hAnsiTheme="minorHAnsi"/>
                <w:sz w:val="20"/>
                <w:szCs w:val="20"/>
                <w:lang w:val="pt-PT"/>
              </w:rPr>
              <w:t>xxxxxxxxxxxxxx</w:t>
            </w:r>
            <w:proofErr w:type="spellEnd"/>
          </w:p>
        </w:tc>
      </w:tr>
    </w:tbl>
    <w:p w14:paraId="2234E054" w14:textId="5A5EE5C1" w:rsidR="003633E2" w:rsidRPr="00B0274C" w:rsidRDefault="003633E2" w:rsidP="006E1243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</w:p>
    <w:tbl>
      <w:tblPr>
        <w:tblStyle w:val="TableGrid"/>
        <w:tblW w:w="1040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1749"/>
        <w:gridCol w:w="1748"/>
        <w:gridCol w:w="1654"/>
        <w:gridCol w:w="1757"/>
      </w:tblGrid>
      <w:tr w:rsidR="00E636BD" w:rsidRPr="00E636BD" w14:paraId="7675D6D1" w14:textId="77777777" w:rsidTr="009536D6">
        <w:trPr>
          <w:gridAfter w:val="1"/>
          <w:wAfter w:w="1757" w:type="dxa"/>
        </w:trPr>
        <w:tc>
          <w:tcPr>
            <w:tcW w:w="3496" w:type="dxa"/>
            <w:tcBorders>
              <w:top w:val="nil"/>
              <w:bottom w:val="single" w:sz="4" w:space="0" w:color="auto"/>
            </w:tcBorders>
          </w:tcPr>
          <w:p w14:paraId="2A2240AC" w14:textId="2CA7C4B9" w:rsidR="00E636BD" w:rsidRPr="00E636BD" w:rsidRDefault="00E636BD" w:rsidP="00EA53C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 w:rsidRPr="00E636BD">
              <w:rPr>
                <w:rFonts w:asciiTheme="minorHAnsi" w:hAnsiTheme="minorHAnsi"/>
                <w:bCs/>
                <w:szCs w:val="20"/>
                <w:lang w:val="pt-PT"/>
              </w:rPr>
              <w:t>Próxima reunião</w:t>
            </w:r>
          </w:p>
        </w:tc>
        <w:tc>
          <w:tcPr>
            <w:tcW w:w="3497" w:type="dxa"/>
            <w:gridSpan w:val="2"/>
            <w:tcBorders>
              <w:top w:val="nil"/>
              <w:bottom w:val="single" w:sz="4" w:space="0" w:color="auto"/>
            </w:tcBorders>
          </w:tcPr>
          <w:p w14:paraId="7F17D6E1" w14:textId="77777777" w:rsidR="00E636BD" w:rsidRPr="00E636BD" w:rsidRDefault="00E636BD" w:rsidP="00EA53C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  <w:tc>
          <w:tcPr>
            <w:tcW w:w="1654" w:type="dxa"/>
            <w:tcBorders>
              <w:top w:val="nil"/>
              <w:bottom w:val="single" w:sz="4" w:space="0" w:color="auto"/>
            </w:tcBorders>
          </w:tcPr>
          <w:p w14:paraId="509B721E" w14:textId="77777777" w:rsidR="00E636BD" w:rsidRPr="00E636BD" w:rsidRDefault="00E636BD" w:rsidP="00EA53C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</w:tr>
      <w:tr w:rsidR="00E636BD" w:rsidRPr="00E636BD" w14:paraId="72E0A0AB" w14:textId="77777777" w:rsidTr="002E0B58">
        <w:tc>
          <w:tcPr>
            <w:tcW w:w="5245" w:type="dxa"/>
            <w:gridSpan w:val="2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21BEFBAD" w14:textId="17635BF5" w:rsidR="00E636BD" w:rsidRPr="00E636BD" w:rsidRDefault="00E636BD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E636BD">
              <w:rPr>
                <w:rFonts w:asciiTheme="minorHAnsi" w:hAnsiTheme="minorHAnsi"/>
                <w:sz w:val="20"/>
                <w:szCs w:val="20"/>
                <w:lang w:val="pt-PT"/>
              </w:rPr>
              <w:t>Número: XX/20XX</w:t>
            </w:r>
          </w:p>
        </w:tc>
        <w:tc>
          <w:tcPr>
            <w:tcW w:w="5159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784E675F" w14:textId="3AA58AB4" w:rsidR="00E636BD" w:rsidRPr="00E636BD" w:rsidRDefault="00E636BD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E636BD">
              <w:rPr>
                <w:rFonts w:asciiTheme="minorHAnsi" w:hAnsiTheme="minorHAnsi"/>
                <w:sz w:val="20"/>
                <w:szCs w:val="20"/>
                <w:lang w:val="pt-PT"/>
              </w:rPr>
              <w:t>Assunto: Reunião de Segurança e Ambiente n.º XX/XXXX</w:t>
            </w:r>
          </w:p>
        </w:tc>
      </w:tr>
      <w:tr w:rsidR="00E636BD" w:rsidRPr="00E636BD" w14:paraId="4F0814BD" w14:textId="77777777" w:rsidTr="002E0B58">
        <w:tc>
          <w:tcPr>
            <w:tcW w:w="5245" w:type="dxa"/>
            <w:gridSpan w:val="2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6A450B3C" w14:textId="52A38F43" w:rsidR="00E636BD" w:rsidRPr="00E636BD" w:rsidRDefault="00E636BD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E636BD">
              <w:rPr>
                <w:rFonts w:asciiTheme="minorHAnsi" w:hAnsiTheme="minorHAnsi"/>
                <w:sz w:val="20"/>
                <w:szCs w:val="20"/>
                <w:lang w:val="pt-PT"/>
              </w:rPr>
              <w:t>Data:</w:t>
            </w:r>
          </w:p>
        </w:tc>
        <w:tc>
          <w:tcPr>
            <w:tcW w:w="5159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5CCDB5A" w14:textId="460999F5" w:rsidR="00E636BD" w:rsidRPr="00E636BD" w:rsidRDefault="00E636BD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E636BD">
              <w:rPr>
                <w:rFonts w:asciiTheme="minorHAnsi" w:hAnsiTheme="minorHAnsi"/>
                <w:sz w:val="20"/>
                <w:szCs w:val="20"/>
                <w:lang w:val="pt-PT"/>
              </w:rPr>
              <w:t>Hora:</w:t>
            </w:r>
          </w:p>
        </w:tc>
      </w:tr>
      <w:tr w:rsidR="00E636BD" w:rsidRPr="00E636BD" w14:paraId="266171FA" w14:textId="77777777" w:rsidTr="002E0B58">
        <w:tc>
          <w:tcPr>
            <w:tcW w:w="5245" w:type="dxa"/>
            <w:gridSpan w:val="2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5B9BE008" w14:textId="3C3A5EFF" w:rsidR="00E636BD" w:rsidRPr="00E636BD" w:rsidRDefault="00E636BD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E636BD">
              <w:rPr>
                <w:rFonts w:asciiTheme="minorHAnsi" w:hAnsiTheme="minorHAnsi"/>
                <w:sz w:val="20"/>
                <w:szCs w:val="20"/>
                <w:lang w:val="pt-PT"/>
              </w:rPr>
              <w:t>Lugar:</w:t>
            </w:r>
          </w:p>
        </w:tc>
        <w:tc>
          <w:tcPr>
            <w:tcW w:w="5159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5EE69E7" w14:textId="57850B1E" w:rsidR="00E636BD" w:rsidRPr="00E636BD" w:rsidRDefault="00E636BD" w:rsidP="009536D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</w:tbl>
    <w:p w14:paraId="67401A6A" w14:textId="50073B25" w:rsidR="00E636BD" w:rsidRPr="00B0274C" w:rsidRDefault="007A25C3" w:rsidP="00B0274C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  <w:r w:rsidRPr="00B0274C">
        <w:rPr>
          <w:rFonts w:asciiTheme="minorHAnsi" w:hAnsiTheme="minorHAnsi"/>
          <w:sz w:val="24"/>
          <w:lang w:val="pt-PT"/>
        </w:rPr>
        <w:tab/>
      </w:r>
      <w:r w:rsidR="007C7C91" w:rsidRPr="00B0274C">
        <w:rPr>
          <w:rFonts w:asciiTheme="minorHAnsi" w:hAnsiTheme="minorHAnsi"/>
          <w:sz w:val="24"/>
          <w:lang w:val="pt-PT"/>
        </w:rPr>
        <w:t xml:space="preserve"> </w:t>
      </w:r>
    </w:p>
    <w:p w14:paraId="130F0B34" w14:textId="49DAD6B1" w:rsidR="00650D45" w:rsidRPr="00011799" w:rsidRDefault="00031534" w:rsidP="006E1243">
      <w:pPr>
        <w:pBdr>
          <w:top w:val="single" w:sz="4" w:space="1" w:color="auto"/>
          <w:bottom w:val="single" w:sz="4" w:space="1" w:color="auto"/>
        </w:pBdr>
        <w:tabs>
          <w:tab w:val="left" w:pos="1560"/>
          <w:tab w:val="left" w:pos="3828"/>
          <w:tab w:val="left" w:pos="4820"/>
          <w:tab w:val="left" w:pos="7797"/>
          <w:tab w:val="left" w:pos="8931"/>
        </w:tabs>
        <w:ind w:right="60"/>
        <w:rPr>
          <w:rFonts w:asciiTheme="minorHAnsi" w:hAnsiTheme="minorHAnsi"/>
          <w:b/>
          <w:sz w:val="32"/>
          <w:szCs w:val="32"/>
          <w:lang w:val="pt-PT"/>
        </w:rPr>
      </w:pPr>
      <w:r w:rsidRPr="00011799">
        <w:rPr>
          <w:rFonts w:asciiTheme="minorHAnsi" w:hAnsiTheme="minorHAnsi"/>
          <w:b/>
          <w:sz w:val="32"/>
          <w:szCs w:val="32"/>
          <w:lang w:val="pt-PT"/>
        </w:rPr>
        <w:t>A</w:t>
      </w:r>
      <w:r w:rsidRPr="00011799">
        <w:rPr>
          <w:rFonts w:asciiTheme="minorHAnsi" w:hAnsiTheme="minorHAnsi"/>
          <w:b/>
          <w:sz w:val="32"/>
          <w:szCs w:val="32"/>
          <w:lang w:val="pt-PT"/>
        </w:rPr>
        <w:tab/>
      </w:r>
      <w:r w:rsidR="006E1243">
        <w:rPr>
          <w:rFonts w:asciiTheme="minorHAnsi" w:hAnsiTheme="minorHAnsi"/>
          <w:b/>
          <w:sz w:val="32"/>
          <w:szCs w:val="32"/>
          <w:lang w:val="pt-PT"/>
        </w:rPr>
        <w:t>NOME DO(S) SUBCONTRATADO(S)</w:t>
      </w:r>
    </w:p>
    <w:p w14:paraId="42996A10" w14:textId="6B6B10CD" w:rsidR="00650D45" w:rsidRPr="00011799" w:rsidRDefault="009536D6" w:rsidP="002F3DEB">
      <w:pPr>
        <w:tabs>
          <w:tab w:val="left" w:pos="1530"/>
          <w:tab w:val="left" w:pos="1560"/>
        </w:tabs>
        <w:ind w:right="1910"/>
        <w:jc w:val="left"/>
        <w:rPr>
          <w:rFonts w:asciiTheme="minorHAnsi" w:hAnsiTheme="minorHAnsi"/>
          <w:b/>
          <w:color w:val="FF0000"/>
          <w:sz w:val="18"/>
          <w:szCs w:val="16"/>
          <w:lang w:val="pt-PT"/>
        </w:rPr>
      </w:pPr>
      <w:r w:rsidRPr="002C33C9">
        <w:rPr>
          <w:rFonts w:asciiTheme="minorHAnsi" w:hAnsiTheme="minorHAnsi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99553FD" wp14:editId="574D05C5">
            <wp:simplePos x="0" y="0"/>
            <wp:positionH relativeFrom="column">
              <wp:posOffset>4700890</wp:posOffset>
            </wp:positionH>
            <wp:positionV relativeFrom="paragraph">
              <wp:posOffset>124696</wp:posOffset>
            </wp:positionV>
            <wp:extent cx="1790709" cy="73048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9" cy="73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C6113" w14:textId="79630FDD" w:rsidR="00006173" w:rsidRPr="009764EC" w:rsidRDefault="009764EC" w:rsidP="00031534">
      <w:pPr>
        <w:pStyle w:val="ListParagraph"/>
        <w:tabs>
          <w:tab w:val="left" w:pos="1890"/>
        </w:tabs>
        <w:ind w:left="1530" w:right="1910" w:hanging="1530"/>
        <w:jc w:val="left"/>
        <w:rPr>
          <w:rFonts w:asciiTheme="minorHAnsi" w:hAnsiTheme="minorHAnsi"/>
          <w:b/>
          <w:sz w:val="24"/>
          <w:szCs w:val="22"/>
          <w:lang w:val="pt-PT"/>
        </w:rPr>
      </w:pPr>
      <w:r>
        <w:rPr>
          <w:rFonts w:asciiTheme="minorHAnsi" w:hAnsiTheme="minorHAnsi"/>
          <w:b/>
          <w:sz w:val="24"/>
          <w:szCs w:val="22"/>
          <w:lang w:val="pt-PT"/>
        </w:rPr>
        <w:t>A1.</w:t>
      </w:r>
      <w:r w:rsidR="00AC2CEF" w:rsidRPr="009764EC">
        <w:rPr>
          <w:rFonts w:asciiTheme="minorHAnsi" w:hAnsiTheme="minorHAnsi"/>
          <w:b/>
          <w:sz w:val="24"/>
          <w:szCs w:val="22"/>
          <w:lang w:val="pt-PT"/>
        </w:rPr>
        <w:t xml:space="preserve"> – </w:t>
      </w:r>
      <w:r w:rsidR="00006173" w:rsidRPr="009764EC">
        <w:rPr>
          <w:rFonts w:asciiTheme="minorHAnsi" w:hAnsiTheme="minorHAnsi"/>
          <w:b/>
          <w:sz w:val="24"/>
          <w:szCs w:val="22"/>
          <w:lang w:val="pt-PT"/>
        </w:rPr>
        <w:t>DESCRIÇÃO DAS SITUAÇÕES A MELHORAR:</w:t>
      </w:r>
    </w:p>
    <w:p w14:paraId="289AFDA5" w14:textId="31184799" w:rsidR="00006173" w:rsidRDefault="00006173" w:rsidP="00031534">
      <w:pPr>
        <w:pStyle w:val="ListParagraph"/>
        <w:tabs>
          <w:tab w:val="left" w:pos="1890"/>
        </w:tabs>
        <w:ind w:left="1530" w:right="1910" w:hanging="1530"/>
        <w:jc w:val="left"/>
        <w:rPr>
          <w:rFonts w:asciiTheme="minorHAnsi" w:hAnsiTheme="minorHAnsi"/>
          <w:b/>
          <w:sz w:val="20"/>
          <w:szCs w:val="18"/>
          <w:lang w:val="pt-PT"/>
        </w:rPr>
      </w:pPr>
    </w:p>
    <w:p w14:paraId="0B7F89CF" w14:textId="7DB27C50" w:rsidR="009764EC" w:rsidRDefault="009764EC" w:rsidP="0057346F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 w:rsidRPr="009764EC">
        <w:rPr>
          <w:rFonts w:asciiTheme="minorHAnsi" w:hAnsiTheme="minorHAnsi"/>
          <w:b/>
          <w:bCs/>
          <w:sz w:val="24"/>
          <w:szCs w:val="28"/>
          <w:lang w:val="pt-PT"/>
        </w:rPr>
        <w:t>A1.0</w:t>
      </w:r>
      <w:r>
        <w:rPr>
          <w:rFonts w:asciiTheme="minorHAnsi" w:hAnsiTheme="minorHAnsi"/>
          <w:b/>
          <w:bCs/>
          <w:sz w:val="24"/>
          <w:szCs w:val="28"/>
          <w:lang w:val="pt-PT"/>
        </w:rPr>
        <w:t>1</w:t>
      </w:r>
      <w:r w:rsidRPr="009764EC">
        <w:rPr>
          <w:rFonts w:asciiTheme="minorHAnsi" w:hAnsiTheme="minorHAnsi"/>
          <w:b/>
          <w:bCs/>
          <w:sz w:val="24"/>
          <w:szCs w:val="28"/>
          <w:lang w:val="pt-PT"/>
        </w:rPr>
        <w:t xml:space="preserve"> – </w:t>
      </w:r>
      <w:r>
        <w:rPr>
          <w:rFonts w:asciiTheme="minorHAnsi" w:hAnsiTheme="minorHAnsi"/>
          <w:b/>
          <w:bCs/>
          <w:sz w:val="24"/>
          <w:szCs w:val="28"/>
          <w:lang w:val="pt-PT"/>
        </w:rPr>
        <w:t>Temas provenientes da última reunião</w:t>
      </w:r>
    </w:p>
    <w:p w14:paraId="4357F8EE" w14:textId="77777777" w:rsidR="00073164" w:rsidRPr="0057346F" w:rsidRDefault="00073164" w:rsidP="0057346F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073164" w:rsidRPr="00081348" w14:paraId="74D8FCA2" w14:textId="77777777" w:rsidTr="009536D6">
        <w:trPr>
          <w:gridAfter w:val="1"/>
          <w:wAfter w:w="5867" w:type="dxa"/>
        </w:trPr>
        <w:tc>
          <w:tcPr>
            <w:tcW w:w="2405" w:type="dxa"/>
          </w:tcPr>
          <w:p w14:paraId="35276E8F" w14:textId="1EE74F21" w:rsidR="00073164" w:rsidRPr="00081348" w:rsidRDefault="00073164" w:rsidP="00081348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44C92D3B" w14:textId="4B06BEB5" w:rsidR="00073164" w:rsidRPr="00081348" w:rsidRDefault="00073164" w:rsidP="00073164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6E1243" w:rsidRPr="00081348" w14:paraId="65A4ED3D" w14:textId="77777777" w:rsidTr="009536D6">
        <w:tc>
          <w:tcPr>
            <w:tcW w:w="2405" w:type="dxa"/>
          </w:tcPr>
          <w:p w14:paraId="59E0D8AA" w14:textId="33E08DA1" w:rsidR="006E1243" w:rsidRPr="00081348" w:rsidRDefault="006E1243" w:rsidP="00081348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21E4E7FF" w14:textId="77777777" w:rsidR="006E1243" w:rsidRPr="00081348" w:rsidRDefault="006E1243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6E1243" w:rsidRPr="00081348" w14:paraId="41C7EE76" w14:textId="77777777" w:rsidTr="009536D6">
        <w:tc>
          <w:tcPr>
            <w:tcW w:w="2405" w:type="dxa"/>
          </w:tcPr>
          <w:p w14:paraId="032E2191" w14:textId="7F04E7BC" w:rsidR="006E1243" w:rsidRPr="00081348" w:rsidRDefault="006E1243" w:rsidP="00081348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 w:rsidRPr="00081348"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 w:rsidRPr="00081348"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1BCA7A70" w14:textId="77777777" w:rsidR="006E1243" w:rsidRPr="00081348" w:rsidRDefault="006E1243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6E1243" w:rsidRPr="00081348" w14:paraId="68AF163F" w14:textId="77777777" w:rsidTr="009536D6">
        <w:tc>
          <w:tcPr>
            <w:tcW w:w="2405" w:type="dxa"/>
          </w:tcPr>
          <w:p w14:paraId="2E13F232" w14:textId="6940E6A6" w:rsidR="006E1243" w:rsidRPr="00081348" w:rsidRDefault="006E1243" w:rsidP="00081348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4E3F2D06" w14:textId="77777777" w:rsidR="006E1243" w:rsidRPr="00081348" w:rsidRDefault="006E1243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6E1243" w:rsidRPr="00081348" w14:paraId="0E3C0933" w14:textId="77777777" w:rsidTr="009536D6">
        <w:tc>
          <w:tcPr>
            <w:tcW w:w="2405" w:type="dxa"/>
          </w:tcPr>
          <w:p w14:paraId="1FF54B47" w14:textId="2B798381" w:rsidR="006E1243" w:rsidRPr="00081348" w:rsidRDefault="006E1243" w:rsidP="00081348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05594D9" w14:textId="3617694E" w:rsidR="006E1243" w:rsidRPr="00073164" w:rsidRDefault="006E1243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81348" w:rsidRPr="00081348" w14:paraId="6BE35728" w14:textId="77777777" w:rsidTr="009536D6">
        <w:tc>
          <w:tcPr>
            <w:tcW w:w="2405" w:type="dxa"/>
          </w:tcPr>
          <w:p w14:paraId="0AE04B5A" w14:textId="5B308F22" w:rsidR="00081348" w:rsidRPr="00081348" w:rsidRDefault="00081348" w:rsidP="00081348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59B7667B" w14:textId="77777777" w:rsidR="00081348" w:rsidRPr="00081348" w:rsidRDefault="00081348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</w:tbl>
    <w:p w14:paraId="4BB7081C" w14:textId="617A8C10" w:rsidR="00081348" w:rsidRDefault="00081348" w:rsidP="00920A5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073164" w:rsidRPr="00081348" w14:paraId="20303F02" w14:textId="77777777" w:rsidTr="009536D6">
        <w:trPr>
          <w:gridAfter w:val="1"/>
          <w:wAfter w:w="5867" w:type="dxa"/>
        </w:trPr>
        <w:tc>
          <w:tcPr>
            <w:tcW w:w="2405" w:type="dxa"/>
          </w:tcPr>
          <w:p w14:paraId="3F7438D9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68B5C415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27243C3F" w14:textId="77777777" w:rsidTr="009536D6">
        <w:tc>
          <w:tcPr>
            <w:tcW w:w="2405" w:type="dxa"/>
          </w:tcPr>
          <w:p w14:paraId="75EE0059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46904141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657976F4" w14:textId="77777777" w:rsidTr="009536D6">
        <w:tc>
          <w:tcPr>
            <w:tcW w:w="2405" w:type="dxa"/>
          </w:tcPr>
          <w:p w14:paraId="34280A5D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 w:rsidRPr="00081348"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 w:rsidRPr="00081348"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7F226494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19AC77CA" w14:textId="77777777" w:rsidTr="009536D6">
        <w:tc>
          <w:tcPr>
            <w:tcW w:w="2405" w:type="dxa"/>
          </w:tcPr>
          <w:p w14:paraId="7FD54BC6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34C8E2AB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4DD0832A" w14:textId="77777777" w:rsidTr="009536D6">
        <w:tc>
          <w:tcPr>
            <w:tcW w:w="2405" w:type="dxa"/>
          </w:tcPr>
          <w:p w14:paraId="087C46AB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2AFD023" w14:textId="77777777" w:rsidR="00073164" w:rsidRPr="00073164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06392132" w14:textId="77777777" w:rsidTr="009536D6">
        <w:tc>
          <w:tcPr>
            <w:tcW w:w="2405" w:type="dxa"/>
          </w:tcPr>
          <w:p w14:paraId="5344C1CA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0FCB52EE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</w:tbl>
    <w:p w14:paraId="7BF38BAD" w14:textId="77777777" w:rsidR="00073164" w:rsidRPr="009764EC" w:rsidRDefault="00073164" w:rsidP="00920A5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2EF97B1F" w14:textId="6E255C7C" w:rsidR="00A65C9D" w:rsidRDefault="00AC2CEF" w:rsidP="0057346F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 w:rsidRPr="009764EC">
        <w:rPr>
          <w:rFonts w:asciiTheme="minorHAnsi" w:hAnsiTheme="minorHAnsi"/>
          <w:b/>
          <w:bCs/>
          <w:sz w:val="24"/>
          <w:szCs w:val="28"/>
          <w:lang w:val="pt-PT"/>
        </w:rPr>
        <w:t xml:space="preserve">A1.02 – </w:t>
      </w:r>
      <w:r w:rsidR="00A65C9D" w:rsidRPr="009764EC">
        <w:rPr>
          <w:rFonts w:asciiTheme="minorHAnsi" w:hAnsiTheme="minorHAnsi"/>
          <w:b/>
          <w:bCs/>
          <w:sz w:val="24"/>
          <w:szCs w:val="28"/>
          <w:lang w:val="pt-PT"/>
        </w:rPr>
        <w:t>Novos te</w:t>
      </w:r>
      <w:r w:rsidR="0057346F">
        <w:rPr>
          <w:rFonts w:asciiTheme="minorHAnsi" w:hAnsiTheme="minorHAnsi"/>
          <w:b/>
          <w:bCs/>
          <w:sz w:val="24"/>
          <w:szCs w:val="28"/>
          <w:lang w:val="pt-PT"/>
        </w:rPr>
        <w:t>mas resultantes da visita à obr</w:t>
      </w:r>
      <w:r w:rsidR="001B5833">
        <w:rPr>
          <w:rFonts w:asciiTheme="minorHAnsi" w:hAnsiTheme="minorHAnsi"/>
          <w:b/>
          <w:bCs/>
          <w:sz w:val="24"/>
          <w:szCs w:val="28"/>
          <w:lang w:val="pt-PT"/>
        </w:rPr>
        <w:t>a</w:t>
      </w:r>
    </w:p>
    <w:p w14:paraId="2A59E5E7" w14:textId="77777777" w:rsidR="00073164" w:rsidRPr="0057346F" w:rsidRDefault="00073164" w:rsidP="0057346F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073164" w:rsidRPr="00081348" w14:paraId="046F4C46" w14:textId="77777777" w:rsidTr="009536D6">
        <w:trPr>
          <w:gridAfter w:val="1"/>
          <w:wAfter w:w="5867" w:type="dxa"/>
        </w:trPr>
        <w:tc>
          <w:tcPr>
            <w:tcW w:w="2405" w:type="dxa"/>
          </w:tcPr>
          <w:p w14:paraId="66C903ED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48A887D2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81348" w:rsidRPr="00081348" w14:paraId="384C5238" w14:textId="77777777" w:rsidTr="009536D6">
        <w:tc>
          <w:tcPr>
            <w:tcW w:w="2405" w:type="dxa"/>
          </w:tcPr>
          <w:p w14:paraId="444E3558" w14:textId="77777777" w:rsidR="00081348" w:rsidRPr="00081348" w:rsidRDefault="00081348" w:rsidP="00696EE1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07613C20" w14:textId="77777777" w:rsidR="00081348" w:rsidRPr="00081348" w:rsidRDefault="00081348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81348" w:rsidRPr="00081348" w14:paraId="6216C65E" w14:textId="77777777" w:rsidTr="009536D6">
        <w:tc>
          <w:tcPr>
            <w:tcW w:w="2405" w:type="dxa"/>
          </w:tcPr>
          <w:p w14:paraId="62FB09D4" w14:textId="77777777" w:rsidR="00081348" w:rsidRPr="00081348" w:rsidRDefault="00081348" w:rsidP="00696EE1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 w:rsidRPr="00081348"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 w:rsidRPr="00081348"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53B501E6" w14:textId="77777777" w:rsidR="00081348" w:rsidRPr="00081348" w:rsidRDefault="00081348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81348" w:rsidRPr="00081348" w14:paraId="1180CC76" w14:textId="77777777" w:rsidTr="009536D6">
        <w:tc>
          <w:tcPr>
            <w:tcW w:w="2405" w:type="dxa"/>
          </w:tcPr>
          <w:p w14:paraId="1EC500FB" w14:textId="77777777" w:rsidR="00081348" w:rsidRPr="00081348" w:rsidRDefault="00081348" w:rsidP="00696EE1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06C36831" w14:textId="77777777" w:rsidR="00081348" w:rsidRPr="00081348" w:rsidRDefault="00081348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81348" w:rsidRPr="00081348" w14:paraId="1E25518A" w14:textId="77777777" w:rsidTr="009536D6">
        <w:tc>
          <w:tcPr>
            <w:tcW w:w="2405" w:type="dxa"/>
          </w:tcPr>
          <w:p w14:paraId="1530883D" w14:textId="77777777" w:rsidR="00081348" w:rsidRPr="00081348" w:rsidRDefault="00081348" w:rsidP="00696EE1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01E73693" w14:textId="77777777" w:rsidR="00081348" w:rsidRPr="00081348" w:rsidRDefault="00081348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81348" w:rsidRPr="00081348" w14:paraId="64638A6A" w14:textId="77777777" w:rsidTr="009536D6">
        <w:tc>
          <w:tcPr>
            <w:tcW w:w="2405" w:type="dxa"/>
          </w:tcPr>
          <w:p w14:paraId="4FA8DFC6" w14:textId="3AC476A7" w:rsidR="00081348" w:rsidRPr="00081348" w:rsidRDefault="00081348" w:rsidP="00696EE1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1C9D94D6" w14:textId="42A8EFFA" w:rsidR="000332B1" w:rsidRPr="00081348" w:rsidRDefault="000332B1" w:rsidP="004D788F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</w:tbl>
    <w:p w14:paraId="339FCD43" w14:textId="2219731E" w:rsidR="00081348" w:rsidRDefault="00081348" w:rsidP="00FE4547">
      <w:pPr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073164" w:rsidRPr="00081348" w14:paraId="034236CD" w14:textId="77777777" w:rsidTr="009536D6">
        <w:trPr>
          <w:gridAfter w:val="1"/>
          <w:wAfter w:w="5867" w:type="dxa"/>
        </w:trPr>
        <w:tc>
          <w:tcPr>
            <w:tcW w:w="2405" w:type="dxa"/>
          </w:tcPr>
          <w:p w14:paraId="7DE507DE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566BDE76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7A567A09" w14:textId="77777777" w:rsidTr="009536D6">
        <w:tc>
          <w:tcPr>
            <w:tcW w:w="2405" w:type="dxa"/>
          </w:tcPr>
          <w:p w14:paraId="1E3D1976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2906862F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2490A698" w14:textId="77777777" w:rsidTr="009536D6">
        <w:tc>
          <w:tcPr>
            <w:tcW w:w="2405" w:type="dxa"/>
          </w:tcPr>
          <w:p w14:paraId="6294979D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 w:rsidRPr="00081348"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 w:rsidRPr="00081348"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7989550C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0C1CD057" w14:textId="77777777" w:rsidTr="009536D6">
        <w:tc>
          <w:tcPr>
            <w:tcW w:w="2405" w:type="dxa"/>
          </w:tcPr>
          <w:p w14:paraId="5C53EB29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1A716AD9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110BB2C2" w14:textId="77777777" w:rsidTr="009536D6">
        <w:tc>
          <w:tcPr>
            <w:tcW w:w="2405" w:type="dxa"/>
          </w:tcPr>
          <w:p w14:paraId="48715459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081348"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3EBDC3C2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  <w:tr w:rsidR="00073164" w:rsidRPr="00081348" w14:paraId="4AE1175F" w14:textId="77777777" w:rsidTr="009536D6">
        <w:tc>
          <w:tcPr>
            <w:tcW w:w="2405" w:type="dxa"/>
          </w:tcPr>
          <w:p w14:paraId="08D588AF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02E94AA4" w14:textId="77777777" w:rsidR="00073164" w:rsidRPr="00081348" w:rsidRDefault="00073164" w:rsidP="00EA53C0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</w:p>
        </w:tc>
      </w:tr>
    </w:tbl>
    <w:p w14:paraId="55BD34F8" w14:textId="77777777" w:rsidR="00073164" w:rsidRPr="009764EC" w:rsidRDefault="00073164" w:rsidP="00FE4547">
      <w:pPr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639F8120" w14:textId="71A433AB" w:rsidR="00E81464" w:rsidRPr="0057346F" w:rsidRDefault="0057346F" w:rsidP="00C51E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>A</w:t>
      </w:r>
      <w:r w:rsidR="00C51E9C">
        <w:rPr>
          <w:rFonts w:asciiTheme="minorHAnsi" w:hAnsiTheme="minorHAnsi"/>
          <w:b/>
          <w:bCs/>
          <w:sz w:val="24"/>
          <w:szCs w:val="28"/>
          <w:lang w:val="pt-PT"/>
        </w:rPr>
        <w:t>2</w:t>
      </w:r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 – </w:t>
      </w:r>
      <w:proofErr w:type="spellStart"/>
      <w:r>
        <w:rPr>
          <w:rFonts w:asciiTheme="minorHAnsi" w:hAnsiTheme="minorHAnsi"/>
          <w:b/>
          <w:bCs/>
          <w:sz w:val="24"/>
          <w:szCs w:val="28"/>
          <w:lang w:val="pt-PT"/>
        </w:rPr>
        <w:t>Aspectos</w:t>
      </w:r>
      <w:proofErr w:type="spellEnd"/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 positivos</w:t>
      </w:r>
    </w:p>
    <w:p w14:paraId="538FA7C7" w14:textId="4A0C5878" w:rsidR="0064771F" w:rsidRPr="007E4DEE" w:rsidRDefault="0064771F" w:rsidP="00D702FA">
      <w:pPr>
        <w:tabs>
          <w:tab w:val="left" w:pos="1560"/>
        </w:tabs>
        <w:ind w:right="911"/>
        <w:jc w:val="center"/>
        <w:rPr>
          <w:rFonts w:asciiTheme="minorHAnsi" w:hAnsiTheme="minorHAnsi"/>
          <w:b/>
          <w:bCs/>
          <w:sz w:val="18"/>
          <w:szCs w:val="20"/>
          <w:lang w:val="pt-PT"/>
        </w:rPr>
      </w:pPr>
    </w:p>
    <w:sectPr w:rsidR="0064771F" w:rsidRPr="007E4DEE" w:rsidSect="002C33C9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7DDB4D" w14:textId="77777777" w:rsidR="00CF0F98" w:rsidRDefault="00CF0F98" w:rsidP="00666C41">
      <w:pPr>
        <w:pStyle w:val="Footer"/>
      </w:pPr>
      <w:r>
        <w:separator/>
      </w:r>
    </w:p>
  </w:endnote>
  <w:endnote w:type="continuationSeparator" w:id="0">
    <w:p w14:paraId="27C20638" w14:textId="77777777" w:rsidR="00CF0F98" w:rsidRDefault="00CF0F98" w:rsidP="00666C41">
      <w:pPr>
        <w:pStyle w:val="Foot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C5788" w14:textId="546DE124" w:rsidR="009536D6" w:rsidRPr="007C7C91" w:rsidRDefault="009536D6" w:rsidP="009536D6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 w:rsidRPr="009764EC">
      <w:rPr>
        <w:sz w:val="16"/>
        <w:szCs w:val="16"/>
        <w:lang w:val="pt-PT"/>
      </w:rPr>
      <w:t>Documento:</w:t>
    </w:r>
    <w:r>
      <w:rPr>
        <w:noProof/>
        <w:sz w:val="16"/>
        <w:szCs w:val="16"/>
        <w:lang w:val="pt-PT"/>
      </w:rPr>
      <w:t xml:space="preserve"> XXX</w:t>
    </w:r>
    <w:r w:rsidRPr="009764EC">
      <w:rPr>
        <w:noProof/>
        <w:sz w:val="16"/>
        <w:szCs w:val="16"/>
        <w:lang w:val="pt-PT"/>
      </w:rPr>
      <w:t xml:space="preserve"> Reunião Semana</w:t>
    </w:r>
    <w:r>
      <w:rPr>
        <w:noProof/>
        <w:sz w:val="16"/>
        <w:szCs w:val="16"/>
        <w:lang w:val="pt-PT"/>
      </w:rPr>
      <w:t>l de Segurança e Ambiente No 0XX</w:t>
    </w:r>
    <w:r w:rsidRPr="009764EC">
      <w:rPr>
        <w:sz w:val="16"/>
        <w:szCs w:val="16"/>
        <w:lang w:val="pt-PT"/>
      </w:rPr>
      <w:tab/>
    </w:r>
    <w:proofErr w:type="spellStart"/>
    <w:r w:rsidRPr="009764EC">
      <w:rPr>
        <w:sz w:val="16"/>
        <w:szCs w:val="16"/>
        <w:lang w:val="pt-PT"/>
      </w:rPr>
      <w:t>Page</w:t>
    </w:r>
    <w:proofErr w:type="spellEnd"/>
    <w:r w:rsidRPr="009764EC">
      <w:rPr>
        <w:sz w:val="16"/>
        <w:szCs w:val="16"/>
        <w:lang w:val="pt-PT"/>
      </w:rPr>
      <w:t xml:space="preserve">: </w:t>
    </w:r>
    <w:r w:rsidRPr="009764EC">
      <w:rPr>
        <w:rStyle w:val="PageNumber"/>
        <w:sz w:val="16"/>
        <w:szCs w:val="16"/>
      </w:rPr>
      <w:fldChar w:fldCharType="begin"/>
    </w:r>
    <w:r w:rsidRPr="009764EC">
      <w:rPr>
        <w:rStyle w:val="PageNumber"/>
        <w:sz w:val="16"/>
        <w:szCs w:val="16"/>
        <w:lang w:val="pt-PT"/>
      </w:rPr>
      <w:instrText xml:space="preserve"> PAGE </w:instrText>
    </w:r>
    <w:r w:rsidRPr="009764EC">
      <w:rPr>
        <w:rStyle w:val="PageNumber"/>
        <w:sz w:val="16"/>
        <w:szCs w:val="16"/>
      </w:rPr>
      <w:fldChar w:fldCharType="separate"/>
    </w:r>
    <w:r w:rsidR="00997595">
      <w:rPr>
        <w:rStyle w:val="PageNumber"/>
        <w:noProof/>
        <w:sz w:val="16"/>
        <w:szCs w:val="16"/>
        <w:lang w:val="pt-PT"/>
      </w:rPr>
      <w:t>1</w:t>
    </w:r>
    <w:r w:rsidRPr="009764EC">
      <w:rPr>
        <w:rStyle w:val="PageNumber"/>
        <w:sz w:val="16"/>
        <w:szCs w:val="16"/>
      </w:rPr>
      <w:fldChar w:fldCharType="end"/>
    </w:r>
    <w:r w:rsidRPr="009764EC">
      <w:rPr>
        <w:rStyle w:val="PageNumber"/>
        <w:sz w:val="16"/>
        <w:szCs w:val="16"/>
        <w:lang w:val="pt-PT"/>
      </w:rPr>
      <w:t xml:space="preserve"> / </w:t>
    </w:r>
    <w:r w:rsidRPr="009764EC">
      <w:rPr>
        <w:rStyle w:val="PageNumber"/>
        <w:sz w:val="16"/>
        <w:szCs w:val="16"/>
      </w:rPr>
      <w:fldChar w:fldCharType="begin"/>
    </w:r>
    <w:r w:rsidRPr="009764EC">
      <w:rPr>
        <w:rStyle w:val="PageNumber"/>
        <w:sz w:val="16"/>
        <w:szCs w:val="16"/>
        <w:lang w:val="pt-PT"/>
      </w:rPr>
      <w:instrText xml:space="preserve"> NUMPAGES </w:instrText>
    </w:r>
    <w:r w:rsidRPr="009764EC">
      <w:rPr>
        <w:rStyle w:val="PageNumber"/>
        <w:sz w:val="16"/>
        <w:szCs w:val="16"/>
      </w:rPr>
      <w:fldChar w:fldCharType="separate"/>
    </w:r>
    <w:r w:rsidR="00997595">
      <w:rPr>
        <w:rStyle w:val="PageNumber"/>
        <w:noProof/>
        <w:sz w:val="16"/>
        <w:szCs w:val="16"/>
        <w:lang w:val="pt-PT"/>
      </w:rPr>
      <w:t>2</w:t>
    </w:r>
    <w:r w:rsidRPr="009764EC">
      <w:rPr>
        <w:rStyle w:val="PageNumber"/>
        <w:sz w:val="16"/>
        <w:szCs w:val="16"/>
      </w:rPr>
      <w:fldChar w:fldCharType="end"/>
    </w:r>
  </w:p>
  <w:p w14:paraId="5B3D07AD" w14:textId="77777777" w:rsidR="009536D6" w:rsidRPr="009536D6" w:rsidRDefault="009536D6">
    <w:pPr>
      <w:pStyle w:val="Footer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F5405" w14:textId="5214A82E" w:rsidR="00E575AE" w:rsidRPr="003522F3" w:rsidRDefault="00E575AE" w:rsidP="0080179B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</w:rPr>
    </w:pPr>
    <w:r w:rsidRPr="003522F3">
      <w:rPr>
        <w:sz w:val="16"/>
        <w:szCs w:val="16"/>
      </w:rPr>
      <w:t xml:space="preserve">Document: </w:t>
    </w:r>
    <w:r w:rsidRPr="00D406CF">
      <w:rPr>
        <w:sz w:val="16"/>
        <w:szCs w:val="16"/>
      </w:rPr>
      <w:fldChar w:fldCharType="begin"/>
    </w:r>
    <w:r w:rsidRPr="003522F3">
      <w:rPr>
        <w:sz w:val="16"/>
        <w:szCs w:val="16"/>
      </w:rPr>
      <w:instrText xml:space="preserve"> FILENAME </w:instrText>
    </w:r>
    <w:r w:rsidRPr="00D406CF">
      <w:rPr>
        <w:sz w:val="16"/>
        <w:szCs w:val="16"/>
      </w:rPr>
      <w:fldChar w:fldCharType="separate"/>
    </w:r>
    <w:r>
      <w:rPr>
        <w:noProof/>
        <w:sz w:val="16"/>
        <w:szCs w:val="16"/>
      </w:rPr>
      <w:t>MOM 118- 28 02 2018 - DAS Weekly Meeting No 118 (DRAFT).docx</w:t>
    </w:r>
    <w:r w:rsidRPr="00D406CF">
      <w:rPr>
        <w:sz w:val="16"/>
        <w:szCs w:val="16"/>
      </w:rPr>
      <w:fldChar w:fldCharType="end"/>
    </w:r>
    <w:r w:rsidRPr="003522F3">
      <w:rPr>
        <w:sz w:val="16"/>
        <w:szCs w:val="16"/>
      </w:rPr>
      <w:tab/>
      <w:t xml:space="preserve">Page: </w:t>
    </w:r>
    <w:r w:rsidRPr="00D406CF">
      <w:rPr>
        <w:rStyle w:val="PageNumber"/>
        <w:sz w:val="16"/>
        <w:szCs w:val="16"/>
      </w:rPr>
      <w:fldChar w:fldCharType="begin"/>
    </w:r>
    <w:r w:rsidRPr="003522F3">
      <w:rPr>
        <w:rStyle w:val="PageNumber"/>
        <w:sz w:val="16"/>
        <w:szCs w:val="16"/>
      </w:rPr>
      <w:instrText xml:space="preserve"> PAGE </w:instrText>
    </w:r>
    <w:r w:rsidRPr="00D406CF">
      <w:rPr>
        <w:rStyle w:val="PageNumber"/>
        <w:sz w:val="16"/>
        <w:szCs w:val="16"/>
      </w:rPr>
      <w:fldChar w:fldCharType="separate"/>
    </w:r>
    <w:r w:rsidR="002C33C9">
      <w:rPr>
        <w:rStyle w:val="PageNumber"/>
        <w:noProof/>
        <w:sz w:val="16"/>
        <w:szCs w:val="16"/>
      </w:rPr>
      <w:t>1</w:t>
    </w:r>
    <w:r w:rsidRPr="00D406CF">
      <w:rPr>
        <w:rStyle w:val="PageNumber"/>
        <w:sz w:val="16"/>
        <w:szCs w:val="16"/>
      </w:rPr>
      <w:fldChar w:fldCharType="end"/>
    </w:r>
    <w:r w:rsidRPr="003522F3">
      <w:rPr>
        <w:rStyle w:val="PageNumber"/>
        <w:sz w:val="16"/>
        <w:szCs w:val="16"/>
      </w:rPr>
      <w:t xml:space="preserve"> / </w:t>
    </w:r>
    <w:r w:rsidRPr="00D406CF">
      <w:rPr>
        <w:rStyle w:val="PageNumber"/>
        <w:sz w:val="16"/>
        <w:szCs w:val="16"/>
      </w:rPr>
      <w:fldChar w:fldCharType="begin"/>
    </w:r>
    <w:r w:rsidRPr="003522F3">
      <w:rPr>
        <w:rStyle w:val="PageNumber"/>
        <w:sz w:val="16"/>
        <w:szCs w:val="16"/>
      </w:rPr>
      <w:instrText xml:space="preserve"> NUMPAGES </w:instrText>
    </w:r>
    <w:r w:rsidRPr="00D406CF">
      <w:rPr>
        <w:rStyle w:val="PageNumber"/>
        <w:sz w:val="16"/>
        <w:szCs w:val="16"/>
      </w:rPr>
      <w:fldChar w:fldCharType="separate"/>
    </w:r>
    <w:r w:rsidR="002C33C9">
      <w:rPr>
        <w:rStyle w:val="PageNumber"/>
        <w:noProof/>
        <w:sz w:val="16"/>
        <w:szCs w:val="16"/>
      </w:rPr>
      <w:t>2</w:t>
    </w:r>
    <w:r w:rsidRPr="00D406CF"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7BBDA6" w14:textId="77777777" w:rsidR="00CF0F98" w:rsidRDefault="00CF0F98" w:rsidP="00666C41">
      <w:pPr>
        <w:pStyle w:val="Footer"/>
      </w:pPr>
      <w:r>
        <w:separator/>
      </w:r>
    </w:p>
  </w:footnote>
  <w:footnote w:type="continuationSeparator" w:id="0">
    <w:p w14:paraId="6849182E" w14:textId="77777777" w:rsidR="00CF0F98" w:rsidRDefault="00CF0F98" w:rsidP="00666C41">
      <w:pPr>
        <w:pStyle w:val="Foot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BB93C" w14:textId="77777777" w:rsidR="00E575AE" w:rsidRDefault="00E575AE" w:rsidP="0060696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7728" behindDoc="1" locked="0" layoutInCell="1" allowOverlap="1" wp14:anchorId="06A9F2C8" wp14:editId="05E07ABE">
          <wp:simplePos x="0" y="0"/>
          <wp:positionH relativeFrom="column">
            <wp:posOffset>5737225</wp:posOffset>
          </wp:positionH>
          <wp:positionV relativeFrom="paragraph">
            <wp:posOffset>13335</wp:posOffset>
          </wp:positionV>
          <wp:extent cx="1057275" cy="711835"/>
          <wp:effectExtent l="0" t="0" r="0" b="0"/>
          <wp:wrapNone/>
          <wp:docPr id="86" name="Picture 86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ADBDC89" w14:textId="71CB8DD0" w:rsidR="00695A25" w:rsidRPr="007E4DEE" w:rsidRDefault="00011799" w:rsidP="00695A25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 w:rsidRPr="007E4DEE">
      <w:rPr>
        <w:rFonts w:cs="Arial"/>
        <w:b/>
        <w:caps/>
        <w:sz w:val="32"/>
        <w:szCs w:val="32"/>
        <w:lang w:val="pt-PT" w:eastAsia="de-AT"/>
      </w:rPr>
      <w:t>reunião semanal de segurança</w:t>
    </w:r>
    <w:r w:rsidR="00997595">
      <w:rPr>
        <w:rFonts w:cs="Arial"/>
        <w:b/>
        <w:caps/>
        <w:sz w:val="32"/>
        <w:szCs w:val="32"/>
        <w:lang w:val="pt-PT" w:eastAsia="de-AT"/>
      </w:rPr>
      <w:t xml:space="preserve"> E AMBIENTE</w:t>
    </w:r>
    <w:r w:rsidR="00695A25" w:rsidRPr="007E4DEE">
      <w:rPr>
        <w:rFonts w:cs="Arial"/>
        <w:b/>
        <w:caps/>
        <w:sz w:val="32"/>
        <w:szCs w:val="32"/>
        <w:lang w:val="pt-PT" w:eastAsia="de-AT"/>
      </w:rPr>
      <w:br/>
    </w:r>
  </w:p>
  <w:p w14:paraId="1FA848D1" w14:textId="77777777" w:rsidR="00695A25" w:rsidRPr="007E4DEE" w:rsidRDefault="00695A25" w:rsidP="00695A25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 w:rsidRPr="007E4DEE">
      <w:rPr>
        <w:rFonts w:cs="Arial"/>
        <w:b/>
        <w:sz w:val="24"/>
        <w:lang w:val="pt-PT" w:eastAsia="de-AT"/>
      </w:rPr>
      <w:t xml:space="preserve">VAMED </w:t>
    </w:r>
    <w:proofErr w:type="spellStart"/>
    <w:r w:rsidRPr="007E4DEE">
      <w:rPr>
        <w:rFonts w:cs="Arial"/>
        <w:b/>
        <w:sz w:val="24"/>
        <w:lang w:val="pt-PT" w:eastAsia="de-AT"/>
      </w:rPr>
      <w:t>Engineering</w:t>
    </w:r>
    <w:proofErr w:type="spellEnd"/>
  </w:p>
  <w:p w14:paraId="15FE33A0" w14:textId="77777777" w:rsidR="00695A25" w:rsidRPr="00695A25" w:rsidRDefault="00695A25" w:rsidP="00695A25">
    <w:pPr>
      <w:tabs>
        <w:tab w:val="center" w:pos="4536"/>
        <w:tab w:val="right" w:pos="9072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 w:rsidRPr="00695A25">
      <w:rPr>
        <w:rFonts w:cs="Arial"/>
        <w:b/>
        <w:color w:val="00CCFF"/>
        <w:sz w:val="24"/>
        <w:lang w:val="en-GB" w:eastAsia="de-AT"/>
      </w:rPr>
      <w:t>PRO</w:t>
    </w:r>
    <w:r w:rsidRPr="00695A25">
      <w:rPr>
        <w:rFonts w:cs="Arial"/>
        <w:b/>
        <w:i/>
        <w:iCs/>
        <w:sz w:val="24"/>
        <w:lang w:val="en-GB" w:eastAsia="de-AT"/>
      </w:rPr>
      <w:t>-fit</w:t>
    </w:r>
  </w:p>
  <w:p w14:paraId="21397572" w14:textId="77777777" w:rsidR="00E575AE" w:rsidRPr="0060696B" w:rsidRDefault="00E575AE" w:rsidP="0060696B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345B54D5" w14:textId="77777777" w:rsidR="00E575AE" w:rsidRPr="0060696B" w:rsidRDefault="00E575AE">
    <w:pPr>
      <w:pStyle w:val="Header"/>
      <w:rPr>
        <w:lang w:val="en-GB"/>
      </w:rPr>
    </w:pPr>
  </w:p>
  <w:p w14:paraId="2ED22E9F" w14:textId="77777777" w:rsidR="00E575AE" w:rsidRPr="003B1A84" w:rsidRDefault="00E575AE" w:rsidP="003B1A84">
    <w:pPr>
      <w:pStyle w:val="Header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F56C" w14:textId="77777777" w:rsidR="00E575AE" w:rsidRDefault="00E575AE" w:rsidP="0060696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12D6E9A3" wp14:editId="59CDBBE0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A101610" w14:textId="77777777" w:rsidR="00E575AE" w:rsidRPr="0060696B" w:rsidRDefault="00E575AE" w:rsidP="0060696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</w:t>
    </w:r>
    <w:r w:rsidRPr="0060696B">
      <w:rPr>
        <w:rFonts w:ascii="Times New Roman" w:hAnsi="Times New Roman" w:cs="Arial"/>
        <w:b/>
        <w:caps/>
        <w:sz w:val="24"/>
        <w:lang w:val="en-GB" w:eastAsia="de-AT"/>
      </w:rPr>
      <w:t xml:space="preserve"> REPORT</w:t>
    </w:r>
    <w:r w:rsidRPr="0060696B"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162B37E3" w14:textId="77777777" w:rsidR="00E575AE" w:rsidRPr="0060696B" w:rsidRDefault="00E575AE" w:rsidP="0060696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130BAB4D" w14:textId="77777777" w:rsidR="00E575AE" w:rsidRPr="0060696B" w:rsidRDefault="00E575AE" w:rsidP="0060696B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 w:rsidRPr="0060696B"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41B7666A" w14:textId="77777777" w:rsidR="00E575AE" w:rsidRPr="0060696B" w:rsidRDefault="00E575AE" w:rsidP="0060696B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33E0C840" w14:textId="77777777" w:rsidR="00E575AE" w:rsidRPr="0060696B" w:rsidRDefault="00E575AE" w:rsidP="0060696B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 w:rsidRPr="0060696B"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 w:rsidRPr="0060696B"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516F0DA0" w14:textId="77777777" w:rsidR="00E575AE" w:rsidRPr="0060696B" w:rsidRDefault="00E575AE" w:rsidP="0060696B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 w:rsidRPr="0060696B"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2C6A8CD1" w14:textId="77777777" w:rsidR="00E575AE" w:rsidRPr="0060696B" w:rsidRDefault="00E575AE" w:rsidP="0060696B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</w:t>
    </w:r>
    <w:r w:rsidRPr="0060696B">
      <w:rPr>
        <w:rFonts w:ascii="Times New Roman" w:hAnsi="Times New Roman" w:cs="Arial"/>
        <w:sz w:val="24"/>
        <w:lang w:val="en-GB" w:eastAsia="de-AT"/>
      </w:rPr>
      <w:t xml:space="preserve"> rev01</w:t>
    </w:r>
  </w:p>
  <w:p w14:paraId="0EA8F1AA" w14:textId="77777777" w:rsidR="00E575AE" w:rsidRPr="0060696B" w:rsidRDefault="00E575AE">
    <w:pPr>
      <w:pStyle w:val="Header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4E0A"/>
    <w:multiLevelType w:val="hybridMultilevel"/>
    <w:tmpl w:val="AD88CD58"/>
    <w:lvl w:ilvl="0" w:tplc="04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7476A54"/>
    <w:multiLevelType w:val="hybridMultilevel"/>
    <w:tmpl w:val="B2C47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743FD"/>
    <w:multiLevelType w:val="hybridMultilevel"/>
    <w:tmpl w:val="20025856"/>
    <w:lvl w:ilvl="0" w:tplc="213A170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094663EB"/>
    <w:multiLevelType w:val="hybridMultilevel"/>
    <w:tmpl w:val="981E5484"/>
    <w:lvl w:ilvl="0" w:tplc="45427896">
      <w:numFmt w:val="bullet"/>
      <w:lvlText w:val="-"/>
      <w:lvlJc w:val="left"/>
      <w:pPr>
        <w:ind w:left="19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097D28B9"/>
    <w:multiLevelType w:val="hybridMultilevel"/>
    <w:tmpl w:val="0856195E"/>
    <w:lvl w:ilvl="0" w:tplc="33B4E57A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B9333C2"/>
    <w:multiLevelType w:val="hybridMultilevel"/>
    <w:tmpl w:val="E3327F8E"/>
    <w:lvl w:ilvl="0" w:tplc="001EC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B7C19"/>
    <w:multiLevelType w:val="hybridMultilevel"/>
    <w:tmpl w:val="59964152"/>
    <w:lvl w:ilvl="0" w:tplc="040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7" w15:restartNumberingAfterBreak="0">
    <w:nsid w:val="164D448C"/>
    <w:multiLevelType w:val="hybridMultilevel"/>
    <w:tmpl w:val="0522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74062"/>
    <w:multiLevelType w:val="hybridMultilevel"/>
    <w:tmpl w:val="F8EE5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C192E"/>
    <w:multiLevelType w:val="hybridMultilevel"/>
    <w:tmpl w:val="67FA6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117D8"/>
    <w:multiLevelType w:val="hybridMultilevel"/>
    <w:tmpl w:val="1B8415DE"/>
    <w:lvl w:ilvl="0" w:tplc="A580D3E8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20CE23D5"/>
    <w:multiLevelType w:val="hybridMultilevel"/>
    <w:tmpl w:val="BA6E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A13AB"/>
    <w:multiLevelType w:val="hybridMultilevel"/>
    <w:tmpl w:val="A5A4F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4D59F1"/>
    <w:multiLevelType w:val="hybridMultilevel"/>
    <w:tmpl w:val="566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C3284"/>
    <w:multiLevelType w:val="hybridMultilevel"/>
    <w:tmpl w:val="DEA85BC8"/>
    <w:lvl w:ilvl="0" w:tplc="F68854E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305C7CDB"/>
    <w:multiLevelType w:val="hybridMultilevel"/>
    <w:tmpl w:val="049C218A"/>
    <w:lvl w:ilvl="0" w:tplc="76C4C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84BB5"/>
    <w:multiLevelType w:val="hybridMultilevel"/>
    <w:tmpl w:val="294242B2"/>
    <w:lvl w:ilvl="0" w:tplc="0C07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30D63D45"/>
    <w:multiLevelType w:val="hybridMultilevel"/>
    <w:tmpl w:val="96FEFCAC"/>
    <w:lvl w:ilvl="0" w:tplc="325098B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24120F7"/>
    <w:multiLevelType w:val="hybridMultilevel"/>
    <w:tmpl w:val="6BAE805E"/>
    <w:lvl w:ilvl="0" w:tplc="8D48AC4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56C3A8C"/>
    <w:multiLevelType w:val="hybridMultilevel"/>
    <w:tmpl w:val="5CF0B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6411D"/>
    <w:multiLevelType w:val="hybridMultilevel"/>
    <w:tmpl w:val="7876CC74"/>
    <w:lvl w:ilvl="0" w:tplc="9D425514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9BC29B2"/>
    <w:multiLevelType w:val="hybridMultilevel"/>
    <w:tmpl w:val="572A75DA"/>
    <w:lvl w:ilvl="0" w:tplc="416E844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AD6731C"/>
    <w:multiLevelType w:val="hybridMultilevel"/>
    <w:tmpl w:val="6EFA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1E02A5"/>
    <w:multiLevelType w:val="hybridMultilevel"/>
    <w:tmpl w:val="2500B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36CB3"/>
    <w:multiLevelType w:val="hybridMultilevel"/>
    <w:tmpl w:val="56963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153EC"/>
    <w:multiLevelType w:val="hybridMultilevel"/>
    <w:tmpl w:val="D7BA7260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6" w15:restartNumberingAfterBreak="0">
    <w:nsid w:val="42E925D3"/>
    <w:multiLevelType w:val="hybridMultilevel"/>
    <w:tmpl w:val="8CF6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5435A"/>
    <w:multiLevelType w:val="hybridMultilevel"/>
    <w:tmpl w:val="466C15CC"/>
    <w:lvl w:ilvl="0" w:tplc="F4F61B4A">
      <w:numFmt w:val="bullet"/>
      <w:lvlText w:val="-"/>
      <w:lvlJc w:val="left"/>
      <w:pPr>
        <w:ind w:left="19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8" w15:restartNumberingAfterBreak="0">
    <w:nsid w:val="4C79753D"/>
    <w:multiLevelType w:val="hybridMultilevel"/>
    <w:tmpl w:val="05D6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F52AB"/>
    <w:multiLevelType w:val="hybridMultilevel"/>
    <w:tmpl w:val="81CE5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F1E25"/>
    <w:multiLevelType w:val="hybridMultilevel"/>
    <w:tmpl w:val="0FCA01FE"/>
    <w:lvl w:ilvl="0" w:tplc="BDDC572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1" w15:restartNumberingAfterBreak="0">
    <w:nsid w:val="581F6ECF"/>
    <w:multiLevelType w:val="hybridMultilevel"/>
    <w:tmpl w:val="9D08C94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2" w15:restartNumberingAfterBreak="0">
    <w:nsid w:val="59C06573"/>
    <w:multiLevelType w:val="hybridMultilevel"/>
    <w:tmpl w:val="37A8AC54"/>
    <w:lvl w:ilvl="0" w:tplc="80E2D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E20D8"/>
    <w:multiLevelType w:val="hybridMultilevel"/>
    <w:tmpl w:val="8D5687E4"/>
    <w:lvl w:ilvl="0" w:tplc="C8C49CD2">
      <w:start w:val="1"/>
      <w:numFmt w:val="decimal"/>
      <w:lvlText w:val="%1."/>
      <w:lvlJc w:val="left"/>
      <w:pPr>
        <w:ind w:left="2118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605275ED"/>
    <w:multiLevelType w:val="hybridMultilevel"/>
    <w:tmpl w:val="CEEE26EA"/>
    <w:lvl w:ilvl="0" w:tplc="878C6F72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2B0CC4"/>
    <w:multiLevelType w:val="hybridMultilevel"/>
    <w:tmpl w:val="3D66DDF0"/>
    <w:lvl w:ilvl="0" w:tplc="6D8AA3E6">
      <w:start w:val="1"/>
      <w:numFmt w:val="bullet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A3C86"/>
    <w:multiLevelType w:val="hybridMultilevel"/>
    <w:tmpl w:val="2F6CB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07492"/>
    <w:multiLevelType w:val="hybridMultilevel"/>
    <w:tmpl w:val="D93A4896"/>
    <w:lvl w:ilvl="0" w:tplc="04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9" w15:restartNumberingAfterBreak="0">
    <w:nsid w:val="6D302412"/>
    <w:multiLevelType w:val="hybridMultilevel"/>
    <w:tmpl w:val="E23800B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0" w15:restartNumberingAfterBreak="0">
    <w:nsid w:val="6E5624AB"/>
    <w:multiLevelType w:val="hybridMultilevel"/>
    <w:tmpl w:val="572A75DA"/>
    <w:lvl w:ilvl="0" w:tplc="416E844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1" w15:restartNumberingAfterBreak="0">
    <w:nsid w:val="735A13EA"/>
    <w:multiLevelType w:val="hybridMultilevel"/>
    <w:tmpl w:val="180E168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779B3554"/>
    <w:multiLevelType w:val="hybridMultilevel"/>
    <w:tmpl w:val="3438C2A6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3" w15:restartNumberingAfterBreak="0">
    <w:nsid w:val="78A34F8A"/>
    <w:multiLevelType w:val="hybridMultilevel"/>
    <w:tmpl w:val="71ECF3F8"/>
    <w:lvl w:ilvl="0" w:tplc="038A459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4" w15:restartNumberingAfterBreak="0">
    <w:nsid w:val="7AA731CF"/>
    <w:multiLevelType w:val="hybridMultilevel"/>
    <w:tmpl w:val="D228E49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5" w15:restartNumberingAfterBreak="0">
    <w:nsid w:val="7D160B52"/>
    <w:multiLevelType w:val="hybridMultilevel"/>
    <w:tmpl w:val="13A8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5"/>
  </w:num>
  <w:num w:numId="3">
    <w:abstractNumId w:val="16"/>
  </w:num>
  <w:num w:numId="4">
    <w:abstractNumId w:val="14"/>
  </w:num>
  <w:num w:numId="5">
    <w:abstractNumId w:val="43"/>
  </w:num>
  <w:num w:numId="6">
    <w:abstractNumId w:val="19"/>
  </w:num>
  <w:num w:numId="7">
    <w:abstractNumId w:val="0"/>
  </w:num>
  <w:num w:numId="8">
    <w:abstractNumId w:val="17"/>
  </w:num>
  <w:num w:numId="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</w:num>
  <w:num w:numId="11">
    <w:abstractNumId w:val="10"/>
  </w:num>
  <w:num w:numId="12">
    <w:abstractNumId w:val="18"/>
  </w:num>
  <w:num w:numId="13">
    <w:abstractNumId w:val="21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0"/>
  </w:num>
  <w:num w:numId="16">
    <w:abstractNumId w:val="39"/>
  </w:num>
  <w:num w:numId="17">
    <w:abstractNumId w:val="3"/>
  </w:num>
  <w:num w:numId="18">
    <w:abstractNumId w:val="11"/>
  </w:num>
  <w:num w:numId="19">
    <w:abstractNumId w:val="38"/>
  </w:num>
  <w:num w:numId="20">
    <w:abstractNumId w:val="12"/>
  </w:num>
  <w:num w:numId="21">
    <w:abstractNumId w:val="31"/>
  </w:num>
  <w:num w:numId="22">
    <w:abstractNumId w:val="42"/>
  </w:num>
  <w:num w:numId="23">
    <w:abstractNumId w:val="25"/>
  </w:num>
  <w:num w:numId="24">
    <w:abstractNumId w:val="27"/>
  </w:num>
  <w:num w:numId="25">
    <w:abstractNumId w:val="23"/>
  </w:num>
  <w:num w:numId="26">
    <w:abstractNumId w:val="2"/>
  </w:num>
  <w:num w:numId="27">
    <w:abstractNumId w:val="4"/>
  </w:num>
  <w:num w:numId="28">
    <w:abstractNumId w:val="20"/>
  </w:num>
  <w:num w:numId="29">
    <w:abstractNumId w:val="33"/>
  </w:num>
  <w:num w:numId="30">
    <w:abstractNumId w:val="34"/>
  </w:num>
  <w:num w:numId="31">
    <w:abstractNumId w:val="5"/>
  </w:num>
  <w:num w:numId="32">
    <w:abstractNumId w:val="8"/>
  </w:num>
  <w:num w:numId="33">
    <w:abstractNumId w:val="37"/>
  </w:num>
  <w:num w:numId="34">
    <w:abstractNumId w:val="26"/>
  </w:num>
  <w:num w:numId="35">
    <w:abstractNumId w:val="29"/>
  </w:num>
  <w:num w:numId="36">
    <w:abstractNumId w:val="22"/>
  </w:num>
  <w:num w:numId="37">
    <w:abstractNumId w:val="24"/>
  </w:num>
  <w:num w:numId="38">
    <w:abstractNumId w:val="7"/>
  </w:num>
  <w:num w:numId="39">
    <w:abstractNumId w:val="1"/>
  </w:num>
  <w:num w:numId="40">
    <w:abstractNumId w:val="32"/>
  </w:num>
  <w:num w:numId="41">
    <w:abstractNumId w:val="15"/>
  </w:num>
  <w:num w:numId="42">
    <w:abstractNumId w:val="45"/>
  </w:num>
  <w:num w:numId="43">
    <w:abstractNumId w:val="41"/>
  </w:num>
  <w:num w:numId="44">
    <w:abstractNumId w:val="44"/>
  </w:num>
  <w:num w:numId="45">
    <w:abstractNumId w:val="6"/>
  </w:num>
  <w:num w:numId="46">
    <w:abstractNumId w:val="28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792"/>
    <w:rsid w:val="000006B2"/>
    <w:rsid w:val="00000931"/>
    <w:rsid w:val="00001A14"/>
    <w:rsid w:val="00001B0F"/>
    <w:rsid w:val="00001BD1"/>
    <w:rsid w:val="000020EC"/>
    <w:rsid w:val="0000249C"/>
    <w:rsid w:val="00002BB1"/>
    <w:rsid w:val="00003141"/>
    <w:rsid w:val="0000347A"/>
    <w:rsid w:val="000037C9"/>
    <w:rsid w:val="00003BC5"/>
    <w:rsid w:val="00003CC8"/>
    <w:rsid w:val="00004549"/>
    <w:rsid w:val="0000476B"/>
    <w:rsid w:val="00004B13"/>
    <w:rsid w:val="0000523A"/>
    <w:rsid w:val="0000596B"/>
    <w:rsid w:val="00006173"/>
    <w:rsid w:val="000069C9"/>
    <w:rsid w:val="00007CC4"/>
    <w:rsid w:val="00010F58"/>
    <w:rsid w:val="0001103C"/>
    <w:rsid w:val="000114C9"/>
    <w:rsid w:val="00011799"/>
    <w:rsid w:val="0001236E"/>
    <w:rsid w:val="00012969"/>
    <w:rsid w:val="00012CED"/>
    <w:rsid w:val="00013016"/>
    <w:rsid w:val="00013146"/>
    <w:rsid w:val="00013255"/>
    <w:rsid w:val="0001381D"/>
    <w:rsid w:val="000147D0"/>
    <w:rsid w:val="00014876"/>
    <w:rsid w:val="00014950"/>
    <w:rsid w:val="0001506C"/>
    <w:rsid w:val="00015114"/>
    <w:rsid w:val="00015E0A"/>
    <w:rsid w:val="00015E33"/>
    <w:rsid w:val="00015EE6"/>
    <w:rsid w:val="00016244"/>
    <w:rsid w:val="000167F7"/>
    <w:rsid w:val="00016F0A"/>
    <w:rsid w:val="00017006"/>
    <w:rsid w:val="00017A5F"/>
    <w:rsid w:val="00017C18"/>
    <w:rsid w:val="000203A7"/>
    <w:rsid w:val="0002099D"/>
    <w:rsid w:val="00020DF7"/>
    <w:rsid w:val="0002118C"/>
    <w:rsid w:val="0002186E"/>
    <w:rsid w:val="00021E21"/>
    <w:rsid w:val="00022837"/>
    <w:rsid w:val="00022C69"/>
    <w:rsid w:val="00022D21"/>
    <w:rsid w:val="00023579"/>
    <w:rsid w:val="00023BCB"/>
    <w:rsid w:val="00024BB6"/>
    <w:rsid w:val="0002525A"/>
    <w:rsid w:val="000255CF"/>
    <w:rsid w:val="000256BF"/>
    <w:rsid w:val="00025906"/>
    <w:rsid w:val="00027216"/>
    <w:rsid w:val="00027931"/>
    <w:rsid w:val="00027B79"/>
    <w:rsid w:val="00027D4A"/>
    <w:rsid w:val="00027F57"/>
    <w:rsid w:val="00030BA2"/>
    <w:rsid w:val="00030BDB"/>
    <w:rsid w:val="00030ED8"/>
    <w:rsid w:val="00030F67"/>
    <w:rsid w:val="00031066"/>
    <w:rsid w:val="00031376"/>
    <w:rsid w:val="00031534"/>
    <w:rsid w:val="00031FA2"/>
    <w:rsid w:val="0003242A"/>
    <w:rsid w:val="00032586"/>
    <w:rsid w:val="00032A05"/>
    <w:rsid w:val="00032BA1"/>
    <w:rsid w:val="000332B1"/>
    <w:rsid w:val="000338C1"/>
    <w:rsid w:val="00034072"/>
    <w:rsid w:val="00034AEC"/>
    <w:rsid w:val="00035294"/>
    <w:rsid w:val="00035571"/>
    <w:rsid w:val="00035E2A"/>
    <w:rsid w:val="00036C0D"/>
    <w:rsid w:val="00036D11"/>
    <w:rsid w:val="000377F2"/>
    <w:rsid w:val="00040177"/>
    <w:rsid w:val="000402DE"/>
    <w:rsid w:val="00040FBE"/>
    <w:rsid w:val="000417BE"/>
    <w:rsid w:val="000418CB"/>
    <w:rsid w:val="00042612"/>
    <w:rsid w:val="00042AE0"/>
    <w:rsid w:val="0004320C"/>
    <w:rsid w:val="000435EF"/>
    <w:rsid w:val="00043EE3"/>
    <w:rsid w:val="00043EF7"/>
    <w:rsid w:val="00043FB3"/>
    <w:rsid w:val="000441DA"/>
    <w:rsid w:val="000444BE"/>
    <w:rsid w:val="000448B7"/>
    <w:rsid w:val="00045317"/>
    <w:rsid w:val="0004549B"/>
    <w:rsid w:val="0004632F"/>
    <w:rsid w:val="00046782"/>
    <w:rsid w:val="0004777F"/>
    <w:rsid w:val="00047B9F"/>
    <w:rsid w:val="00047D80"/>
    <w:rsid w:val="0005019D"/>
    <w:rsid w:val="00050AC6"/>
    <w:rsid w:val="00050CDC"/>
    <w:rsid w:val="000513BD"/>
    <w:rsid w:val="0005179D"/>
    <w:rsid w:val="00052B3B"/>
    <w:rsid w:val="00052C48"/>
    <w:rsid w:val="000531AF"/>
    <w:rsid w:val="000533BA"/>
    <w:rsid w:val="000533F2"/>
    <w:rsid w:val="00053D95"/>
    <w:rsid w:val="00053DC0"/>
    <w:rsid w:val="0005483A"/>
    <w:rsid w:val="00055CB6"/>
    <w:rsid w:val="00055F9B"/>
    <w:rsid w:val="0005661C"/>
    <w:rsid w:val="0005757C"/>
    <w:rsid w:val="0005775B"/>
    <w:rsid w:val="00057A1A"/>
    <w:rsid w:val="00057B54"/>
    <w:rsid w:val="00057E82"/>
    <w:rsid w:val="0006007E"/>
    <w:rsid w:val="00060413"/>
    <w:rsid w:val="000606EF"/>
    <w:rsid w:val="000608EA"/>
    <w:rsid w:val="00060CFF"/>
    <w:rsid w:val="00060DCB"/>
    <w:rsid w:val="00060EEF"/>
    <w:rsid w:val="00062382"/>
    <w:rsid w:val="00062392"/>
    <w:rsid w:val="00062753"/>
    <w:rsid w:val="00062C08"/>
    <w:rsid w:val="00062E0E"/>
    <w:rsid w:val="00063034"/>
    <w:rsid w:val="000635C6"/>
    <w:rsid w:val="000639E9"/>
    <w:rsid w:val="00063A32"/>
    <w:rsid w:val="00063AC0"/>
    <w:rsid w:val="00064249"/>
    <w:rsid w:val="00064768"/>
    <w:rsid w:val="00064B3E"/>
    <w:rsid w:val="00065200"/>
    <w:rsid w:val="00065803"/>
    <w:rsid w:val="00065CDC"/>
    <w:rsid w:val="00066138"/>
    <w:rsid w:val="000664AD"/>
    <w:rsid w:val="0006664E"/>
    <w:rsid w:val="00066A1F"/>
    <w:rsid w:val="00066F19"/>
    <w:rsid w:val="00067189"/>
    <w:rsid w:val="0006781D"/>
    <w:rsid w:val="00067E98"/>
    <w:rsid w:val="000705B3"/>
    <w:rsid w:val="00070BEF"/>
    <w:rsid w:val="00070F4B"/>
    <w:rsid w:val="00071253"/>
    <w:rsid w:val="0007132F"/>
    <w:rsid w:val="000717E8"/>
    <w:rsid w:val="00071BE1"/>
    <w:rsid w:val="00071CD5"/>
    <w:rsid w:val="00073164"/>
    <w:rsid w:val="00074988"/>
    <w:rsid w:val="0007527C"/>
    <w:rsid w:val="00075348"/>
    <w:rsid w:val="00075BD1"/>
    <w:rsid w:val="00076982"/>
    <w:rsid w:val="00076F76"/>
    <w:rsid w:val="00077321"/>
    <w:rsid w:val="0007740C"/>
    <w:rsid w:val="00077748"/>
    <w:rsid w:val="000777FD"/>
    <w:rsid w:val="00080215"/>
    <w:rsid w:val="00080228"/>
    <w:rsid w:val="00080561"/>
    <w:rsid w:val="00080ABA"/>
    <w:rsid w:val="00081348"/>
    <w:rsid w:val="0008140F"/>
    <w:rsid w:val="00081E49"/>
    <w:rsid w:val="0008216E"/>
    <w:rsid w:val="00082251"/>
    <w:rsid w:val="0008241E"/>
    <w:rsid w:val="00082A85"/>
    <w:rsid w:val="00083D75"/>
    <w:rsid w:val="000845AF"/>
    <w:rsid w:val="0008466E"/>
    <w:rsid w:val="00084A42"/>
    <w:rsid w:val="00085918"/>
    <w:rsid w:val="00086495"/>
    <w:rsid w:val="0008666B"/>
    <w:rsid w:val="00086C36"/>
    <w:rsid w:val="00086FFD"/>
    <w:rsid w:val="0009242A"/>
    <w:rsid w:val="00092DA6"/>
    <w:rsid w:val="000930AB"/>
    <w:rsid w:val="00093154"/>
    <w:rsid w:val="00093609"/>
    <w:rsid w:val="0009490B"/>
    <w:rsid w:val="0009571C"/>
    <w:rsid w:val="00095722"/>
    <w:rsid w:val="00095A80"/>
    <w:rsid w:val="00095E13"/>
    <w:rsid w:val="00096BC3"/>
    <w:rsid w:val="0009751C"/>
    <w:rsid w:val="00097534"/>
    <w:rsid w:val="00097888"/>
    <w:rsid w:val="00097B8D"/>
    <w:rsid w:val="000A00DF"/>
    <w:rsid w:val="000A098E"/>
    <w:rsid w:val="000A0C43"/>
    <w:rsid w:val="000A0EC1"/>
    <w:rsid w:val="000A115F"/>
    <w:rsid w:val="000A1178"/>
    <w:rsid w:val="000A1361"/>
    <w:rsid w:val="000A13A2"/>
    <w:rsid w:val="000A192F"/>
    <w:rsid w:val="000A1CBB"/>
    <w:rsid w:val="000A327C"/>
    <w:rsid w:val="000A41B9"/>
    <w:rsid w:val="000A4538"/>
    <w:rsid w:val="000A4798"/>
    <w:rsid w:val="000A4A61"/>
    <w:rsid w:val="000A4C43"/>
    <w:rsid w:val="000A4FD8"/>
    <w:rsid w:val="000A513B"/>
    <w:rsid w:val="000A51EF"/>
    <w:rsid w:val="000A532A"/>
    <w:rsid w:val="000A5DE8"/>
    <w:rsid w:val="000A6A3A"/>
    <w:rsid w:val="000A6E6A"/>
    <w:rsid w:val="000A7982"/>
    <w:rsid w:val="000A7CBE"/>
    <w:rsid w:val="000A7FD7"/>
    <w:rsid w:val="000B0617"/>
    <w:rsid w:val="000B0B41"/>
    <w:rsid w:val="000B0FD2"/>
    <w:rsid w:val="000B1698"/>
    <w:rsid w:val="000B1F97"/>
    <w:rsid w:val="000B21CD"/>
    <w:rsid w:val="000B221A"/>
    <w:rsid w:val="000B29F1"/>
    <w:rsid w:val="000B2BB2"/>
    <w:rsid w:val="000B2C9F"/>
    <w:rsid w:val="000B2F34"/>
    <w:rsid w:val="000B341E"/>
    <w:rsid w:val="000B34EF"/>
    <w:rsid w:val="000B38D3"/>
    <w:rsid w:val="000B4822"/>
    <w:rsid w:val="000B4B7F"/>
    <w:rsid w:val="000B586D"/>
    <w:rsid w:val="000B6B11"/>
    <w:rsid w:val="000B7C0D"/>
    <w:rsid w:val="000C0011"/>
    <w:rsid w:val="000C0287"/>
    <w:rsid w:val="000C03BF"/>
    <w:rsid w:val="000C058E"/>
    <w:rsid w:val="000C05B2"/>
    <w:rsid w:val="000C06F0"/>
    <w:rsid w:val="000C0836"/>
    <w:rsid w:val="000C1520"/>
    <w:rsid w:val="000C22D4"/>
    <w:rsid w:val="000C241A"/>
    <w:rsid w:val="000C2818"/>
    <w:rsid w:val="000C2899"/>
    <w:rsid w:val="000C30FA"/>
    <w:rsid w:val="000C3286"/>
    <w:rsid w:val="000C347B"/>
    <w:rsid w:val="000C3DE8"/>
    <w:rsid w:val="000C54CD"/>
    <w:rsid w:val="000C59EF"/>
    <w:rsid w:val="000C5A59"/>
    <w:rsid w:val="000C6D65"/>
    <w:rsid w:val="000C77F6"/>
    <w:rsid w:val="000C7875"/>
    <w:rsid w:val="000C7A6C"/>
    <w:rsid w:val="000D01BF"/>
    <w:rsid w:val="000D1EA4"/>
    <w:rsid w:val="000D1EDD"/>
    <w:rsid w:val="000D20F2"/>
    <w:rsid w:val="000D23DA"/>
    <w:rsid w:val="000D2899"/>
    <w:rsid w:val="000D2B5E"/>
    <w:rsid w:val="000D2C7A"/>
    <w:rsid w:val="000D31B2"/>
    <w:rsid w:val="000D3849"/>
    <w:rsid w:val="000D3957"/>
    <w:rsid w:val="000D41F5"/>
    <w:rsid w:val="000D42FF"/>
    <w:rsid w:val="000D4AE5"/>
    <w:rsid w:val="000D4FE4"/>
    <w:rsid w:val="000D5A66"/>
    <w:rsid w:val="000D5B9B"/>
    <w:rsid w:val="000D67F5"/>
    <w:rsid w:val="000D6BA2"/>
    <w:rsid w:val="000D6DD1"/>
    <w:rsid w:val="000D7179"/>
    <w:rsid w:val="000D7DED"/>
    <w:rsid w:val="000E11F2"/>
    <w:rsid w:val="000E22B2"/>
    <w:rsid w:val="000E2F07"/>
    <w:rsid w:val="000E33B9"/>
    <w:rsid w:val="000E3C0E"/>
    <w:rsid w:val="000E3E9F"/>
    <w:rsid w:val="000E61E4"/>
    <w:rsid w:val="000E6811"/>
    <w:rsid w:val="000E685E"/>
    <w:rsid w:val="000E6DB6"/>
    <w:rsid w:val="000E7B01"/>
    <w:rsid w:val="000F0C9D"/>
    <w:rsid w:val="000F0E5D"/>
    <w:rsid w:val="000F171B"/>
    <w:rsid w:val="000F2058"/>
    <w:rsid w:val="000F2318"/>
    <w:rsid w:val="000F2371"/>
    <w:rsid w:val="000F23D9"/>
    <w:rsid w:val="000F2530"/>
    <w:rsid w:val="000F2AB9"/>
    <w:rsid w:val="000F2AD9"/>
    <w:rsid w:val="000F36A3"/>
    <w:rsid w:val="000F39BF"/>
    <w:rsid w:val="000F422E"/>
    <w:rsid w:val="000F43AA"/>
    <w:rsid w:val="000F47B1"/>
    <w:rsid w:val="000F49A9"/>
    <w:rsid w:val="000F4A79"/>
    <w:rsid w:val="000F4AC6"/>
    <w:rsid w:val="000F50CA"/>
    <w:rsid w:val="000F5988"/>
    <w:rsid w:val="000F5ECF"/>
    <w:rsid w:val="000F6E42"/>
    <w:rsid w:val="000F75A6"/>
    <w:rsid w:val="00100483"/>
    <w:rsid w:val="00100C8F"/>
    <w:rsid w:val="00101494"/>
    <w:rsid w:val="001016A2"/>
    <w:rsid w:val="00101D0B"/>
    <w:rsid w:val="00101E58"/>
    <w:rsid w:val="00102218"/>
    <w:rsid w:val="00102534"/>
    <w:rsid w:val="001028F3"/>
    <w:rsid w:val="00102A6C"/>
    <w:rsid w:val="00102A91"/>
    <w:rsid w:val="00102FBA"/>
    <w:rsid w:val="00103975"/>
    <w:rsid w:val="00103AA0"/>
    <w:rsid w:val="00104133"/>
    <w:rsid w:val="0010484E"/>
    <w:rsid w:val="00104BA0"/>
    <w:rsid w:val="001052A5"/>
    <w:rsid w:val="001059A5"/>
    <w:rsid w:val="00105ABC"/>
    <w:rsid w:val="00105E8E"/>
    <w:rsid w:val="00106446"/>
    <w:rsid w:val="00106CE3"/>
    <w:rsid w:val="0010782D"/>
    <w:rsid w:val="0011086B"/>
    <w:rsid w:val="00110977"/>
    <w:rsid w:val="00113125"/>
    <w:rsid w:val="0011396E"/>
    <w:rsid w:val="00113B2E"/>
    <w:rsid w:val="00113CE0"/>
    <w:rsid w:val="00113F23"/>
    <w:rsid w:val="001145AC"/>
    <w:rsid w:val="001147C9"/>
    <w:rsid w:val="001149BE"/>
    <w:rsid w:val="001153A1"/>
    <w:rsid w:val="001161D8"/>
    <w:rsid w:val="001162BB"/>
    <w:rsid w:val="00117325"/>
    <w:rsid w:val="00117944"/>
    <w:rsid w:val="00120301"/>
    <w:rsid w:val="001203BE"/>
    <w:rsid w:val="00120959"/>
    <w:rsid w:val="00120C8C"/>
    <w:rsid w:val="001213B8"/>
    <w:rsid w:val="00121507"/>
    <w:rsid w:val="001215CE"/>
    <w:rsid w:val="001218D8"/>
    <w:rsid w:val="00121920"/>
    <w:rsid w:val="00122297"/>
    <w:rsid w:val="001222D7"/>
    <w:rsid w:val="00122555"/>
    <w:rsid w:val="00122BCE"/>
    <w:rsid w:val="00122F12"/>
    <w:rsid w:val="00124A2E"/>
    <w:rsid w:val="00124B29"/>
    <w:rsid w:val="00124C04"/>
    <w:rsid w:val="00124EB7"/>
    <w:rsid w:val="0012506F"/>
    <w:rsid w:val="00125365"/>
    <w:rsid w:val="001253E6"/>
    <w:rsid w:val="001257B8"/>
    <w:rsid w:val="00126751"/>
    <w:rsid w:val="0012750A"/>
    <w:rsid w:val="0013004F"/>
    <w:rsid w:val="0013032D"/>
    <w:rsid w:val="0013051B"/>
    <w:rsid w:val="00130839"/>
    <w:rsid w:val="00130887"/>
    <w:rsid w:val="0013159B"/>
    <w:rsid w:val="00131AAC"/>
    <w:rsid w:val="00131AC8"/>
    <w:rsid w:val="001328A9"/>
    <w:rsid w:val="00132A1D"/>
    <w:rsid w:val="00132A41"/>
    <w:rsid w:val="00132AA6"/>
    <w:rsid w:val="00132E98"/>
    <w:rsid w:val="0013510C"/>
    <w:rsid w:val="001352BF"/>
    <w:rsid w:val="001352D0"/>
    <w:rsid w:val="00135746"/>
    <w:rsid w:val="00135A2D"/>
    <w:rsid w:val="00135EA1"/>
    <w:rsid w:val="001369F2"/>
    <w:rsid w:val="00136AC7"/>
    <w:rsid w:val="00136AD0"/>
    <w:rsid w:val="00136BA1"/>
    <w:rsid w:val="00136FD4"/>
    <w:rsid w:val="0013766D"/>
    <w:rsid w:val="001377BD"/>
    <w:rsid w:val="0014011C"/>
    <w:rsid w:val="00140200"/>
    <w:rsid w:val="001402CF"/>
    <w:rsid w:val="00140A3A"/>
    <w:rsid w:val="00141332"/>
    <w:rsid w:val="00142FDB"/>
    <w:rsid w:val="00143ACF"/>
    <w:rsid w:val="00143D37"/>
    <w:rsid w:val="0014409B"/>
    <w:rsid w:val="00144B58"/>
    <w:rsid w:val="0014513B"/>
    <w:rsid w:val="001457E1"/>
    <w:rsid w:val="00145D1F"/>
    <w:rsid w:val="00146D5D"/>
    <w:rsid w:val="00146E32"/>
    <w:rsid w:val="00147428"/>
    <w:rsid w:val="001503EA"/>
    <w:rsid w:val="00150849"/>
    <w:rsid w:val="0015120B"/>
    <w:rsid w:val="0015150C"/>
    <w:rsid w:val="0015197E"/>
    <w:rsid w:val="00151A99"/>
    <w:rsid w:val="001523C9"/>
    <w:rsid w:val="00153F7A"/>
    <w:rsid w:val="001542D0"/>
    <w:rsid w:val="001544DE"/>
    <w:rsid w:val="0015474F"/>
    <w:rsid w:val="00155070"/>
    <w:rsid w:val="0015554A"/>
    <w:rsid w:val="0015570E"/>
    <w:rsid w:val="001558DA"/>
    <w:rsid w:val="00155D95"/>
    <w:rsid w:val="00156404"/>
    <w:rsid w:val="00156F9F"/>
    <w:rsid w:val="001576C4"/>
    <w:rsid w:val="00157D58"/>
    <w:rsid w:val="00161460"/>
    <w:rsid w:val="00161975"/>
    <w:rsid w:val="00161AB2"/>
    <w:rsid w:val="00163693"/>
    <w:rsid w:val="001637D0"/>
    <w:rsid w:val="0016388B"/>
    <w:rsid w:val="001646E1"/>
    <w:rsid w:val="00164A46"/>
    <w:rsid w:val="00164B06"/>
    <w:rsid w:val="00164D1B"/>
    <w:rsid w:val="00165E08"/>
    <w:rsid w:val="001678DB"/>
    <w:rsid w:val="00167BAE"/>
    <w:rsid w:val="0017102F"/>
    <w:rsid w:val="001719AF"/>
    <w:rsid w:val="00171CE3"/>
    <w:rsid w:val="001731E1"/>
    <w:rsid w:val="00173DE8"/>
    <w:rsid w:val="0017438B"/>
    <w:rsid w:val="00174403"/>
    <w:rsid w:val="00174840"/>
    <w:rsid w:val="00175552"/>
    <w:rsid w:val="0017582B"/>
    <w:rsid w:val="00175AA5"/>
    <w:rsid w:val="00175C41"/>
    <w:rsid w:val="00176243"/>
    <w:rsid w:val="00176BCD"/>
    <w:rsid w:val="001803AB"/>
    <w:rsid w:val="00180C2F"/>
    <w:rsid w:val="00180E19"/>
    <w:rsid w:val="00181D23"/>
    <w:rsid w:val="00182175"/>
    <w:rsid w:val="00182A62"/>
    <w:rsid w:val="00182A6B"/>
    <w:rsid w:val="00182D4F"/>
    <w:rsid w:val="00184128"/>
    <w:rsid w:val="00184B06"/>
    <w:rsid w:val="001851B4"/>
    <w:rsid w:val="00185560"/>
    <w:rsid w:val="00185877"/>
    <w:rsid w:val="00185A3D"/>
    <w:rsid w:val="00185FC2"/>
    <w:rsid w:val="001863B4"/>
    <w:rsid w:val="00187329"/>
    <w:rsid w:val="001873DE"/>
    <w:rsid w:val="0018742B"/>
    <w:rsid w:val="00187438"/>
    <w:rsid w:val="001876DD"/>
    <w:rsid w:val="00187B53"/>
    <w:rsid w:val="00190510"/>
    <w:rsid w:val="00190EE4"/>
    <w:rsid w:val="00191A69"/>
    <w:rsid w:val="00192337"/>
    <w:rsid w:val="001928B7"/>
    <w:rsid w:val="00193083"/>
    <w:rsid w:val="001939A0"/>
    <w:rsid w:val="001939B9"/>
    <w:rsid w:val="00193C39"/>
    <w:rsid w:val="00194C2B"/>
    <w:rsid w:val="00194DE4"/>
    <w:rsid w:val="00195525"/>
    <w:rsid w:val="00195CCE"/>
    <w:rsid w:val="0019639A"/>
    <w:rsid w:val="001968A1"/>
    <w:rsid w:val="00197239"/>
    <w:rsid w:val="00197397"/>
    <w:rsid w:val="001A011F"/>
    <w:rsid w:val="001A0139"/>
    <w:rsid w:val="001A02C0"/>
    <w:rsid w:val="001A0B31"/>
    <w:rsid w:val="001A11FB"/>
    <w:rsid w:val="001A14C4"/>
    <w:rsid w:val="001A1CDD"/>
    <w:rsid w:val="001A21CA"/>
    <w:rsid w:val="001A2617"/>
    <w:rsid w:val="001A30B4"/>
    <w:rsid w:val="001A313B"/>
    <w:rsid w:val="001A3221"/>
    <w:rsid w:val="001A378D"/>
    <w:rsid w:val="001A37EE"/>
    <w:rsid w:val="001A3C2E"/>
    <w:rsid w:val="001A44DE"/>
    <w:rsid w:val="001A4A02"/>
    <w:rsid w:val="001A4C8B"/>
    <w:rsid w:val="001A4E7C"/>
    <w:rsid w:val="001A4F3A"/>
    <w:rsid w:val="001A5252"/>
    <w:rsid w:val="001A65D9"/>
    <w:rsid w:val="001A6A58"/>
    <w:rsid w:val="001A76CF"/>
    <w:rsid w:val="001A7871"/>
    <w:rsid w:val="001A79D7"/>
    <w:rsid w:val="001A7BD3"/>
    <w:rsid w:val="001B1264"/>
    <w:rsid w:val="001B1427"/>
    <w:rsid w:val="001B33F1"/>
    <w:rsid w:val="001B4BA3"/>
    <w:rsid w:val="001B562E"/>
    <w:rsid w:val="001B5833"/>
    <w:rsid w:val="001B6284"/>
    <w:rsid w:val="001B6E8B"/>
    <w:rsid w:val="001B6EB6"/>
    <w:rsid w:val="001B7710"/>
    <w:rsid w:val="001B783B"/>
    <w:rsid w:val="001B7B3E"/>
    <w:rsid w:val="001C090A"/>
    <w:rsid w:val="001C0B92"/>
    <w:rsid w:val="001C0FE1"/>
    <w:rsid w:val="001C1451"/>
    <w:rsid w:val="001C16D8"/>
    <w:rsid w:val="001C1775"/>
    <w:rsid w:val="001C2012"/>
    <w:rsid w:val="001C2B16"/>
    <w:rsid w:val="001C2C33"/>
    <w:rsid w:val="001C3624"/>
    <w:rsid w:val="001C3697"/>
    <w:rsid w:val="001C3FD3"/>
    <w:rsid w:val="001C4615"/>
    <w:rsid w:val="001C4903"/>
    <w:rsid w:val="001C55B1"/>
    <w:rsid w:val="001C5618"/>
    <w:rsid w:val="001C674C"/>
    <w:rsid w:val="001C69E1"/>
    <w:rsid w:val="001C6F3F"/>
    <w:rsid w:val="001C798A"/>
    <w:rsid w:val="001D08DB"/>
    <w:rsid w:val="001D0A23"/>
    <w:rsid w:val="001D0D8F"/>
    <w:rsid w:val="001D0ED5"/>
    <w:rsid w:val="001D0F03"/>
    <w:rsid w:val="001D111C"/>
    <w:rsid w:val="001D11CA"/>
    <w:rsid w:val="001D19AF"/>
    <w:rsid w:val="001D240E"/>
    <w:rsid w:val="001D2C00"/>
    <w:rsid w:val="001D2F49"/>
    <w:rsid w:val="001D3275"/>
    <w:rsid w:val="001D354E"/>
    <w:rsid w:val="001D35C0"/>
    <w:rsid w:val="001D3D5E"/>
    <w:rsid w:val="001D402F"/>
    <w:rsid w:val="001D50CF"/>
    <w:rsid w:val="001D528B"/>
    <w:rsid w:val="001D5CBC"/>
    <w:rsid w:val="001D6093"/>
    <w:rsid w:val="001D6245"/>
    <w:rsid w:val="001D637D"/>
    <w:rsid w:val="001D709E"/>
    <w:rsid w:val="001D7150"/>
    <w:rsid w:val="001D78B7"/>
    <w:rsid w:val="001D7C5D"/>
    <w:rsid w:val="001D7FBB"/>
    <w:rsid w:val="001E0923"/>
    <w:rsid w:val="001E0CCC"/>
    <w:rsid w:val="001E0D67"/>
    <w:rsid w:val="001E0F08"/>
    <w:rsid w:val="001E0F19"/>
    <w:rsid w:val="001E14AD"/>
    <w:rsid w:val="001E1690"/>
    <w:rsid w:val="001E1CD1"/>
    <w:rsid w:val="001E1DA0"/>
    <w:rsid w:val="001E2023"/>
    <w:rsid w:val="001E20A6"/>
    <w:rsid w:val="001E2C33"/>
    <w:rsid w:val="001E3816"/>
    <w:rsid w:val="001E38A7"/>
    <w:rsid w:val="001E3ADD"/>
    <w:rsid w:val="001E4339"/>
    <w:rsid w:val="001E48A7"/>
    <w:rsid w:val="001E5203"/>
    <w:rsid w:val="001E5A9F"/>
    <w:rsid w:val="001E5E2D"/>
    <w:rsid w:val="001E5EDE"/>
    <w:rsid w:val="001E6169"/>
    <w:rsid w:val="001E6548"/>
    <w:rsid w:val="001E730C"/>
    <w:rsid w:val="001E7832"/>
    <w:rsid w:val="001F0C17"/>
    <w:rsid w:val="001F14A6"/>
    <w:rsid w:val="001F185A"/>
    <w:rsid w:val="001F1FC1"/>
    <w:rsid w:val="001F20F7"/>
    <w:rsid w:val="001F219C"/>
    <w:rsid w:val="001F2330"/>
    <w:rsid w:val="001F2411"/>
    <w:rsid w:val="001F2436"/>
    <w:rsid w:val="001F3671"/>
    <w:rsid w:val="001F38B0"/>
    <w:rsid w:val="001F38C6"/>
    <w:rsid w:val="001F3AC4"/>
    <w:rsid w:val="001F3D94"/>
    <w:rsid w:val="001F3F26"/>
    <w:rsid w:val="001F41BD"/>
    <w:rsid w:val="001F4DDA"/>
    <w:rsid w:val="001F5B66"/>
    <w:rsid w:val="001F5C64"/>
    <w:rsid w:val="001F5F24"/>
    <w:rsid w:val="001F6AE9"/>
    <w:rsid w:val="001F6D25"/>
    <w:rsid w:val="001F6F83"/>
    <w:rsid w:val="001F751D"/>
    <w:rsid w:val="002000DD"/>
    <w:rsid w:val="00200461"/>
    <w:rsid w:val="0020067A"/>
    <w:rsid w:val="00200CA6"/>
    <w:rsid w:val="002012A2"/>
    <w:rsid w:val="00201E50"/>
    <w:rsid w:val="002024D3"/>
    <w:rsid w:val="002025A7"/>
    <w:rsid w:val="00202AF3"/>
    <w:rsid w:val="002034F6"/>
    <w:rsid w:val="002036FB"/>
    <w:rsid w:val="00204BA1"/>
    <w:rsid w:val="002055D3"/>
    <w:rsid w:val="002056FB"/>
    <w:rsid w:val="0020583C"/>
    <w:rsid w:val="00205996"/>
    <w:rsid w:val="00205B6F"/>
    <w:rsid w:val="002060B6"/>
    <w:rsid w:val="00206339"/>
    <w:rsid w:val="00206688"/>
    <w:rsid w:val="0020797F"/>
    <w:rsid w:val="00207C2A"/>
    <w:rsid w:val="00207F19"/>
    <w:rsid w:val="0021075E"/>
    <w:rsid w:val="00210C28"/>
    <w:rsid w:val="00210E58"/>
    <w:rsid w:val="00211192"/>
    <w:rsid w:val="00212680"/>
    <w:rsid w:val="0021323E"/>
    <w:rsid w:val="002139B2"/>
    <w:rsid w:val="00213D82"/>
    <w:rsid w:val="00213E65"/>
    <w:rsid w:val="002148D9"/>
    <w:rsid w:val="00215195"/>
    <w:rsid w:val="00215CED"/>
    <w:rsid w:val="00215EFB"/>
    <w:rsid w:val="002161A4"/>
    <w:rsid w:val="00216A4B"/>
    <w:rsid w:val="00216D46"/>
    <w:rsid w:val="00216DCF"/>
    <w:rsid w:val="002170EC"/>
    <w:rsid w:val="00217137"/>
    <w:rsid w:val="00217460"/>
    <w:rsid w:val="00217AEF"/>
    <w:rsid w:val="002202B6"/>
    <w:rsid w:val="00220AB0"/>
    <w:rsid w:val="00221741"/>
    <w:rsid w:val="00222964"/>
    <w:rsid w:val="0022322A"/>
    <w:rsid w:val="002245DF"/>
    <w:rsid w:val="00224E70"/>
    <w:rsid w:val="00225000"/>
    <w:rsid w:val="002250CA"/>
    <w:rsid w:val="00225886"/>
    <w:rsid w:val="002258DF"/>
    <w:rsid w:val="00225C2A"/>
    <w:rsid w:val="0022645D"/>
    <w:rsid w:val="00226559"/>
    <w:rsid w:val="002271BF"/>
    <w:rsid w:val="002274FC"/>
    <w:rsid w:val="00227DA0"/>
    <w:rsid w:val="00227DE1"/>
    <w:rsid w:val="0023006C"/>
    <w:rsid w:val="0023052A"/>
    <w:rsid w:val="00230669"/>
    <w:rsid w:val="00230672"/>
    <w:rsid w:val="00230A6A"/>
    <w:rsid w:val="00230E92"/>
    <w:rsid w:val="0023172B"/>
    <w:rsid w:val="002319B2"/>
    <w:rsid w:val="002320C4"/>
    <w:rsid w:val="002321B5"/>
    <w:rsid w:val="00232385"/>
    <w:rsid w:val="00232913"/>
    <w:rsid w:val="00233002"/>
    <w:rsid w:val="0023315B"/>
    <w:rsid w:val="00233629"/>
    <w:rsid w:val="00233AF1"/>
    <w:rsid w:val="0023416E"/>
    <w:rsid w:val="00234B59"/>
    <w:rsid w:val="002360C6"/>
    <w:rsid w:val="0023676C"/>
    <w:rsid w:val="00236825"/>
    <w:rsid w:val="002369AA"/>
    <w:rsid w:val="00236AD4"/>
    <w:rsid w:val="00237671"/>
    <w:rsid w:val="002376AD"/>
    <w:rsid w:val="00237BB8"/>
    <w:rsid w:val="0024043C"/>
    <w:rsid w:val="002411EB"/>
    <w:rsid w:val="00241711"/>
    <w:rsid w:val="00241841"/>
    <w:rsid w:val="00241885"/>
    <w:rsid w:val="00241DAD"/>
    <w:rsid w:val="00241DB7"/>
    <w:rsid w:val="00242386"/>
    <w:rsid w:val="00242565"/>
    <w:rsid w:val="0024256D"/>
    <w:rsid w:val="00242864"/>
    <w:rsid w:val="002433F7"/>
    <w:rsid w:val="00243872"/>
    <w:rsid w:val="00244CF1"/>
    <w:rsid w:val="00245DD2"/>
    <w:rsid w:val="002460F4"/>
    <w:rsid w:val="002472D1"/>
    <w:rsid w:val="0024789C"/>
    <w:rsid w:val="00247F76"/>
    <w:rsid w:val="0025010D"/>
    <w:rsid w:val="002501B7"/>
    <w:rsid w:val="002503CC"/>
    <w:rsid w:val="00250EFD"/>
    <w:rsid w:val="002519D5"/>
    <w:rsid w:val="00251CEB"/>
    <w:rsid w:val="002521D1"/>
    <w:rsid w:val="002522D7"/>
    <w:rsid w:val="002523FE"/>
    <w:rsid w:val="0025267C"/>
    <w:rsid w:val="0025281C"/>
    <w:rsid w:val="0025298D"/>
    <w:rsid w:val="00252BD3"/>
    <w:rsid w:val="0025326A"/>
    <w:rsid w:val="00253C3A"/>
    <w:rsid w:val="00254639"/>
    <w:rsid w:val="0025487E"/>
    <w:rsid w:val="00254E5A"/>
    <w:rsid w:val="002553EF"/>
    <w:rsid w:val="00256008"/>
    <w:rsid w:val="00256047"/>
    <w:rsid w:val="00257387"/>
    <w:rsid w:val="0025774E"/>
    <w:rsid w:val="00260223"/>
    <w:rsid w:val="00260462"/>
    <w:rsid w:val="002608E4"/>
    <w:rsid w:val="0026096F"/>
    <w:rsid w:val="00261637"/>
    <w:rsid w:val="00262576"/>
    <w:rsid w:val="00262601"/>
    <w:rsid w:val="00262AB9"/>
    <w:rsid w:val="00262F07"/>
    <w:rsid w:val="002634CD"/>
    <w:rsid w:val="002635F5"/>
    <w:rsid w:val="00263A86"/>
    <w:rsid w:val="00264641"/>
    <w:rsid w:val="002651FC"/>
    <w:rsid w:val="0026527A"/>
    <w:rsid w:val="002657F8"/>
    <w:rsid w:val="00266361"/>
    <w:rsid w:val="00266489"/>
    <w:rsid w:val="00266834"/>
    <w:rsid w:val="00266F65"/>
    <w:rsid w:val="0026735F"/>
    <w:rsid w:val="0027063F"/>
    <w:rsid w:val="00270758"/>
    <w:rsid w:val="00270DF0"/>
    <w:rsid w:val="002725B1"/>
    <w:rsid w:val="00272E35"/>
    <w:rsid w:val="00273100"/>
    <w:rsid w:val="002735F4"/>
    <w:rsid w:val="00274045"/>
    <w:rsid w:val="00274251"/>
    <w:rsid w:val="0027523D"/>
    <w:rsid w:val="0027531D"/>
    <w:rsid w:val="0027560F"/>
    <w:rsid w:val="00275E77"/>
    <w:rsid w:val="0027604B"/>
    <w:rsid w:val="002762B1"/>
    <w:rsid w:val="00276477"/>
    <w:rsid w:val="00276873"/>
    <w:rsid w:val="00276878"/>
    <w:rsid w:val="00276E38"/>
    <w:rsid w:val="00277EE0"/>
    <w:rsid w:val="002801B9"/>
    <w:rsid w:val="00280A64"/>
    <w:rsid w:val="002812E1"/>
    <w:rsid w:val="00282149"/>
    <w:rsid w:val="0028246B"/>
    <w:rsid w:val="00282B9A"/>
    <w:rsid w:val="00282CAE"/>
    <w:rsid w:val="002834A7"/>
    <w:rsid w:val="00283B6D"/>
    <w:rsid w:val="00284535"/>
    <w:rsid w:val="0028464E"/>
    <w:rsid w:val="00284832"/>
    <w:rsid w:val="00284FCF"/>
    <w:rsid w:val="0028500D"/>
    <w:rsid w:val="00286367"/>
    <w:rsid w:val="00287FE1"/>
    <w:rsid w:val="00290447"/>
    <w:rsid w:val="00291B06"/>
    <w:rsid w:val="0029250B"/>
    <w:rsid w:val="002928F1"/>
    <w:rsid w:val="002930C8"/>
    <w:rsid w:val="00293F77"/>
    <w:rsid w:val="00295921"/>
    <w:rsid w:val="00295A87"/>
    <w:rsid w:val="00295B15"/>
    <w:rsid w:val="00295CF6"/>
    <w:rsid w:val="00295D6A"/>
    <w:rsid w:val="00296089"/>
    <w:rsid w:val="00296DEE"/>
    <w:rsid w:val="002972A4"/>
    <w:rsid w:val="00297B0C"/>
    <w:rsid w:val="002A0599"/>
    <w:rsid w:val="002A0D3D"/>
    <w:rsid w:val="002A0E93"/>
    <w:rsid w:val="002A0EDA"/>
    <w:rsid w:val="002A1824"/>
    <w:rsid w:val="002A1CFA"/>
    <w:rsid w:val="002A1F69"/>
    <w:rsid w:val="002A371F"/>
    <w:rsid w:val="002A4215"/>
    <w:rsid w:val="002A42FD"/>
    <w:rsid w:val="002A4706"/>
    <w:rsid w:val="002A5384"/>
    <w:rsid w:val="002A5DD8"/>
    <w:rsid w:val="002A6010"/>
    <w:rsid w:val="002A64D2"/>
    <w:rsid w:val="002A763D"/>
    <w:rsid w:val="002A77D9"/>
    <w:rsid w:val="002A7BE8"/>
    <w:rsid w:val="002A7EC5"/>
    <w:rsid w:val="002B05D8"/>
    <w:rsid w:val="002B07AF"/>
    <w:rsid w:val="002B0DF5"/>
    <w:rsid w:val="002B136A"/>
    <w:rsid w:val="002B196C"/>
    <w:rsid w:val="002B1A8F"/>
    <w:rsid w:val="002B1EC3"/>
    <w:rsid w:val="002B1FFC"/>
    <w:rsid w:val="002B217A"/>
    <w:rsid w:val="002B253A"/>
    <w:rsid w:val="002B3505"/>
    <w:rsid w:val="002B389C"/>
    <w:rsid w:val="002B3D6E"/>
    <w:rsid w:val="002B46BE"/>
    <w:rsid w:val="002B4B3E"/>
    <w:rsid w:val="002B4C20"/>
    <w:rsid w:val="002B4D06"/>
    <w:rsid w:val="002B53CB"/>
    <w:rsid w:val="002B53D3"/>
    <w:rsid w:val="002B5738"/>
    <w:rsid w:val="002B5832"/>
    <w:rsid w:val="002B6246"/>
    <w:rsid w:val="002B6C0A"/>
    <w:rsid w:val="002B6C12"/>
    <w:rsid w:val="002B6D14"/>
    <w:rsid w:val="002B76F1"/>
    <w:rsid w:val="002B771A"/>
    <w:rsid w:val="002B7750"/>
    <w:rsid w:val="002C02D1"/>
    <w:rsid w:val="002C058E"/>
    <w:rsid w:val="002C05AE"/>
    <w:rsid w:val="002C082E"/>
    <w:rsid w:val="002C142B"/>
    <w:rsid w:val="002C1664"/>
    <w:rsid w:val="002C1DD9"/>
    <w:rsid w:val="002C28A0"/>
    <w:rsid w:val="002C2D50"/>
    <w:rsid w:val="002C2F2B"/>
    <w:rsid w:val="002C33C9"/>
    <w:rsid w:val="002C43D9"/>
    <w:rsid w:val="002C4655"/>
    <w:rsid w:val="002C4B80"/>
    <w:rsid w:val="002C58F5"/>
    <w:rsid w:val="002C624F"/>
    <w:rsid w:val="002C6A58"/>
    <w:rsid w:val="002C788B"/>
    <w:rsid w:val="002C7A63"/>
    <w:rsid w:val="002C7D76"/>
    <w:rsid w:val="002D059A"/>
    <w:rsid w:val="002D05B6"/>
    <w:rsid w:val="002D0BFE"/>
    <w:rsid w:val="002D13B8"/>
    <w:rsid w:val="002D15F8"/>
    <w:rsid w:val="002D190F"/>
    <w:rsid w:val="002D1BDE"/>
    <w:rsid w:val="002D2FA1"/>
    <w:rsid w:val="002D310E"/>
    <w:rsid w:val="002D35BE"/>
    <w:rsid w:val="002D38A9"/>
    <w:rsid w:val="002D42D4"/>
    <w:rsid w:val="002D655F"/>
    <w:rsid w:val="002D697F"/>
    <w:rsid w:val="002D6B4D"/>
    <w:rsid w:val="002D6C5C"/>
    <w:rsid w:val="002D70F1"/>
    <w:rsid w:val="002D7A16"/>
    <w:rsid w:val="002D7EDC"/>
    <w:rsid w:val="002E02F1"/>
    <w:rsid w:val="002E05BE"/>
    <w:rsid w:val="002E0B58"/>
    <w:rsid w:val="002E1DAF"/>
    <w:rsid w:val="002E1EED"/>
    <w:rsid w:val="002E1FD0"/>
    <w:rsid w:val="002E2607"/>
    <w:rsid w:val="002E3191"/>
    <w:rsid w:val="002E355E"/>
    <w:rsid w:val="002E3778"/>
    <w:rsid w:val="002E41B9"/>
    <w:rsid w:val="002E4B10"/>
    <w:rsid w:val="002E4F3A"/>
    <w:rsid w:val="002E54C0"/>
    <w:rsid w:val="002E595B"/>
    <w:rsid w:val="002E6568"/>
    <w:rsid w:val="002E6D99"/>
    <w:rsid w:val="002E6F22"/>
    <w:rsid w:val="002E7669"/>
    <w:rsid w:val="002E77EC"/>
    <w:rsid w:val="002E7A87"/>
    <w:rsid w:val="002E7E3A"/>
    <w:rsid w:val="002F030E"/>
    <w:rsid w:val="002F0D76"/>
    <w:rsid w:val="002F103C"/>
    <w:rsid w:val="002F173E"/>
    <w:rsid w:val="002F19FA"/>
    <w:rsid w:val="002F1F42"/>
    <w:rsid w:val="002F2A3B"/>
    <w:rsid w:val="002F2F5E"/>
    <w:rsid w:val="002F3387"/>
    <w:rsid w:val="002F3587"/>
    <w:rsid w:val="002F3DEB"/>
    <w:rsid w:val="002F42EB"/>
    <w:rsid w:val="002F43EF"/>
    <w:rsid w:val="002F43FE"/>
    <w:rsid w:val="002F59AC"/>
    <w:rsid w:val="002F675B"/>
    <w:rsid w:val="002F69EC"/>
    <w:rsid w:val="002F7060"/>
    <w:rsid w:val="002F7949"/>
    <w:rsid w:val="002F7B92"/>
    <w:rsid w:val="002F7F3B"/>
    <w:rsid w:val="002F7FB7"/>
    <w:rsid w:val="00300317"/>
    <w:rsid w:val="00300580"/>
    <w:rsid w:val="003006B6"/>
    <w:rsid w:val="00300734"/>
    <w:rsid w:val="00300B70"/>
    <w:rsid w:val="00301AB7"/>
    <w:rsid w:val="00301AFA"/>
    <w:rsid w:val="00302255"/>
    <w:rsid w:val="00302322"/>
    <w:rsid w:val="003029B8"/>
    <w:rsid w:val="00302DFB"/>
    <w:rsid w:val="00303052"/>
    <w:rsid w:val="003031EC"/>
    <w:rsid w:val="00303972"/>
    <w:rsid w:val="00303E1D"/>
    <w:rsid w:val="0030425A"/>
    <w:rsid w:val="0030425D"/>
    <w:rsid w:val="00304C5F"/>
    <w:rsid w:val="003055FA"/>
    <w:rsid w:val="00306B72"/>
    <w:rsid w:val="00306BA4"/>
    <w:rsid w:val="00307600"/>
    <w:rsid w:val="00307775"/>
    <w:rsid w:val="00310735"/>
    <w:rsid w:val="003107E8"/>
    <w:rsid w:val="00310F96"/>
    <w:rsid w:val="003111EC"/>
    <w:rsid w:val="0031121F"/>
    <w:rsid w:val="0031133B"/>
    <w:rsid w:val="0031150B"/>
    <w:rsid w:val="003119E3"/>
    <w:rsid w:val="00311FFD"/>
    <w:rsid w:val="00312AB4"/>
    <w:rsid w:val="00312C6A"/>
    <w:rsid w:val="00312E7D"/>
    <w:rsid w:val="00313CAC"/>
    <w:rsid w:val="003140EB"/>
    <w:rsid w:val="00315194"/>
    <w:rsid w:val="003157AA"/>
    <w:rsid w:val="00315A18"/>
    <w:rsid w:val="00315D93"/>
    <w:rsid w:val="00316370"/>
    <w:rsid w:val="00316614"/>
    <w:rsid w:val="003171DC"/>
    <w:rsid w:val="003176F5"/>
    <w:rsid w:val="00317964"/>
    <w:rsid w:val="0032049F"/>
    <w:rsid w:val="00320E7E"/>
    <w:rsid w:val="003218CB"/>
    <w:rsid w:val="00321FE6"/>
    <w:rsid w:val="00322335"/>
    <w:rsid w:val="0032282A"/>
    <w:rsid w:val="00322D41"/>
    <w:rsid w:val="0032317C"/>
    <w:rsid w:val="00323CFA"/>
    <w:rsid w:val="0032444E"/>
    <w:rsid w:val="0032531B"/>
    <w:rsid w:val="00325729"/>
    <w:rsid w:val="003268A3"/>
    <w:rsid w:val="00326924"/>
    <w:rsid w:val="00327833"/>
    <w:rsid w:val="00330491"/>
    <w:rsid w:val="003304A1"/>
    <w:rsid w:val="003304D1"/>
    <w:rsid w:val="00330978"/>
    <w:rsid w:val="00330A57"/>
    <w:rsid w:val="00330ADF"/>
    <w:rsid w:val="00330BD2"/>
    <w:rsid w:val="003336A5"/>
    <w:rsid w:val="003337ED"/>
    <w:rsid w:val="00333C73"/>
    <w:rsid w:val="0033423D"/>
    <w:rsid w:val="0033428B"/>
    <w:rsid w:val="003342F6"/>
    <w:rsid w:val="003343EA"/>
    <w:rsid w:val="00334701"/>
    <w:rsid w:val="00334807"/>
    <w:rsid w:val="00334911"/>
    <w:rsid w:val="00334FE1"/>
    <w:rsid w:val="003350F8"/>
    <w:rsid w:val="003353DF"/>
    <w:rsid w:val="00335B35"/>
    <w:rsid w:val="00336084"/>
    <w:rsid w:val="003364BF"/>
    <w:rsid w:val="00336A23"/>
    <w:rsid w:val="00336ACD"/>
    <w:rsid w:val="003370D8"/>
    <w:rsid w:val="00337378"/>
    <w:rsid w:val="00337E64"/>
    <w:rsid w:val="003400BE"/>
    <w:rsid w:val="003405AA"/>
    <w:rsid w:val="00340A39"/>
    <w:rsid w:val="00340F3A"/>
    <w:rsid w:val="00341397"/>
    <w:rsid w:val="00342493"/>
    <w:rsid w:val="00343222"/>
    <w:rsid w:val="00343420"/>
    <w:rsid w:val="00343510"/>
    <w:rsid w:val="003436E0"/>
    <w:rsid w:val="00343AFE"/>
    <w:rsid w:val="00343B07"/>
    <w:rsid w:val="00343FA5"/>
    <w:rsid w:val="00344858"/>
    <w:rsid w:val="00344F91"/>
    <w:rsid w:val="0034551D"/>
    <w:rsid w:val="00345B52"/>
    <w:rsid w:val="00345D01"/>
    <w:rsid w:val="00346843"/>
    <w:rsid w:val="00346FC2"/>
    <w:rsid w:val="00347938"/>
    <w:rsid w:val="00347EB1"/>
    <w:rsid w:val="00350001"/>
    <w:rsid w:val="003522F3"/>
    <w:rsid w:val="0035238E"/>
    <w:rsid w:val="0035288D"/>
    <w:rsid w:val="00352B26"/>
    <w:rsid w:val="003536D6"/>
    <w:rsid w:val="00353F61"/>
    <w:rsid w:val="00354063"/>
    <w:rsid w:val="003540DB"/>
    <w:rsid w:val="0035447E"/>
    <w:rsid w:val="0035452C"/>
    <w:rsid w:val="003547ED"/>
    <w:rsid w:val="003558C8"/>
    <w:rsid w:val="003560C0"/>
    <w:rsid w:val="00356745"/>
    <w:rsid w:val="00356CF5"/>
    <w:rsid w:val="0035759A"/>
    <w:rsid w:val="003577EF"/>
    <w:rsid w:val="003577FE"/>
    <w:rsid w:val="003605F4"/>
    <w:rsid w:val="003606E3"/>
    <w:rsid w:val="00361CFE"/>
    <w:rsid w:val="00361FF6"/>
    <w:rsid w:val="003624D0"/>
    <w:rsid w:val="0036314D"/>
    <w:rsid w:val="003633E2"/>
    <w:rsid w:val="00364D19"/>
    <w:rsid w:val="0036579B"/>
    <w:rsid w:val="003657F3"/>
    <w:rsid w:val="00366047"/>
    <w:rsid w:val="003666D8"/>
    <w:rsid w:val="003669DB"/>
    <w:rsid w:val="00367027"/>
    <w:rsid w:val="0037035B"/>
    <w:rsid w:val="00370B1D"/>
    <w:rsid w:val="00370F5E"/>
    <w:rsid w:val="0037123B"/>
    <w:rsid w:val="00371E98"/>
    <w:rsid w:val="0037208C"/>
    <w:rsid w:val="003722E5"/>
    <w:rsid w:val="00372707"/>
    <w:rsid w:val="00372FF1"/>
    <w:rsid w:val="00373104"/>
    <w:rsid w:val="00373254"/>
    <w:rsid w:val="003736A0"/>
    <w:rsid w:val="00373D1B"/>
    <w:rsid w:val="003744A8"/>
    <w:rsid w:val="003744BB"/>
    <w:rsid w:val="00375193"/>
    <w:rsid w:val="0037556D"/>
    <w:rsid w:val="00377132"/>
    <w:rsid w:val="0037762E"/>
    <w:rsid w:val="00380AE3"/>
    <w:rsid w:val="00380C10"/>
    <w:rsid w:val="003812D9"/>
    <w:rsid w:val="00381A0B"/>
    <w:rsid w:val="00381C4D"/>
    <w:rsid w:val="00381E1C"/>
    <w:rsid w:val="0038212C"/>
    <w:rsid w:val="00382FD6"/>
    <w:rsid w:val="003837D6"/>
    <w:rsid w:val="00383E77"/>
    <w:rsid w:val="003840F0"/>
    <w:rsid w:val="003842D2"/>
    <w:rsid w:val="003843CA"/>
    <w:rsid w:val="00384C07"/>
    <w:rsid w:val="00384EC8"/>
    <w:rsid w:val="0038553D"/>
    <w:rsid w:val="003856EC"/>
    <w:rsid w:val="00385D54"/>
    <w:rsid w:val="003866A4"/>
    <w:rsid w:val="00386E57"/>
    <w:rsid w:val="00386E76"/>
    <w:rsid w:val="00387247"/>
    <w:rsid w:val="003875B6"/>
    <w:rsid w:val="003876B9"/>
    <w:rsid w:val="00387A5B"/>
    <w:rsid w:val="00387B4B"/>
    <w:rsid w:val="00390A31"/>
    <w:rsid w:val="00390FD3"/>
    <w:rsid w:val="00391836"/>
    <w:rsid w:val="0039195C"/>
    <w:rsid w:val="00391AF7"/>
    <w:rsid w:val="00391B6D"/>
    <w:rsid w:val="00391BA0"/>
    <w:rsid w:val="00392788"/>
    <w:rsid w:val="00392C08"/>
    <w:rsid w:val="00392CC8"/>
    <w:rsid w:val="00393169"/>
    <w:rsid w:val="00394628"/>
    <w:rsid w:val="003949F6"/>
    <w:rsid w:val="00395695"/>
    <w:rsid w:val="00395A51"/>
    <w:rsid w:val="00395CAB"/>
    <w:rsid w:val="00396999"/>
    <w:rsid w:val="00397580"/>
    <w:rsid w:val="00397B1B"/>
    <w:rsid w:val="00397C08"/>
    <w:rsid w:val="003A0E1C"/>
    <w:rsid w:val="003A1175"/>
    <w:rsid w:val="003A195B"/>
    <w:rsid w:val="003A1D4D"/>
    <w:rsid w:val="003A1DBD"/>
    <w:rsid w:val="003A20FE"/>
    <w:rsid w:val="003A29D7"/>
    <w:rsid w:val="003A2FDE"/>
    <w:rsid w:val="003A3088"/>
    <w:rsid w:val="003A414C"/>
    <w:rsid w:val="003A4B19"/>
    <w:rsid w:val="003A589E"/>
    <w:rsid w:val="003A5B31"/>
    <w:rsid w:val="003A6EEC"/>
    <w:rsid w:val="003A77C1"/>
    <w:rsid w:val="003B0C53"/>
    <w:rsid w:val="003B168A"/>
    <w:rsid w:val="003B1A84"/>
    <w:rsid w:val="003B1C0B"/>
    <w:rsid w:val="003B1DFF"/>
    <w:rsid w:val="003B2724"/>
    <w:rsid w:val="003B2961"/>
    <w:rsid w:val="003B2E63"/>
    <w:rsid w:val="003B3AFE"/>
    <w:rsid w:val="003B3EC5"/>
    <w:rsid w:val="003B483F"/>
    <w:rsid w:val="003B52E1"/>
    <w:rsid w:val="003B539A"/>
    <w:rsid w:val="003B5582"/>
    <w:rsid w:val="003B55C8"/>
    <w:rsid w:val="003B5E68"/>
    <w:rsid w:val="003B5FDC"/>
    <w:rsid w:val="003B60CB"/>
    <w:rsid w:val="003B633F"/>
    <w:rsid w:val="003B6EF1"/>
    <w:rsid w:val="003B7476"/>
    <w:rsid w:val="003C0037"/>
    <w:rsid w:val="003C0302"/>
    <w:rsid w:val="003C0D26"/>
    <w:rsid w:val="003C0F7E"/>
    <w:rsid w:val="003C12A6"/>
    <w:rsid w:val="003C1444"/>
    <w:rsid w:val="003C1A66"/>
    <w:rsid w:val="003C1E64"/>
    <w:rsid w:val="003C2468"/>
    <w:rsid w:val="003C2591"/>
    <w:rsid w:val="003C2D1D"/>
    <w:rsid w:val="003C3D40"/>
    <w:rsid w:val="003C3D6D"/>
    <w:rsid w:val="003C3F2F"/>
    <w:rsid w:val="003C4164"/>
    <w:rsid w:val="003C475F"/>
    <w:rsid w:val="003C559C"/>
    <w:rsid w:val="003C57E4"/>
    <w:rsid w:val="003C5C2D"/>
    <w:rsid w:val="003C61A5"/>
    <w:rsid w:val="003C6229"/>
    <w:rsid w:val="003C66E0"/>
    <w:rsid w:val="003C6B3A"/>
    <w:rsid w:val="003C6F3B"/>
    <w:rsid w:val="003C7173"/>
    <w:rsid w:val="003C73C6"/>
    <w:rsid w:val="003C7524"/>
    <w:rsid w:val="003C75B7"/>
    <w:rsid w:val="003C7737"/>
    <w:rsid w:val="003C7C5B"/>
    <w:rsid w:val="003D0C45"/>
    <w:rsid w:val="003D0ED6"/>
    <w:rsid w:val="003D0F70"/>
    <w:rsid w:val="003D18F8"/>
    <w:rsid w:val="003D2068"/>
    <w:rsid w:val="003D27D2"/>
    <w:rsid w:val="003D28F5"/>
    <w:rsid w:val="003D457A"/>
    <w:rsid w:val="003D4A29"/>
    <w:rsid w:val="003D4DA1"/>
    <w:rsid w:val="003D4FFA"/>
    <w:rsid w:val="003D54D2"/>
    <w:rsid w:val="003D5D7F"/>
    <w:rsid w:val="003D60EE"/>
    <w:rsid w:val="003D64CE"/>
    <w:rsid w:val="003D665A"/>
    <w:rsid w:val="003D7353"/>
    <w:rsid w:val="003D7355"/>
    <w:rsid w:val="003E11D4"/>
    <w:rsid w:val="003E12F8"/>
    <w:rsid w:val="003E17C8"/>
    <w:rsid w:val="003E1CFA"/>
    <w:rsid w:val="003E2899"/>
    <w:rsid w:val="003E384C"/>
    <w:rsid w:val="003E39F9"/>
    <w:rsid w:val="003E4307"/>
    <w:rsid w:val="003E4385"/>
    <w:rsid w:val="003E4557"/>
    <w:rsid w:val="003E4E3C"/>
    <w:rsid w:val="003E505B"/>
    <w:rsid w:val="003E70C2"/>
    <w:rsid w:val="003E71F0"/>
    <w:rsid w:val="003E7202"/>
    <w:rsid w:val="003E7427"/>
    <w:rsid w:val="003E7CAF"/>
    <w:rsid w:val="003F0531"/>
    <w:rsid w:val="003F0D80"/>
    <w:rsid w:val="003F0DAE"/>
    <w:rsid w:val="003F0F04"/>
    <w:rsid w:val="003F1282"/>
    <w:rsid w:val="003F1544"/>
    <w:rsid w:val="003F272F"/>
    <w:rsid w:val="003F2E0E"/>
    <w:rsid w:val="003F32F4"/>
    <w:rsid w:val="003F3409"/>
    <w:rsid w:val="003F382E"/>
    <w:rsid w:val="003F392C"/>
    <w:rsid w:val="003F46B8"/>
    <w:rsid w:val="003F5243"/>
    <w:rsid w:val="003F5863"/>
    <w:rsid w:val="003F609A"/>
    <w:rsid w:val="003F648E"/>
    <w:rsid w:val="003F69F2"/>
    <w:rsid w:val="003F6ED0"/>
    <w:rsid w:val="003F704B"/>
    <w:rsid w:val="003F71D0"/>
    <w:rsid w:val="003F7562"/>
    <w:rsid w:val="003F7BA1"/>
    <w:rsid w:val="003F7F0F"/>
    <w:rsid w:val="003F7FA4"/>
    <w:rsid w:val="0040112D"/>
    <w:rsid w:val="00401D99"/>
    <w:rsid w:val="0040230C"/>
    <w:rsid w:val="00402509"/>
    <w:rsid w:val="00402AB1"/>
    <w:rsid w:val="004038B4"/>
    <w:rsid w:val="00404269"/>
    <w:rsid w:val="00404BBF"/>
    <w:rsid w:val="00405075"/>
    <w:rsid w:val="00405381"/>
    <w:rsid w:val="00405383"/>
    <w:rsid w:val="00405397"/>
    <w:rsid w:val="00405533"/>
    <w:rsid w:val="00405942"/>
    <w:rsid w:val="004060DE"/>
    <w:rsid w:val="00406118"/>
    <w:rsid w:val="0040648A"/>
    <w:rsid w:val="004065D9"/>
    <w:rsid w:val="0040665D"/>
    <w:rsid w:val="004068D4"/>
    <w:rsid w:val="00406E84"/>
    <w:rsid w:val="00407264"/>
    <w:rsid w:val="00407D28"/>
    <w:rsid w:val="00410410"/>
    <w:rsid w:val="00410E66"/>
    <w:rsid w:val="00411221"/>
    <w:rsid w:val="00411AF6"/>
    <w:rsid w:val="00411F7E"/>
    <w:rsid w:val="004120AD"/>
    <w:rsid w:val="00412723"/>
    <w:rsid w:val="004127C3"/>
    <w:rsid w:val="004132EE"/>
    <w:rsid w:val="00413D4F"/>
    <w:rsid w:val="00414526"/>
    <w:rsid w:val="00414854"/>
    <w:rsid w:val="00414856"/>
    <w:rsid w:val="00415267"/>
    <w:rsid w:val="00415F41"/>
    <w:rsid w:val="0041610A"/>
    <w:rsid w:val="0041621D"/>
    <w:rsid w:val="004163D3"/>
    <w:rsid w:val="004167A0"/>
    <w:rsid w:val="00417017"/>
    <w:rsid w:val="004175DE"/>
    <w:rsid w:val="0041773B"/>
    <w:rsid w:val="004203A7"/>
    <w:rsid w:val="00420F53"/>
    <w:rsid w:val="00421218"/>
    <w:rsid w:val="004213F7"/>
    <w:rsid w:val="00421FBA"/>
    <w:rsid w:val="004222A2"/>
    <w:rsid w:val="00422417"/>
    <w:rsid w:val="004226BD"/>
    <w:rsid w:val="00423476"/>
    <w:rsid w:val="00423548"/>
    <w:rsid w:val="00423559"/>
    <w:rsid w:val="00423A95"/>
    <w:rsid w:val="00423B33"/>
    <w:rsid w:val="00423D3D"/>
    <w:rsid w:val="00423F97"/>
    <w:rsid w:val="00423FDC"/>
    <w:rsid w:val="00424BCD"/>
    <w:rsid w:val="0042535B"/>
    <w:rsid w:val="0042549D"/>
    <w:rsid w:val="00426306"/>
    <w:rsid w:val="004264AA"/>
    <w:rsid w:val="00426A97"/>
    <w:rsid w:val="00430914"/>
    <w:rsid w:val="004309EC"/>
    <w:rsid w:val="004315FB"/>
    <w:rsid w:val="00431910"/>
    <w:rsid w:val="0043196A"/>
    <w:rsid w:val="00431D4E"/>
    <w:rsid w:val="004322AB"/>
    <w:rsid w:val="004327EB"/>
    <w:rsid w:val="004329B7"/>
    <w:rsid w:val="00432E36"/>
    <w:rsid w:val="00432FE4"/>
    <w:rsid w:val="004332C1"/>
    <w:rsid w:val="004333AC"/>
    <w:rsid w:val="004358E8"/>
    <w:rsid w:val="0043600B"/>
    <w:rsid w:val="00436098"/>
    <w:rsid w:val="004360BE"/>
    <w:rsid w:val="004365DE"/>
    <w:rsid w:val="00436EED"/>
    <w:rsid w:val="00437710"/>
    <w:rsid w:val="00440C8E"/>
    <w:rsid w:val="00440D49"/>
    <w:rsid w:val="004414E2"/>
    <w:rsid w:val="00441605"/>
    <w:rsid w:val="00441F60"/>
    <w:rsid w:val="00442091"/>
    <w:rsid w:val="004424A9"/>
    <w:rsid w:val="004437C1"/>
    <w:rsid w:val="0044448F"/>
    <w:rsid w:val="00445C88"/>
    <w:rsid w:val="00445FE7"/>
    <w:rsid w:val="00446511"/>
    <w:rsid w:val="004473D9"/>
    <w:rsid w:val="00447E1A"/>
    <w:rsid w:val="00447F47"/>
    <w:rsid w:val="00450148"/>
    <w:rsid w:val="00450531"/>
    <w:rsid w:val="00450727"/>
    <w:rsid w:val="00450B33"/>
    <w:rsid w:val="00450DDF"/>
    <w:rsid w:val="0045100E"/>
    <w:rsid w:val="00451A3B"/>
    <w:rsid w:val="00451D46"/>
    <w:rsid w:val="0045229A"/>
    <w:rsid w:val="004524FE"/>
    <w:rsid w:val="004540D7"/>
    <w:rsid w:val="0045497B"/>
    <w:rsid w:val="00455566"/>
    <w:rsid w:val="0045605C"/>
    <w:rsid w:val="00456112"/>
    <w:rsid w:val="004569FE"/>
    <w:rsid w:val="00456C11"/>
    <w:rsid w:val="00456D2F"/>
    <w:rsid w:val="00456EA9"/>
    <w:rsid w:val="0045732E"/>
    <w:rsid w:val="00457614"/>
    <w:rsid w:val="00457687"/>
    <w:rsid w:val="00457F20"/>
    <w:rsid w:val="0046009A"/>
    <w:rsid w:val="00460190"/>
    <w:rsid w:val="0046043A"/>
    <w:rsid w:val="00460574"/>
    <w:rsid w:val="0046122E"/>
    <w:rsid w:val="0046133F"/>
    <w:rsid w:val="004617C6"/>
    <w:rsid w:val="00461F4B"/>
    <w:rsid w:val="00461F55"/>
    <w:rsid w:val="0046252F"/>
    <w:rsid w:val="00462DB3"/>
    <w:rsid w:val="00462E54"/>
    <w:rsid w:val="00463C37"/>
    <w:rsid w:val="00464B75"/>
    <w:rsid w:val="00464D4C"/>
    <w:rsid w:val="0046585C"/>
    <w:rsid w:val="00465AF7"/>
    <w:rsid w:val="00465FB4"/>
    <w:rsid w:val="004668A7"/>
    <w:rsid w:val="00466C04"/>
    <w:rsid w:val="00466C06"/>
    <w:rsid w:val="0046759D"/>
    <w:rsid w:val="00467C04"/>
    <w:rsid w:val="004709B0"/>
    <w:rsid w:val="00471382"/>
    <w:rsid w:val="00471DA4"/>
    <w:rsid w:val="0047299A"/>
    <w:rsid w:val="00472F6D"/>
    <w:rsid w:val="004731C7"/>
    <w:rsid w:val="0047365C"/>
    <w:rsid w:val="004740BB"/>
    <w:rsid w:val="004743CE"/>
    <w:rsid w:val="0047467E"/>
    <w:rsid w:val="00474856"/>
    <w:rsid w:val="00474D09"/>
    <w:rsid w:val="00474E43"/>
    <w:rsid w:val="00475397"/>
    <w:rsid w:val="004753D9"/>
    <w:rsid w:val="004754F5"/>
    <w:rsid w:val="00475DE7"/>
    <w:rsid w:val="0047696D"/>
    <w:rsid w:val="00477AB7"/>
    <w:rsid w:val="00477CDD"/>
    <w:rsid w:val="00480D2F"/>
    <w:rsid w:val="004815F7"/>
    <w:rsid w:val="00481AC6"/>
    <w:rsid w:val="0048263D"/>
    <w:rsid w:val="00482920"/>
    <w:rsid w:val="00482A3F"/>
    <w:rsid w:val="0048331F"/>
    <w:rsid w:val="00483AD9"/>
    <w:rsid w:val="004848A0"/>
    <w:rsid w:val="00485312"/>
    <w:rsid w:val="0048653A"/>
    <w:rsid w:val="00486A70"/>
    <w:rsid w:val="00486F54"/>
    <w:rsid w:val="0049077B"/>
    <w:rsid w:val="004921BD"/>
    <w:rsid w:val="0049248C"/>
    <w:rsid w:val="00492FE4"/>
    <w:rsid w:val="00493642"/>
    <w:rsid w:val="00493BAF"/>
    <w:rsid w:val="004947AE"/>
    <w:rsid w:val="004963EB"/>
    <w:rsid w:val="004963F6"/>
    <w:rsid w:val="00497D3F"/>
    <w:rsid w:val="004A0ECA"/>
    <w:rsid w:val="004A1009"/>
    <w:rsid w:val="004A3545"/>
    <w:rsid w:val="004A423C"/>
    <w:rsid w:val="004A485F"/>
    <w:rsid w:val="004A4ED4"/>
    <w:rsid w:val="004A6B4C"/>
    <w:rsid w:val="004A6BAC"/>
    <w:rsid w:val="004A7398"/>
    <w:rsid w:val="004A7524"/>
    <w:rsid w:val="004A789B"/>
    <w:rsid w:val="004B048D"/>
    <w:rsid w:val="004B2878"/>
    <w:rsid w:val="004B28FE"/>
    <w:rsid w:val="004B2AC8"/>
    <w:rsid w:val="004B35D6"/>
    <w:rsid w:val="004B421A"/>
    <w:rsid w:val="004B5367"/>
    <w:rsid w:val="004B54BD"/>
    <w:rsid w:val="004B5D2D"/>
    <w:rsid w:val="004B6108"/>
    <w:rsid w:val="004B73AF"/>
    <w:rsid w:val="004B74BC"/>
    <w:rsid w:val="004B75D7"/>
    <w:rsid w:val="004C01AE"/>
    <w:rsid w:val="004C07AD"/>
    <w:rsid w:val="004C0A64"/>
    <w:rsid w:val="004C17C3"/>
    <w:rsid w:val="004C1EA8"/>
    <w:rsid w:val="004C2428"/>
    <w:rsid w:val="004C2C03"/>
    <w:rsid w:val="004C2E68"/>
    <w:rsid w:val="004C3003"/>
    <w:rsid w:val="004C3724"/>
    <w:rsid w:val="004C3901"/>
    <w:rsid w:val="004C3924"/>
    <w:rsid w:val="004C3A1B"/>
    <w:rsid w:val="004C3BCB"/>
    <w:rsid w:val="004C4233"/>
    <w:rsid w:val="004C4ABC"/>
    <w:rsid w:val="004C517E"/>
    <w:rsid w:val="004C64C8"/>
    <w:rsid w:val="004C68CB"/>
    <w:rsid w:val="004C69F0"/>
    <w:rsid w:val="004C73EB"/>
    <w:rsid w:val="004C7427"/>
    <w:rsid w:val="004C7783"/>
    <w:rsid w:val="004D0504"/>
    <w:rsid w:val="004D0F8D"/>
    <w:rsid w:val="004D10AB"/>
    <w:rsid w:val="004D185A"/>
    <w:rsid w:val="004D189C"/>
    <w:rsid w:val="004D1B6B"/>
    <w:rsid w:val="004D1B76"/>
    <w:rsid w:val="004D2613"/>
    <w:rsid w:val="004D2E67"/>
    <w:rsid w:val="004D2F30"/>
    <w:rsid w:val="004D3339"/>
    <w:rsid w:val="004D34AD"/>
    <w:rsid w:val="004D34ED"/>
    <w:rsid w:val="004D381E"/>
    <w:rsid w:val="004D3A3C"/>
    <w:rsid w:val="004D3D03"/>
    <w:rsid w:val="004D4172"/>
    <w:rsid w:val="004D4A84"/>
    <w:rsid w:val="004D552B"/>
    <w:rsid w:val="004D55B1"/>
    <w:rsid w:val="004D6376"/>
    <w:rsid w:val="004D6C59"/>
    <w:rsid w:val="004D6F99"/>
    <w:rsid w:val="004D7612"/>
    <w:rsid w:val="004D788F"/>
    <w:rsid w:val="004E0363"/>
    <w:rsid w:val="004E0E00"/>
    <w:rsid w:val="004E18B2"/>
    <w:rsid w:val="004E1DFE"/>
    <w:rsid w:val="004E23C3"/>
    <w:rsid w:val="004E2750"/>
    <w:rsid w:val="004E2FF0"/>
    <w:rsid w:val="004E3063"/>
    <w:rsid w:val="004E38CE"/>
    <w:rsid w:val="004E3AFE"/>
    <w:rsid w:val="004E4106"/>
    <w:rsid w:val="004E45F8"/>
    <w:rsid w:val="004E4FF7"/>
    <w:rsid w:val="004E504B"/>
    <w:rsid w:val="004E514D"/>
    <w:rsid w:val="004E548F"/>
    <w:rsid w:val="004E55B4"/>
    <w:rsid w:val="004E5861"/>
    <w:rsid w:val="004E5C5E"/>
    <w:rsid w:val="004E69C5"/>
    <w:rsid w:val="004E733E"/>
    <w:rsid w:val="004E799E"/>
    <w:rsid w:val="004E7D44"/>
    <w:rsid w:val="004E7FAE"/>
    <w:rsid w:val="004F027B"/>
    <w:rsid w:val="004F028A"/>
    <w:rsid w:val="004F02CA"/>
    <w:rsid w:val="004F115F"/>
    <w:rsid w:val="004F1A95"/>
    <w:rsid w:val="004F2595"/>
    <w:rsid w:val="004F30F1"/>
    <w:rsid w:val="004F35A6"/>
    <w:rsid w:val="004F379E"/>
    <w:rsid w:val="004F4150"/>
    <w:rsid w:val="004F45C3"/>
    <w:rsid w:val="004F47F9"/>
    <w:rsid w:val="004F4D9D"/>
    <w:rsid w:val="004F51D8"/>
    <w:rsid w:val="004F56A8"/>
    <w:rsid w:val="004F58DE"/>
    <w:rsid w:val="004F6097"/>
    <w:rsid w:val="004F611F"/>
    <w:rsid w:val="004F650D"/>
    <w:rsid w:val="004F67F5"/>
    <w:rsid w:val="004F6ABD"/>
    <w:rsid w:val="004F6B10"/>
    <w:rsid w:val="004F6C48"/>
    <w:rsid w:val="004F6DA6"/>
    <w:rsid w:val="004F7219"/>
    <w:rsid w:val="004F7DB8"/>
    <w:rsid w:val="004F7FA7"/>
    <w:rsid w:val="00500D0E"/>
    <w:rsid w:val="005023ED"/>
    <w:rsid w:val="0050261D"/>
    <w:rsid w:val="005039FF"/>
    <w:rsid w:val="00503EAB"/>
    <w:rsid w:val="005043C3"/>
    <w:rsid w:val="00505961"/>
    <w:rsid w:val="005059C9"/>
    <w:rsid w:val="00505A91"/>
    <w:rsid w:val="00505C82"/>
    <w:rsid w:val="00505E9E"/>
    <w:rsid w:val="00506A9C"/>
    <w:rsid w:val="00506B24"/>
    <w:rsid w:val="00506B39"/>
    <w:rsid w:val="00506E46"/>
    <w:rsid w:val="0050706A"/>
    <w:rsid w:val="00507534"/>
    <w:rsid w:val="00507748"/>
    <w:rsid w:val="00507A77"/>
    <w:rsid w:val="00507D41"/>
    <w:rsid w:val="0051016A"/>
    <w:rsid w:val="0051035D"/>
    <w:rsid w:val="0051036C"/>
    <w:rsid w:val="00510370"/>
    <w:rsid w:val="0051051F"/>
    <w:rsid w:val="00510BA8"/>
    <w:rsid w:val="00510C3A"/>
    <w:rsid w:val="00511445"/>
    <w:rsid w:val="00511820"/>
    <w:rsid w:val="0051184E"/>
    <w:rsid w:val="005126D4"/>
    <w:rsid w:val="00512E1E"/>
    <w:rsid w:val="00512FBA"/>
    <w:rsid w:val="005131CE"/>
    <w:rsid w:val="0051329A"/>
    <w:rsid w:val="0051355E"/>
    <w:rsid w:val="00513A8B"/>
    <w:rsid w:val="00513EC1"/>
    <w:rsid w:val="00513F84"/>
    <w:rsid w:val="0051463E"/>
    <w:rsid w:val="00515047"/>
    <w:rsid w:val="0051567F"/>
    <w:rsid w:val="00515CF1"/>
    <w:rsid w:val="0051620B"/>
    <w:rsid w:val="00516C7B"/>
    <w:rsid w:val="00516F55"/>
    <w:rsid w:val="00517294"/>
    <w:rsid w:val="00517DED"/>
    <w:rsid w:val="00520C6A"/>
    <w:rsid w:val="00521A72"/>
    <w:rsid w:val="00522311"/>
    <w:rsid w:val="00522347"/>
    <w:rsid w:val="00522651"/>
    <w:rsid w:val="00522F55"/>
    <w:rsid w:val="00522FEA"/>
    <w:rsid w:val="00523222"/>
    <w:rsid w:val="0052362C"/>
    <w:rsid w:val="0052381D"/>
    <w:rsid w:val="00523CE2"/>
    <w:rsid w:val="00523EF8"/>
    <w:rsid w:val="0052441B"/>
    <w:rsid w:val="005246D0"/>
    <w:rsid w:val="0052490E"/>
    <w:rsid w:val="0052563B"/>
    <w:rsid w:val="0052588E"/>
    <w:rsid w:val="00525C22"/>
    <w:rsid w:val="00525C28"/>
    <w:rsid w:val="0052626F"/>
    <w:rsid w:val="0052643B"/>
    <w:rsid w:val="005267B5"/>
    <w:rsid w:val="005267CA"/>
    <w:rsid w:val="00526E45"/>
    <w:rsid w:val="00527124"/>
    <w:rsid w:val="005274B9"/>
    <w:rsid w:val="00527CCE"/>
    <w:rsid w:val="00530080"/>
    <w:rsid w:val="00530BE2"/>
    <w:rsid w:val="005316EE"/>
    <w:rsid w:val="0053209B"/>
    <w:rsid w:val="00532349"/>
    <w:rsid w:val="00533BEA"/>
    <w:rsid w:val="00533C3F"/>
    <w:rsid w:val="00533CD9"/>
    <w:rsid w:val="00534246"/>
    <w:rsid w:val="005349D3"/>
    <w:rsid w:val="00534ACE"/>
    <w:rsid w:val="00534C8C"/>
    <w:rsid w:val="00534DC5"/>
    <w:rsid w:val="00535165"/>
    <w:rsid w:val="00536483"/>
    <w:rsid w:val="005368B6"/>
    <w:rsid w:val="00536DCF"/>
    <w:rsid w:val="00537678"/>
    <w:rsid w:val="00537EB3"/>
    <w:rsid w:val="005407B2"/>
    <w:rsid w:val="00540A5B"/>
    <w:rsid w:val="00540F66"/>
    <w:rsid w:val="005417AA"/>
    <w:rsid w:val="005427A1"/>
    <w:rsid w:val="005434A4"/>
    <w:rsid w:val="00543FAE"/>
    <w:rsid w:val="00544080"/>
    <w:rsid w:val="0054429C"/>
    <w:rsid w:val="00544399"/>
    <w:rsid w:val="005451B4"/>
    <w:rsid w:val="00545454"/>
    <w:rsid w:val="005457BF"/>
    <w:rsid w:val="005459F8"/>
    <w:rsid w:val="00545B77"/>
    <w:rsid w:val="00545CC8"/>
    <w:rsid w:val="00545EE9"/>
    <w:rsid w:val="00547377"/>
    <w:rsid w:val="00547EC9"/>
    <w:rsid w:val="0055068C"/>
    <w:rsid w:val="00552480"/>
    <w:rsid w:val="00552A2F"/>
    <w:rsid w:val="0055310D"/>
    <w:rsid w:val="00553386"/>
    <w:rsid w:val="005534C8"/>
    <w:rsid w:val="00553D20"/>
    <w:rsid w:val="005541E7"/>
    <w:rsid w:val="00554A29"/>
    <w:rsid w:val="00554EAE"/>
    <w:rsid w:val="0055578F"/>
    <w:rsid w:val="00555C50"/>
    <w:rsid w:val="00557990"/>
    <w:rsid w:val="00557E46"/>
    <w:rsid w:val="00557E4C"/>
    <w:rsid w:val="00557E60"/>
    <w:rsid w:val="00560D54"/>
    <w:rsid w:val="00560E13"/>
    <w:rsid w:val="00561065"/>
    <w:rsid w:val="00561411"/>
    <w:rsid w:val="0056177F"/>
    <w:rsid w:val="00561A36"/>
    <w:rsid w:val="00561D0D"/>
    <w:rsid w:val="00561D2C"/>
    <w:rsid w:val="00562133"/>
    <w:rsid w:val="005622F0"/>
    <w:rsid w:val="0056233D"/>
    <w:rsid w:val="00562B75"/>
    <w:rsid w:val="00563645"/>
    <w:rsid w:val="0056373F"/>
    <w:rsid w:val="00563D77"/>
    <w:rsid w:val="0056417F"/>
    <w:rsid w:val="00565971"/>
    <w:rsid w:val="005669C5"/>
    <w:rsid w:val="005676E6"/>
    <w:rsid w:val="00570758"/>
    <w:rsid w:val="005711CA"/>
    <w:rsid w:val="005715F8"/>
    <w:rsid w:val="00571AA7"/>
    <w:rsid w:val="00572753"/>
    <w:rsid w:val="0057346F"/>
    <w:rsid w:val="005746CC"/>
    <w:rsid w:val="0057472F"/>
    <w:rsid w:val="00574885"/>
    <w:rsid w:val="005750B8"/>
    <w:rsid w:val="00575632"/>
    <w:rsid w:val="0057593D"/>
    <w:rsid w:val="00575A59"/>
    <w:rsid w:val="00575ACA"/>
    <w:rsid w:val="00576639"/>
    <w:rsid w:val="00577322"/>
    <w:rsid w:val="00580006"/>
    <w:rsid w:val="0058013B"/>
    <w:rsid w:val="00580ACF"/>
    <w:rsid w:val="00580D6C"/>
    <w:rsid w:val="00581098"/>
    <w:rsid w:val="005811CF"/>
    <w:rsid w:val="00581475"/>
    <w:rsid w:val="005826FE"/>
    <w:rsid w:val="00582AD4"/>
    <w:rsid w:val="00582B8F"/>
    <w:rsid w:val="005833C7"/>
    <w:rsid w:val="0058344A"/>
    <w:rsid w:val="00583C05"/>
    <w:rsid w:val="005846BE"/>
    <w:rsid w:val="00585880"/>
    <w:rsid w:val="00585E3D"/>
    <w:rsid w:val="00585F63"/>
    <w:rsid w:val="00585FFC"/>
    <w:rsid w:val="00586AC0"/>
    <w:rsid w:val="00587673"/>
    <w:rsid w:val="00587791"/>
    <w:rsid w:val="00587A2B"/>
    <w:rsid w:val="00587D53"/>
    <w:rsid w:val="0059008A"/>
    <w:rsid w:val="00590323"/>
    <w:rsid w:val="00590C0C"/>
    <w:rsid w:val="00590C9A"/>
    <w:rsid w:val="005916B0"/>
    <w:rsid w:val="00591916"/>
    <w:rsid w:val="00591AD1"/>
    <w:rsid w:val="00591C2C"/>
    <w:rsid w:val="005928EE"/>
    <w:rsid w:val="005932C8"/>
    <w:rsid w:val="00593B88"/>
    <w:rsid w:val="00594137"/>
    <w:rsid w:val="0059473E"/>
    <w:rsid w:val="00594ACD"/>
    <w:rsid w:val="00594B21"/>
    <w:rsid w:val="00595011"/>
    <w:rsid w:val="005954C4"/>
    <w:rsid w:val="0059559D"/>
    <w:rsid w:val="00595CB7"/>
    <w:rsid w:val="00595F09"/>
    <w:rsid w:val="0059630E"/>
    <w:rsid w:val="00596825"/>
    <w:rsid w:val="005970B6"/>
    <w:rsid w:val="00597775"/>
    <w:rsid w:val="00597F24"/>
    <w:rsid w:val="00597F3F"/>
    <w:rsid w:val="00597FB1"/>
    <w:rsid w:val="005A01B7"/>
    <w:rsid w:val="005A079B"/>
    <w:rsid w:val="005A128B"/>
    <w:rsid w:val="005A1DF4"/>
    <w:rsid w:val="005A2B63"/>
    <w:rsid w:val="005A3DF9"/>
    <w:rsid w:val="005A4562"/>
    <w:rsid w:val="005A50F7"/>
    <w:rsid w:val="005A5174"/>
    <w:rsid w:val="005A56AA"/>
    <w:rsid w:val="005A5B8F"/>
    <w:rsid w:val="005A5DEA"/>
    <w:rsid w:val="005A602D"/>
    <w:rsid w:val="005A621F"/>
    <w:rsid w:val="005A6524"/>
    <w:rsid w:val="005A65C9"/>
    <w:rsid w:val="005A6797"/>
    <w:rsid w:val="005A6A4E"/>
    <w:rsid w:val="005A6ABA"/>
    <w:rsid w:val="005A6DB2"/>
    <w:rsid w:val="005A6EE5"/>
    <w:rsid w:val="005A7035"/>
    <w:rsid w:val="005A7A88"/>
    <w:rsid w:val="005A7BFD"/>
    <w:rsid w:val="005B0760"/>
    <w:rsid w:val="005B07E7"/>
    <w:rsid w:val="005B0922"/>
    <w:rsid w:val="005B0A82"/>
    <w:rsid w:val="005B190C"/>
    <w:rsid w:val="005B1DEA"/>
    <w:rsid w:val="005B1EDE"/>
    <w:rsid w:val="005B2383"/>
    <w:rsid w:val="005B23C2"/>
    <w:rsid w:val="005B2A11"/>
    <w:rsid w:val="005B2A6B"/>
    <w:rsid w:val="005B2CD0"/>
    <w:rsid w:val="005B2E3B"/>
    <w:rsid w:val="005B2E5D"/>
    <w:rsid w:val="005B34B4"/>
    <w:rsid w:val="005B3BEE"/>
    <w:rsid w:val="005B3E5D"/>
    <w:rsid w:val="005B4162"/>
    <w:rsid w:val="005B45F2"/>
    <w:rsid w:val="005B4A58"/>
    <w:rsid w:val="005B4F83"/>
    <w:rsid w:val="005B62D4"/>
    <w:rsid w:val="005B74EB"/>
    <w:rsid w:val="005C003C"/>
    <w:rsid w:val="005C0AFF"/>
    <w:rsid w:val="005C0C72"/>
    <w:rsid w:val="005C15E6"/>
    <w:rsid w:val="005C1817"/>
    <w:rsid w:val="005C1975"/>
    <w:rsid w:val="005C25F3"/>
    <w:rsid w:val="005C288A"/>
    <w:rsid w:val="005C3656"/>
    <w:rsid w:val="005C38B3"/>
    <w:rsid w:val="005C52E1"/>
    <w:rsid w:val="005C5988"/>
    <w:rsid w:val="005C6270"/>
    <w:rsid w:val="005C69EE"/>
    <w:rsid w:val="005C7C4E"/>
    <w:rsid w:val="005C7D83"/>
    <w:rsid w:val="005C7DB7"/>
    <w:rsid w:val="005D02D0"/>
    <w:rsid w:val="005D030A"/>
    <w:rsid w:val="005D0CA2"/>
    <w:rsid w:val="005D1031"/>
    <w:rsid w:val="005D12AC"/>
    <w:rsid w:val="005D180E"/>
    <w:rsid w:val="005D1C30"/>
    <w:rsid w:val="005D1DFD"/>
    <w:rsid w:val="005D27F7"/>
    <w:rsid w:val="005D319A"/>
    <w:rsid w:val="005D33DE"/>
    <w:rsid w:val="005D39D7"/>
    <w:rsid w:val="005D45BD"/>
    <w:rsid w:val="005D4FC6"/>
    <w:rsid w:val="005D54FE"/>
    <w:rsid w:val="005D5F09"/>
    <w:rsid w:val="005D7430"/>
    <w:rsid w:val="005D75FF"/>
    <w:rsid w:val="005E0A9F"/>
    <w:rsid w:val="005E0F14"/>
    <w:rsid w:val="005E1497"/>
    <w:rsid w:val="005E1856"/>
    <w:rsid w:val="005E189B"/>
    <w:rsid w:val="005E22BA"/>
    <w:rsid w:val="005E252D"/>
    <w:rsid w:val="005E2757"/>
    <w:rsid w:val="005E3601"/>
    <w:rsid w:val="005E37EA"/>
    <w:rsid w:val="005E5F5A"/>
    <w:rsid w:val="005E68E6"/>
    <w:rsid w:val="005E7A43"/>
    <w:rsid w:val="005E7B87"/>
    <w:rsid w:val="005E7D26"/>
    <w:rsid w:val="005F18F5"/>
    <w:rsid w:val="005F1B8A"/>
    <w:rsid w:val="005F219F"/>
    <w:rsid w:val="005F2289"/>
    <w:rsid w:val="005F25DA"/>
    <w:rsid w:val="005F2C37"/>
    <w:rsid w:val="005F2FFD"/>
    <w:rsid w:val="005F355A"/>
    <w:rsid w:val="005F3624"/>
    <w:rsid w:val="005F3989"/>
    <w:rsid w:val="005F3B23"/>
    <w:rsid w:val="005F3B5B"/>
    <w:rsid w:val="005F426F"/>
    <w:rsid w:val="005F476B"/>
    <w:rsid w:val="005F4BEA"/>
    <w:rsid w:val="005F508E"/>
    <w:rsid w:val="005F6855"/>
    <w:rsid w:val="005F69A3"/>
    <w:rsid w:val="005F7F71"/>
    <w:rsid w:val="0060076D"/>
    <w:rsid w:val="00601238"/>
    <w:rsid w:val="0060126E"/>
    <w:rsid w:val="00602951"/>
    <w:rsid w:val="006029BF"/>
    <w:rsid w:val="00602E71"/>
    <w:rsid w:val="00602E85"/>
    <w:rsid w:val="006037A3"/>
    <w:rsid w:val="00603B58"/>
    <w:rsid w:val="00603C2A"/>
    <w:rsid w:val="00603D67"/>
    <w:rsid w:val="00604387"/>
    <w:rsid w:val="00604473"/>
    <w:rsid w:val="00604687"/>
    <w:rsid w:val="0060468D"/>
    <w:rsid w:val="00604F1E"/>
    <w:rsid w:val="00605CE0"/>
    <w:rsid w:val="00606453"/>
    <w:rsid w:val="006066B9"/>
    <w:rsid w:val="0060696B"/>
    <w:rsid w:val="00606AA2"/>
    <w:rsid w:val="00606E89"/>
    <w:rsid w:val="0060758F"/>
    <w:rsid w:val="00607822"/>
    <w:rsid w:val="00607884"/>
    <w:rsid w:val="006101D1"/>
    <w:rsid w:val="00610407"/>
    <w:rsid w:val="00610D53"/>
    <w:rsid w:val="00610FA3"/>
    <w:rsid w:val="006116D3"/>
    <w:rsid w:val="00611880"/>
    <w:rsid w:val="00611A28"/>
    <w:rsid w:val="00611C0C"/>
    <w:rsid w:val="00612F87"/>
    <w:rsid w:val="00613650"/>
    <w:rsid w:val="00613AE7"/>
    <w:rsid w:val="006147CC"/>
    <w:rsid w:val="006149BB"/>
    <w:rsid w:val="006157EB"/>
    <w:rsid w:val="006159A5"/>
    <w:rsid w:val="006160EB"/>
    <w:rsid w:val="006162B2"/>
    <w:rsid w:val="0061637E"/>
    <w:rsid w:val="00616A84"/>
    <w:rsid w:val="00616CB8"/>
    <w:rsid w:val="00620231"/>
    <w:rsid w:val="006203DF"/>
    <w:rsid w:val="0062069F"/>
    <w:rsid w:val="00620CAA"/>
    <w:rsid w:val="00620F25"/>
    <w:rsid w:val="00621AEF"/>
    <w:rsid w:val="00621D04"/>
    <w:rsid w:val="00621E9A"/>
    <w:rsid w:val="00621F1F"/>
    <w:rsid w:val="0062207F"/>
    <w:rsid w:val="00622E08"/>
    <w:rsid w:val="006231FC"/>
    <w:rsid w:val="006232E9"/>
    <w:rsid w:val="006238C2"/>
    <w:rsid w:val="00624282"/>
    <w:rsid w:val="006243D5"/>
    <w:rsid w:val="00625008"/>
    <w:rsid w:val="0062607F"/>
    <w:rsid w:val="00626083"/>
    <w:rsid w:val="006262C0"/>
    <w:rsid w:val="00626457"/>
    <w:rsid w:val="006266C7"/>
    <w:rsid w:val="00626ABD"/>
    <w:rsid w:val="00626B6A"/>
    <w:rsid w:val="00627081"/>
    <w:rsid w:val="00627E34"/>
    <w:rsid w:val="006303E6"/>
    <w:rsid w:val="00631B38"/>
    <w:rsid w:val="00631E62"/>
    <w:rsid w:val="0063364F"/>
    <w:rsid w:val="006339D3"/>
    <w:rsid w:val="00633ABA"/>
    <w:rsid w:val="00634253"/>
    <w:rsid w:val="00635665"/>
    <w:rsid w:val="00636108"/>
    <w:rsid w:val="00636489"/>
    <w:rsid w:val="00636A20"/>
    <w:rsid w:val="0063702A"/>
    <w:rsid w:val="00637EFE"/>
    <w:rsid w:val="006405AD"/>
    <w:rsid w:val="0064077E"/>
    <w:rsid w:val="00640A52"/>
    <w:rsid w:val="00640E31"/>
    <w:rsid w:val="00640FD5"/>
    <w:rsid w:val="006410C9"/>
    <w:rsid w:val="006411E1"/>
    <w:rsid w:val="00641419"/>
    <w:rsid w:val="00642279"/>
    <w:rsid w:val="00642749"/>
    <w:rsid w:val="00642C64"/>
    <w:rsid w:val="00642DD5"/>
    <w:rsid w:val="00643A04"/>
    <w:rsid w:val="00643AD6"/>
    <w:rsid w:val="00643E7A"/>
    <w:rsid w:val="00644173"/>
    <w:rsid w:val="006449AE"/>
    <w:rsid w:val="00645291"/>
    <w:rsid w:val="00646084"/>
    <w:rsid w:val="0064623D"/>
    <w:rsid w:val="00646326"/>
    <w:rsid w:val="00646CA7"/>
    <w:rsid w:val="00646CD1"/>
    <w:rsid w:val="00647533"/>
    <w:rsid w:val="0064771F"/>
    <w:rsid w:val="006500FC"/>
    <w:rsid w:val="0065021F"/>
    <w:rsid w:val="00650D45"/>
    <w:rsid w:val="006512C2"/>
    <w:rsid w:val="006516F3"/>
    <w:rsid w:val="00651A76"/>
    <w:rsid w:val="00651B45"/>
    <w:rsid w:val="00651BB7"/>
    <w:rsid w:val="00651D79"/>
    <w:rsid w:val="0065214D"/>
    <w:rsid w:val="00652671"/>
    <w:rsid w:val="0065352E"/>
    <w:rsid w:val="006535A7"/>
    <w:rsid w:val="00653B75"/>
    <w:rsid w:val="006540AD"/>
    <w:rsid w:val="00655584"/>
    <w:rsid w:val="0065686C"/>
    <w:rsid w:val="0065732E"/>
    <w:rsid w:val="006573C7"/>
    <w:rsid w:val="006576F4"/>
    <w:rsid w:val="00657906"/>
    <w:rsid w:val="006602D0"/>
    <w:rsid w:val="0066095F"/>
    <w:rsid w:val="00660B34"/>
    <w:rsid w:val="00660C2F"/>
    <w:rsid w:val="00660F3A"/>
    <w:rsid w:val="00660F80"/>
    <w:rsid w:val="006615F9"/>
    <w:rsid w:val="00661789"/>
    <w:rsid w:val="00662014"/>
    <w:rsid w:val="006623FC"/>
    <w:rsid w:val="0066258B"/>
    <w:rsid w:val="006629DF"/>
    <w:rsid w:val="00662C66"/>
    <w:rsid w:val="00662FBD"/>
    <w:rsid w:val="0066448C"/>
    <w:rsid w:val="0066482F"/>
    <w:rsid w:val="00664DA7"/>
    <w:rsid w:val="00666546"/>
    <w:rsid w:val="00666C41"/>
    <w:rsid w:val="006670C1"/>
    <w:rsid w:val="0066719B"/>
    <w:rsid w:val="0066722F"/>
    <w:rsid w:val="006702A4"/>
    <w:rsid w:val="00670D9E"/>
    <w:rsid w:val="006713DC"/>
    <w:rsid w:val="0067143B"/>
    <w:rsid w:val="0067197A"/>
    <w:rsid w:val="00672730"/>
    <w:rsid w:val="006727B7"/>
    <w:rsid w:val="00672C1A"/>
    <w:rsid w:val="00672DC9"/>
    <w:rsid w:val="00672E83"/>
    <w:rsid w:val="00673A45"/>
    <w:rsid w:val="00673B76"/>
    <w:rsid w:val="00673E4C"/>
    <w:rsid w:val="006740F6"/>
    <w:rsid w:val="0067420C"/>
    <w:rsid w:val="00674693"/>
    <w:rsid w:val="0067580F"/>
    <w:rsid w:val="00675C15"/>
    <w:rsid w:val="006765F2"/>
    <w:rsid w:val="00676B55"/>
    <w:rsid w:val="00676EBC"/>
    <w:rsid w:val="00676EED"/>
    <w:rsid w:val="006779B5"/>
    <w:rsid w:val="00680097"/>
    <w:rsid w:val="00680B9A"/>
    <w:rsid w:val="00680C3D"/>
    <w:rsid w:val="0068125E"/>
    <w:rsid w:val="006813B7"/>
    <w:rsid w:val="0068162F"/>
    <w:rsid w:val="006817F3"/>
    <w:rsid w:val="006828B0"/>
    <w:rsid w:val="0068315A"/>
    <w:rsid w:val="006839C1"/>
    <w:rsid w:val="00683DF8"/>
    <w:rsid w:val="00684143"/>
    <w:rsid w:val="00684282"/>
    <w:rsid w:val="006848AD"/>
    <w:rsid w:val="00684FFD"/>
    <w:rsid w:val="00685431"/>
    <w:rsid w:val="0068624E"/>
    <w:rsid w:val="006864E6"/>
    <w:rsid w:val="006870AC"/>
    <w:rsid w:val="00687533"/>
    <w:rsid w:val="0069320E"/>
    <w:rsid w:val="00693F0A"/>
    <w:rsid w:val="00694338"/>
    <w:rsid w:val="006951FA"/>
    <w:rsid w:val="00695817"/>
    <w:rsid w:val="00695A25"/>
    <w:rsid w:val="00695C15"/>
    <w:rsid w:val="00695E44"/>
    <w:rsid w:val="006964AE"/>
    <w:rsid w:val="00696740"/>
    <w:rsid w:val="006971B3"/>
    <w:rsid w:val="00697208"/>
    <w:rsid w:val="00697DE1"/>
    <w:rsid w:val="00697EA2"/>
    <w:rsid w:val="006A0143"/>
    <w:rsid w:val="006A029F"/>
    <w:rsid w:val="006A04A4"/>
    <w:rsid w:val="006A0B8E"/>
    <w:rsid w:val="006A0CD6"/>
    <w:rsid w:val="006A118F"/>
    <w:rsid w:val="006A15B5"/>
    <w:rsid w:val="006A15BC"/>
    <w:rsid w:val="006A1C12"/>
    <w:rsid w:val="006A236D"/>
    <w:rsid w:val="006A3AF9"/>
    <w:rsid w:val="006A3EF6"/>
    <w:rsid w:val="006A45C4"/>
    <w:rsid w:val="006A47F9"/>
    <w:rsid w:val="006A48F8"/>
    <w:rsid w:val="006A4974"/>
    <w:rsid w:val="006A4B54"/>
    <w:rsid w:val="006A5EBA"/>
    <w:rsid w:val="006A6DDE"/>
    <w:rsid w:val="006A7830"/>
    <w:rsid w:val="006A794F"/>
    <w:rsid w:val="006B09FF"/>
    <w:rsid w:val="006B0BB7"/>
    <w:rsid w:val="006B0D73"/>
    <w:rsid w:val="006B10B0"/>
    <w:rsid w:val="006B144C"/>
    <w:rsid w:val="006B1649"/>
    <w:rsid w:val="006B2673"/>
    <w:rsid w:val="006B283F"/>
    <w:rsid w:val="006B28AE"/>
    <w:rsid w:val="006B2A5B"/>
    <w:rsid w:val="006B2C98"/>
    <w:rsid w:val="006B35BE"/>
    <w:rsid w:val="006B3743"/>
    <w:rsid w:val="006B431C"/>
    <w:rsid w:val="006B4ADA"/>
    <w:rsid w:val="006B53DD"/>
    <w:rsid w:val="006B5500"/>
    <w:rsid w:val="006B6388"/>
    <w:rsid w:val="006B6781"/>
    <w:rsid w:val="006B67B8"/>
    <w:rsid w:val="006B79C2"/>
    <w:rsid w:val="006C0B89"/>
    <w:rsid w:val="006C0D2E"/>
    <w:rsid w:val="006C0D61"/>
    <w:rsid w:val="006C1523"/>
    <w:rsid w:val="006C15F0"/>
    <w:rsid w:val="006C161B"/>
    <w:rsid w:val="006C17DA"/>
    <w:rsid w:val="006C195F"/>
    <w:rsid w:val="006C1ACB"/>
    <w:rsid w:val="006C1B8B"/>
    <w:rsid w:val="006C1D49"/>
    <w:rsid w:val="006C2056"/>
    <w:rsid w:val="006C20BE"/>
    <w:rsid w:val="006C233F"/>
    <w:rsid w:val="006C24D6"/>
    <w:rsid w:val="006C358F"/>
    <w:rsid w:val="006C35DB"/>
    <w:rsid w:val="006C3A14"/>
    <w:rsid w:val="006C3A8C"/>
    <w:rsid w:val="006C3F51"/>
    <w:rsid w:val="006C4D2A"/>
    <w:rsid w:val="006C592C"/>
    <w:rsid w:val="006C6340"/>
    <w:rsid w:val="006C6A95"/>
    <w:rsid w:val="006C6F75"/>
    <w:rsid w:val="006C70BD"/>
    <w:rsid w:val="006C7742"/>
    <w:rsid w:val="006C7B97"/>
    <w:rsid w:val="006C7C10"/>
    <w:rsid w:val="006D0024"/>
    <w:rsid w:val="006D03FD"/>
    <w:rsid w:val="006D04E0"/>
    <w:rsid w:val="006D0879"/>
    <w:rsid w:val="006D1359"/>
    <w:rsid w:val="006D1677"/>
    <w:rsid w:val="006D1B9A"/>
    <w:rsid w:val="006D1E5E"/>
    <w:rsid w:val="006D2565"/>
    <w:rsid w:val="006D25DF"/>
    <w:rsid w:val="006D265C"/>
    <w:rsid w:val="006D27D0"/>
    <w:rsid w:val="006D38A6"/>
    <w:rsid w:val="006D45CC"/>
    <w:rsid w:val="006D55F6"/>
    <w:rsid w:val="006D59DE"/>
    <w:rsid w:val="006D6A09"/>
    <w:rsid w:val="006D6A94"/>
    <w:rsid w:val="006D72F5"/>
    <w:rsid w:val="006D7626"/>
    <w:rsid w:val="006D7A02"/>
    <w:rsid w:val="006D7CE1"/>
    <w:rsid w:val="006E0320"/>
    <w:rsid w:val="006E0343"/>
    <w:rsid w:val="006E0485"/>
    <w:rsid w:val="006E0599"/>
    <w:rsid w:val="006E0C8E"/>
    <w:rsid w:val="006E11EC"/>
    <w:rsid w:val="006E1243"/>
    <w:rsid w:val="006E1C4D"/>
    <w:rsid w:val="006E1DBA"/>
    <w:rsid w:val="006E2541"/>
    <w:rsid w:val="006E2D61"/>
    <w:rsid w:val="006E3192"/>
    <w:rsid w:val="006E31E4"/>
    <w:rsid w:val="006E3C1D"/>
    <w:rsid w:val="006E3C5C"/>
    <w:rsid w:val="006E4929"/>
    <w:rsid w:val="006E4E02"/>
    <w:rsid w:val="006E4E4B"/>
    <w:rsid w:val="006E4E67"/>
    <w:rsid w:val="006E4FF8"/>
    <w:rsid w:val="006E51EF"/>
    <w:rsid w:val="006E5440"/>
    <w:rsid w:val="006E6200"/>
    <w:rsid w:val="006E6464"/>
    <w:rsid w:val="006E6608"/>
    <w:rsid w:val="006E6DAF"/>
    <w:rsid w:val="006E769D"/>
    <w:rsid w:val="006E783A"/>
    <w:rsid w:val="006F026E"/>
    <w:rsid w:val="006F1D23"/>
    <w:rsid w:val="006F203D"/>
    <w:rsid w:val="006F3D41"/>
    <w:rsid w:val="006F4C7C"/>
    <w:rsid w:val="006F4D98"/>
    <w:rsid w:val="006F5A37"/>
    <w:rsid w:val="006F5DC3"/>
    <w:rsid w:val="006F5ED5"/>
    <w:rsid w:val="006F5F3D"/>
    <w:rsid w:val="006F5FDD"/>
    <w:rsid w:val="006F61E6"/>
    <w:rsid w:val="006F7F04"/>
    <w:rsid w:val="00700187"/>
    <w:rsid w:val="007011B2"/>
    <w:rsid w:val="0070123C"/>
    <w:rsid w:val="007021B7"/>
    <w:rsid w:val="0070230F"/>
    <w:rsid w:val="007029DD"/>
    <w:rsid w:val="00702A70"/>
    <w:rsid w:val="00702E9B"/>
    <w:rsid w:val="0070313C"/>
    <w:rsid w:val="0070324D"/>
    <w:rsid w:val="007035C7"/>
    <w:rsid w:val="00703A83"/>
    <w:rsid w:val="00704354"/>
    <w:rsid w:val="007050E4"/>
    <w:rsid w:val="00705661"/>
    <w:rsid w:val="00705729"/>
    <w:rsid w:val="00705849"/>
    <w:rsid w:val="00705A66"/>
    <w:rsid w:val="00705F23"/>
    <w:rsid w:val="007067C7"/>
    <w:rsid w:val="0070692B"/>
    <w:rsid w:val="00706D47"/>
    <w:rsid w:val="00706E98"/>
    <w:rsid w:val="00707078"/>
    <w:rsid w:val="00707566"/>
    <w:rsid w:val="00707626"/>
    <w:rsid w:val="00710C66"/>
    <w:rsid w:val="00711428"/>
    <w:rsid w:val="00711A90"/>
    <w:rsid w:val="00711CB0"/>
    <w:rsid w:val="0071211B"/>
    <w:rsid w:val="00712140"/>
    <w:rsid w:val="00712563"/>
    <w:rsid w:val="0071281A"/>
    <w:rsid w:val="00712DD2"/>
    <w:rsid w:val="00712F18"/>
    <w:rsid w:val="00714357"/>
    <w:rsid w:val="007143B5"/>
    <w:rsid w:val="00714C0E"/>
    <w:rsid w:val="00714C9D"/>
    <w:rsid w:val="007150A7"/>
    <w:rsid w:val="00715AAF"/>
    <w:rsid w:val="00715C80"/>
    <w:rsid w:val="00716371"/>
    <w:rsid w:val="00717179"/>
    <w:rsid w:val="0071776B"/>
    <w:rsid w:val="00721CD8"/>
    <w:rsid w:val="00722499"/>
    <w:rsid w:val="00722760"/>
    <w:rsid w:val="00722A79"/>
    <w:rsid w:val="0072372E"/>
    <w:rsid w:val="00724390"/>
    <w:rsid w:val="00724392"/>
    <w:rsid w:val="00724DF0"/>
    <w:rsid w:val="0072527D"/>
    <w:rsid w:val="00725B95"/>
    <w:rsid w:val="00725CB5"/>
    <w:rsid w:val="00726BC5"/>
    <w:rsid w:val="00727D9C"/>
    <w:rsid w:val="00730243"/>
    <w:rsid w:val="0073051D"/>
    <w:rsid w:val="0073060A"/>
    <w:rsid w:val="00730A6E"/>
    <w:rsid w:val="00730BA1"/>
    <w:rsid w:val="007314F4"/>
    <w:rsid w:val="007316B5"/>
    <w:rsid w:val="00731AB5"/>
    <w:rsid w:val="00731EC7"/>
    <w:rsid w:val="00731F65"/>
    <w:rsid w:val="00732B39"/>
    <w:rsid w:val="00732D3B"/>
    <w:rsid w:val="00732D4A"/>
    <w:rsid w:val="00733C5F"/>
    <w:rsid w:val="00733E18"/>
    <w:rsid w:val="00734065"/>
    <w:rsid w:val="0073419B"/>
    <w:rsid w:val="0073423E"/>
    <w:rsid w:val="00734643"/>
    <w:rsid w:val="0073550B"/>
    <w:rsid w:val="0073560E"/>
    <w:rsid w:val="00735D43"/>
    <w:rsid w:val="00735E91"/>
    <w:rsid w:val="007362FB"/>
    <w:rsid w:val="0073673A"/>
    <w:rsid w:val="007369A1"/>
    <w:rsid w:val="00736A20"/>
    <w:rsid w:val="0074038A"/>
    <w:rsid w:val="0074062A"/>
    <w:rsid w:val="00740640"/>
    <w:rsid w:val="00740763"/>
    <w:rsid w:val="00740E8A"/>
    <w:rsid w:val="007410A6"/>
    <w:rsid w:val="00741A07"/>
    <w:rsid w:val="007420BD"/>
    <w:rsid w:val="007420E0"/>
    <w:rsid w:val="00742187"/>
    <w:rsid w:val="0074231A"/>
    <w:rsid w:val="00743BB2"/>
    <w:rsid w:val="00743C92"/>
    <w:rsid w:val="0074415B"/>
    <w:rsid w:val="00744635"/>
    <w:rsid w:val="0074474D"/>
    <w:rsid w:val="007449CC"/>
    <w:rsid w:val="00744D1B"/>
    <w:rsid w:val="0074541D"/>
    <w:rsid w:val="00745888"/>
    <w:rsid w:val="00745EF9"/>
    <w:rsid w:val="0074603D"/>
    <w:rsid w:val="00746261"/>
    <w:rsid w:val="007463A7"/>
    <w:rsid w:val="00746F01"/>
    <w:rsid w:val="00750129"/>
    <w:rsid w:val="007504D2"/>
    <w:rsid w:val="00750FCC"/>
    <w:rsid w:val="00751299"/>
    <w:rsid w:val="00751D7D"/>
    <w:rsid w:val="007527F3"/>
    <w:rsid w:val="007527F7"/>
    <w:rsid w:val="007528F5"/>
    <w:rsid w:val="00752B82"/>
    <w:rsid w:val="00752D1A"/>
    <w:rsid w:val="007532A0"/>
    <w:rsid w:val="00753402"/>
    <w:rsid w:val="00753415"/>
    <w:rsid w:val="00753578"/>
    <w:rsid w:val="00753911"/>
    <w:rsid w:val="0075442C"/>
    <w:rsid w:val="0075483E"/>
    <w:rsid w:val="007550AC"/>
    <w:rsid w:val="00755452"/>
    <w:rsid w:val="00755E79"/>
    <w:rsid w:val="007562A4"/>
    <w:rsid w:val="00757653"/>
    <w:rsid w:val="00757976"/>
    <w:rsid w:val="0076050B"/>
    <w:rsid w:val="00760627"/>
    <w:rsid w:val="00760E08"/>
    <w:rsid w:val="00760FF4"/>
    <w:rsid w:val="0076119D"/>
    <w:rsid w:val="00761289"/>
    <w:rsid w:val="00761BE2"/>
    <w:rsid w:val="007620A9"/>
    <w:rsid w:val="00762389"/>
    <w:rsid w:val="007624D4"/>
    <w:rsid w:val="00762BB0"/>
    <w:rsid w:val="0076380B"/>
    <w:rsid w:val="007639D9"/>
    <w:rsid w:val="00763BE7"/>
    <w:rsid w:val="00764409"/>
    <w:rsid w:val="00764D69"/>
    <w:rsid w:val="007650D8"/>
    <w:rsid w:val="007654B5"/>
    <w:rsid w:val="007665F4"/>
    <w:rsid w:val="00767A1B"/>
    <w:rsid w:val="00770A7C"/>
    <w:rsid w:val="00771230"/>
    <w:rsid w:val="0077197A"/>
    <w:rsid w:val="00771AF5"/>
    <w:rsid w:val="00772FC8"/>
    <w:rsid w:val="00773D0B"/>
    <w:rsid w:val="00773ECB"/>
    <w:rsid w:val="007743A0"/>
    <w:rsid w:val="007746F8"/>
    <w:rsid w:val="00774ECA"/>
    <w:rsid w:val="007761BA"/>
    <w:rsid w:val="0077709E"/>
    <w:rsid w:val="0077730C"/>
    <w:rsid w:val="007776DF"/>
    <w:rsid w:val="00780233"/>
    <w:rsid w:val="007805C7"/>
    <w:rsid w:val="0078072B"/>
    <w:rsid w:val="00781BCE"/>
    <w:rsid w:val="00781D4D"/>
    <w:rsid w:val="00781E1B"/>
    <w:rsid w:val="00781E93"/>
    <w:rsid w:val="007827B2"/>
    <w:rsid w:val="007828A6"/>
    <w:rsid w:val="007828E6"/>
    <w:rsid w:val="007829DA"/>
    <w:rsid w:val="00783420"/>
    <w:rsid w:val="00783A4F"/>
    <w:rsid w:val="00783CEA"/>
    <w:rsid w:val="00784AD7"/>
    <w:rsid w:val="007856B5"/>
    <w:rsid w:val="00785AAA"/>
    <w:rsid w:val="00785E90"/>
    <w:rsid w:val="007861E1"/>
    <w:rsid w:val="007869D3"/>
    <w:rsid w:val="00786ABA"/>
    <w:rsid w:val="00786E50"/>
    <w:rsid w:val="00787427"/>
    <w:rsid w:val="0078787A"/>
    <w:rsid w:val="007904A5"/>
    <w:rsid w:val="00792327"/>
    <w:rsid w:val="0079247A"/>
    <w:rsid w:val="00792AED"/>
    <w:rsid w:val="00793153"/>
    <w:rsid w:val="00793A95"/>
    <w:rsid w:val="00793F86"/>
    <w:rsid w:val="0079437C"/>
    <w:rsid w:val="00794441"/>
    <w:rsid w:val="00796054"/>
    <w:rsid w:val="0079637C"/>
    <w:rsid w:val="0079701C"/>
    <w:rsid w:val="00797927"/>
    <w:rsid w:val="00797EE4"/>
    <w:rsid w:val="007A062D"/>
    <w:rsid w:val="007A07BE"/>
    <w:rsid w:val="007A0BD5"/>
    <w:rsid w:val="007A0DE4"/>
    <w:rsid w:val="007A0ECE"/>
    <w:rsid w:val="007A1398"/>
    <w:rsid w:val="007A1DD0"/>
    <w:rsid w:val="007A24EC"/>
    <w:rsid w:val="007A25C3"/>
    <w:rsid w:val="007A360B"/>
    <w:rsid w:val="007A402D"/>
    <w:rsid w:val="007A4462"/>
    <w:rsid w:val="007A50A3"/>
    <w:rsid w:val="007A52A3"/>
    <w:rsid w:val="007A58C8"/>
    <w:rsid w:val="007A5BFB"/>
    <w:rsid w:val="007A6C6B"/>
    <w:rsid w:val="007A6E07"/>
    <w:rsid w:val="007A700A"/>
    <w:rsid w:val="007A70C0"/>
    <w:rsid w:val="007A76AA"/>
    <w:rsid w:val="007A77F2"/>
    <w:rsid w:val="007B10C0"/>
    <w:rsid w:val="007B120C"/>
    <w:rsid w:val="007B3150"/>
    <w:rsid w:val="007B3F27"/>
    <w:rsid w:val="007B41F7"/>
    <w:rsid w:val="007B4387"/>
    <w:rsid w:val="007B4667"/>
    <w:rsid w:val="007B4CFC"/>
    <w:rsid w:val="007B5258"/>
    <w:rsid w:val="007B6030"/>
    <w:rsid w:val="007B605D"/>
    <w:rsid w:val="007B61DA"/>
    <w:rsid w:val="007B6461"/>
    <w:rsid w:val="007B7464"/>
    <w:rsid w:val="007B7CC9"/>
    <w:rsid w:val="007B7D0B"/>
    <w:rsid w:val="007B7FC8"/>
    <w:rsid w:val="007C0E47"/>
    <w:rsid w:val="007C1581"/>
    <w:rsid w:val="007C21D2"/>
    <w:rsid w:val="007C2366"/>
    <w:rsid w:val="007C253F"/>
    <w:rsid w:val="007C2A54"/>
    <w:rsid w:val="007C3A56"/>
    <w:rsid w:val="007C3A90"/>
    <w:rsid w:val="007C4597"/>
    <w:rsid w:val="007C48B9"/>
    <w:rsid w:val="007C4BC3"/>
    <w:rsid w:val="007C4E4A"/>
    <w:rsid w:val="007C4FA0"/>
    <w:rsid w:val="007C541D"/>
    <w:rsid w:val="007C5580"/>
    <w:rsid w:val="007C583B"/>
    <w:rsid w:val="007C64E7"/>
    <w:rsid w:val="007C67CF"/>
    <w:rsid w:val="007C6829"/>
    <w:rsid w:val="007C7AB3"/>
    <w:rsid w:val="007C7C91"/>
    <w:rsid w:val="007C7CD9"/>
    <w:rsid w:val="007D0597"/>
    <w:rsid w:val="007D0823"/>
    <w:rsid w:val="007D0989"/>
    <w:rsid w:val="007D1119"/>
    <w:rsid w:val="007D15C9"/>
    <w:rsid w:val="007D1914"/>
    <w:rsid w:val="007D248C"/>
    <w:rsid w:val="007D28AD"/>
    <w:rsid w:val="007D2AB4"/>
    <w:rsid w:val="007D2EE1"/>
    <w:rsid w:val="007D3A1E"/>
    <w:rsid w:val="007D3CAF"/>
    <w:rsid w:val="007D41D2"/>
    <w:rsid w:val="007D4B68"/>
    <w:rsid w:val="007D5104"/>
    <w:rsid w:val="007D6B0E"/>
    <w:rsid w:val="007D71E3"/>
    <w:rsid w:val="007D7FB9"/>
    <w:rsid w:val="007E06AD"/>
    <w:rsid w:val="007E09A8"/>
    <w:rsid w:val="007E0A5F"/>
    <w:rsid w:val="007E0D34"/>
    <w:rsid w:val="007E1BFC"/>
    <w:rsid w:val="007E1C50"/>
    <w:rsid w:val="007E1FD2"/>
    <w:rsid w:val="007E225D"/>
    <w:rsid w:val="007E2573"/>
    <w:rsid w:val="007E3432"/>
    <w:rsid w:val="007E3765"/>
    <w:rsid w:val="007E3984"/>
    <w:rsid w:val="007E4447"/>
    <w:rsid w:val="007E4BB8"/>
    <w:rsid w:val="007E4DEE"/>
    <w:rsid w:val="007E4FCE"/>
    <w:rsid w:val="007E5364"/>
    <w:rsid w:val="007E545C"/>
    <w:rsid w:val="007E5916"/>
    <w:rsid w:val="007E5CEF"/>
    <w:rsid w:val="007E7685"/>
    <w:rsid w:val="007E7D5F"/>
    <w:rsid w:val="007E7F18"/>
    <w:rsid w:val="007F0B53"/>
    <w:rsid w:val="007F0F3C"/>
    <w:rsid w:val="007F10F6"/>
    <w:rsid w:val="007F2244"/>
    <w:rsid w:val="007F2441"/>
    <w:rsid w:val="007F2930"/>
    <w:rsid w:val="007F2E4B"/>
    <w:rsid w:val="007F2ECA"/>
    <w:rsid w:val="007F326C"/>
    <w:rsid w:val="007F3432"/>
    <w:rsid w:val="007F47B3"/>
    <w:rsid w:val="007F51DA"/>
    <w:rsid w:val="007F6017"/>
    <w:rsid w:val="007F6277"/>
    <w:rsid w:val="007F63DB"/>
    <w:rsid w:val="007F6CC0"/>
    <w:rsid w:val="007F6DD6"/>
    <w:rsid w:val="007F7226"/>
    <w:rsid w:val="007F7C32"/>
    <w:rsid w:val="0080001B"/>
    <w:rsid w:val="008004AB"/>
    <w:rsid w:val="0080165F"/>
    <w:rsid w:val="0080179B"/>
    <w:rsid w:val="00801AAF"/>
    <w:rsid w:val="00801F96"/>
    <w:rsid w:val="008021DF"/>
    <w:rsid w:val="00802706"/>
    <w:rsid w:val="008030CA"/>
    <w:rsid w:val="00803849"/>
    <w:rsid w:val="00803894"/>
    <w:rsid w:val="00803F02"/>
    <w:rsid w:val="0080480C"/>
    <w:rsid w:val="00807B7E"/>
    <w:rsid w:val="00807BF2"/>
    <w:rsid w:val="00810057"/>
    <w:rsid w:val="00810073"/>
    <w:rsid w:val="00810236"/>
    <w:rsid w:val="00811637"/>
    <w:rsid w:val="00811D43"/>
    <w:rsid w:val="0081255F"/>
    <w:rsid w:val="00812658"/>
    <w:rsid w:val="00812881"/>
    <w:rsid w:val="008128E0"/>
    <w:rsid w:val="00812DE1"/>
    <w:rsid w:val="00813562"/>
    <w:rsid w:val="008136F6"/>
    <w:rsid w:val="00814419"/>
    <w:rsid w:val="00814714"/>
    <w:rsid w:val="0081485D"/>
    <w:rsid w:val="00814B91"/>
    <w:rsid w:val="00814D13"/>
    <w:rsid w:val="00814DA3"/>
    <w:rsid w:val="00815324"/>
    <w:rsid w:val="00816E98"/>
    <w:rsid w:val="00816F58"/>
    <w:rsid w:val="00817268"/>
    <w:rsid w:val="00817348"/>
    <w:rsid w:val="00817441"/>
    <w:rsid w:val="0081744B"/>
    <w:rsid w:val="00817457"/>
    <w:rsid w:val="00820318"/>
    <w:rsid w:val="008204A3"/>
    <w:rsid w:val="00820515"/>
    <w:rsid w:val="00820D7E"/>
    <w:rsid w:val="00820DC1"/>
    <w:rsid w:val="00821045"/>
    <w:rsid w:val="008216E8"/>
    <w:rsid w:val="008217DD"/>
    <w:rsid w:val="00821B64"/>
    <w:rsid w:val="00822458"/>
    <w:rsid w:val="00822FFC"/>
    <w:rsid w:val="008230F8"/>
    <w:rsid w:val="0082313E"/>
    <w:rsid w:val="0082393F"/>
    <w:rsid w:val="00824819"/>
    <w:rsid w:val="0082501E"/>
    <w:rsid w:val="008256D7"/>
    <w:rsid w:val="0082584A"/>
    <w:rsid w:val="00826241"/>
    <w:rsid w:val="00826A10"/>
    <w:rsid w:val="00826C98"/>
    <w:rsid w:val="008272BB"/>
    <w:rsid w:val="00827456"/>
    <w:rsid w:val="0083003E"/>
    <w:rsid w:val="00830290"/>
    <w:rsid w:val="00830A94"/>
    <w:rsid w:val="00831022"/>
    <w:rsid w:val="008310A9"/>
    <w:rsid w:val="00832394"/>
    <w:rsid w:val="00832549"/>
    <w:rsid w:val="00832A79"/>
    <w:rsid w:val="00833162"/>
    <w:rsid w:val="008332D7"/>
    <w:rsid w:val="008333CC"/>
    <w:rsid w:val="0083360E"/>
    <w:rsid w:val="0083377E"/>
    <w:rsid w:val="00833B73"/>
    <w:rsid w:val="00833E1D"/>
    <w:rsid w:val="00833E97"/>
    <w:rsid w:val="0083434B"/>
    <w:rsid w:val="00834C96"/>
    <w:rsid w:val="00834F9E"/>
    <w:rsid w:val="00835D09"/>
    <w:rsid w:val="00836D76"/>
    <w:rsid w:val="00836FFA"/>
    <w:rsid w:val="008378D1"/>
    <w:rsid w:val="008401B9"/>
    <w:rsid w:val="0084027E"/>
    <w:rsid w:val="00840E86"/>
    <w:rsid w:val="008423CA"/>
    <w:rsid w:val="008425C8"/>
    <w:rsid w:val="00842631"/>
    <w:rsid w:val="0084271A"/>
    <w:rsid w:val="00842A57"/>
    <w:rsid w:val="00842E0E"/>
    <w:rsid w:val="00843BD1"/>
    <w:rsid w:val="00843EA0"/>
    <w:rsid w:val="00844663"/>
    <w:rsid w:val="00844FF6"/>
    <w:rsid w:val="008455EA"/>
    <w:rsid w:val="00846145"/>
    <w:rsid w:val="00846E15"/>
    <w:rsid w:val="00846F7A"/>
    <w:rsid w:val="00847008"/>
    <w:rsid w:val="0084747C"/>
    <w:rsid w:val="0084771E"/>
    <w:rsid w:val="008477AC"/>
    <w:rsid w:val="00847963"/>
    <w:rsid w:val="00847C93"/>
    <w:rsid w:val="00847FC3"/>
    <w:rsid w:val="00850243"/>
    <w:rsid w:val="00850327"/>
    <w:rsid w:val="008505C9"/>
    <w:rsid w:val="00850DF4"/>
    <w:rsid w:val="00850E80"/>
    <w:rsid w:val="00851568"/>
    <w:rsid w:val="00851901"/>
    <w:rsid w:val="00851E97"/>
    <w:rsid w:val="008521EB"/>
    <w:rsid w:val="0085282A"/>
    <w:rsid w:val="008528FE"/>
    <w:rsid w:val="0085369B"/>
    <w:rsid w:val="008540A8"/>
    <w:rsid w:val="0085422E"/>
    <w:rsid w:val="00854FCE"/>
    <w:rsid w:val="0085523C"/>
    <w:rsid w:val="0085535C"/>
    <w:rsid w:val="00855FFB"/>
    <w:rsid w:val="0085602C"/>
    <w:rsid w:val="0085626A"/>
    <w:rsid w:val="00856BD2"/>
    <w:rsid w:val="008573D4"/>
    <w:rsid w:val="008628E2"/>
    <w:rsid w:val="008630E2"/>
    <w:rsid w:val="0086385B"/>
    <w:rsid w:val="008660BD"/>
    <w:rsid w:val="0086611B"/>
    <w:rsid w:val="008661DC"/>
    <w:rsid w:val="008664F4"/>
    <w:rsid w:val="00866CAA"/>
    <w:rsid w:val="00866E2A"/>
    <w:rsid w:val="008674F6"/>
    <w:rsid w:val="00867843"/>
    <w:rsid w:val="00867F9B"/>
    <w:rsid w:val="0087003E"/>
    <w:rsid w:val="008702CF"/>
    <w:rsid w:val="00870507"/>
    <w:rsid w:val="00870D0C"/>
    <w:rsid w:val="00871258"/>
    <w:rsid w:val="00871299"/>
    <w:rsid w:val="00871CDF"/>
    <w:rsid w:val="00871DA9"/>
    <w:rsid w:val="00871F7F"/>
    <w:rsid w:val="00872285"/>
    <w:rsid w:val="008728A0"/>
    <w:rsid w:val="008728F5"/>
    <w:rsid w:val="00872A76"/>
    <w:rsid w:val="00872D9F"/>
    <w:rsid w:val="00872F82"/>
    <w:rsid w:val="0087327B"/>
    <w:rsid w:val="00873415"/>
    <w:rsid w:val="00873E40"/>
    <w:rsid w:val="0087518D"/>
    <w:rsid w:val="008756A1"/>
    <w:rsid w:val="008756CA"/>
    <w:rsid w:val="00876059"/>
    <w:rsid w:val="00876E40"/>
    <w:rsid w:val="00876F94"/>
    <w:rsid w:val="008772D6"/>
    <w:rsid w:val="0087777D"/>
    <w:rsid w:val="008777AE"/>
    <w:rsid w:val="00877E4F"/>
    <w:rsid w:val="008802B3"/>
    <w:rsid w:val="00881675"/>
    <w:rsid w:val="00881CB7"/>
    <w:rsid w:val="00882396"/>
    <w:rsid w:val="00882EA3"/>
    <w:rsid w:val="00883CFD"/>
    <w:rsid w:val="00883FCE"/>
    <w:rsid w:val="008841AF"/>
    <w:rsid w:val="008843EE"/>
    <w:rsid w:val="00884B3E"/>
    <w:rsid w:val="008854C9"/>
    <w:rsid w:val="008857F6"/>
    <w:rsid w:val="00885A63"/>
    <w:rsid w:val="00885F4C"/>
    <w:rsid w:val="00886151"/>
    <w:rsid w:val="008863BC"/>
    <w:rsid w:val="0088658A"/>
    <w:rsid w:val="00886895"/>
    <w:rsid w:val="00886C78"/>
    <w:rsid w:val="008870C7"/>
    <w:rsid w:val="0088774C"/>
    <w:rsid w:val="00887A34"/>
    <w:rsid w:val="008901BA"/>
    <w:rsid w:val="00890D5F"/>
    <w:rsid w:val="00890F73"/>
    <w:rsid w:val="008917C9"/>
    <w:rsid w:val="00891D55"/>
    <w:rsid w:val="00892463"/>
    <w:rsid w:val="0089277B"/>
    <w:rsid w:val="008927AA"/>
    <w:rsid w:val="00892C60"/>
    <w:rsid w:val="008931E4"/>
    <w:rsid w:val="00893747"/>
    <w:rsid w:val="00893C18"/>
    <w:rsid w:val="00895182"/>
    <w:rsid w:val="00895AC5"/>
    <w:rsid w:val="00896D66"/>
    <w:rsid w:val="00896FB5"/>
    <w:rsid w:val="00897389"/>
    <w:rsid w:val="00897473"/>
    <w:rsid w:val="008975EF"/>
    <w:rsid w:val="008976DA"/>
    <w:rsid w:val="00897741"/>
    <w:rsid w:val="008978B7"/>
    <w:rsid w:val="00897C76"/>
    <w:rsid w:val="008A01AE"/>
    <w:rsid w:val="008A06DE"/>
    <w:rsid w:val="008A0886"/>
    <w:rsid w:val="008A0AC0"/>
    <w:rsid w:val="008A0C49"/>
    <w:rsid w:val="008A0C76"/>
    <w:rsid w:val="008A13E3"/>
    <w:rsid w:val="008A15B7"/>
    <w:rsid w:val="008A17A2"/>
    <w:rsid w:val="008A188A"/>
    <w:rsid w:val="008A18CD"/>
    <w:rsid w:val="008A1A76"/>
    <w:rsid w:val="008A1C87"/>
    <w:rsid w:val="008A206F"/>
    <w:rsid w:val="008A2D21"/>
    <w:rsid w:val="008A2DF3"/>
    <w:rsid w:val="008A2F75"/>
    <w:rsid w:val="008A3685"/>
    <w:rsid w:val="008A3948"/>
    <w:rsid w:val="008A3E3B"/>
    <w:rsid w:val="008A41D9"/>
    <w:rsid w:val="008A51C6"/>
    <w:rsid w:val="008A550D"/>
    <w:rsid w:val="008A5573"/>
    <w:rsid w:val="008A5732"/>
    <w:rsid w:val="008A5B2C"/>
    <w:rsid w:val="008A669F"/>
    <w:rsid w:val="008A69FF"/>
    <w:rsid w:val="008A6B56"/>
    <w:rsid w:val="008A6D46"/>
    <w:rsid w:val="008A6FB9"/>
    <w:rsid w:val="008A7030"/>
    <w:rsid w:val="008A73FF"/>
    <w:rsid w:val="008A748F"/>
    <w:rsid w:val="008A75AE"/>
    <w:rsid w:val="008B0765"/>
    <w:rsid w:val="008B0A2E"/>
    <w:rsid w:val="008B0AF7"/>
    <w:rsid w:val="008B0E45"/>
    <w:rsid w:val="008B158C"/>
    <w:rsid w:val="008B1746"/>
    <w:rsid w:val="008B1D9F"/>
    <w:rsid w:val="008B2436"/>
    <w:rsid w:val="008B2965"/>
    <w:rsid w:val="008B371D"/>
    <w:rsid w:val="008B37C8"/>
    <w:rsid w:val="008B3BB7"/>
    <w:rsid w:val="008B3E5E"/>
    <w:rsid w:val="008B3EB3"/>
    <w:rsid w:val="008B40F5"/>
    <w:rsid w:val="008B425C"/>
    <w:rsid w:val="008B55A6"/>
    <w:rsid w:val="008B5B75"/>
    <w:rsid w:val="008B61A6"/>
    <w:rsid w:val="008B6DA7"/>
    <w:rsid w:val="008B6F7E"/>
    <w:rsid w:val="008C1431"/>
    <w:rsid w:val="008C17D4"/>
    <w:rsid w:val="008C192F"/>
    <w:rsid w:val="008C1D8A"/>
    <w:rsid w:val="008C1E75"/>
    <w:rsid w:val="008C2BFF"/>
    <w:rsid w:val="008C41B8"/>
    <w:rsid w:val="008C42F6"/>
    <w:rsid w:val="008C451C"/>
    <w:rsid w:val="008C453C"/>
    <w:rsid w:val="008C470D"/>
    <w:rsid w:val="008C489F"/>
    <w:rsid w:val="008C5547"/>
    <w:rsid w:val="008C5D63"/>
    <w:rsid w:val="008C5E21"/>
    <w:rsid w:val="008C6854"/>
    <w:rsid w:val="008C7DEE"/>
    <w:rsid w:val="008D1428"/>
    <w:rsid w:val="008D18C3"/>
    <w:rsid w:val="008D27D4"/>
    <w:rsid w:val="008D3258"/>
    <w:rsid w:val="008D3657"/>
    <w:rsid w:val="008D3B3F"/>
    <w:rsid w:val="008D3FFC"/>
    <w:rsid w:val="008D4209"/>
    <w:rsid w:val="008D4EEF"/>
    <w:rsid w:val="008D5981"/>
    <w:rsid w:val="008D5B1C"/>
    <w:rsid w:val="008D64DC"/>
    <w:rsid w:val="008D6750"/>
    <w:rsid w:val="008E0058"/>
    <w:rsid w:val="008E06C8"/>
    <w:rsid w:val="008E07EF"/>
    <w:rsid w:val="008E0818"/>
    <w:rsid w:val="008E0CA0"/>
    <w:rsid w:val="008E0E26"/>
    <w:rsid w:val="008E10AD"/>
    <w:rsid w:val="008E115A"/>
    <w:rsid w:val="008E19F2"/>
    <w:rsid w:val="008E1E37"/>
    <w:rsid w:val="008E2922"/>
    <w:rsid w:val="008E2BEC"/>
    <w:rsid w:val="008E2DB1"/>
    <w:rsid w:val="008E3252"/>
    <w:rsid w:val="008E3D83"/>
    <w:rsid w:val="008E4531"/>
    <w:rsid w:val="008E465B"/>
    <w:rsid w:val="008E50F3"/>
    <w:rsid w:val="008E5B5E"/>
    <w:rsid w:val="008E6A1B"/>
    <w:rsid w:val="008E7824"/>
    <w:rsid w:val="008F0CF3"/>
    <w:rsid w:val="008F1EAE"/>
    <w:rsid w:val="008F20DF"/>
    <w:rsid w:val="008F22BB"/>
    <w:rsid w:val="008F2673"/>
    <w:rsid w:val="008F2A20"/>
    <w:rsid w:val="008F2B55"/>
    <w:rsid w:val="008F2C80"/>
    <w:rsid w:val="008F3099"/>
    <w:rsid w:val="008F34ED"/>
    <w:rsid w:val="008F3AB1"/>
    <w:rsid w:val="008F3B22"/>
    <w:rsid w:val="008F4358"/>
    <w:rsid w:val="008F4530"/>
    <w:rsid w:val="008F55F4"/>
    <w:rsid w:val="008F5CB2"/>
    <w:rsid w:val="008F63B8"/>
    <w:rsid w:val="008F6FAF"/>
    <w:rsid w:val="008F70E4"/>
    <w:rsid w:val="008F73E2"/>
    <w:rsid w:val="008F79CC"/>
    <w:rsid w:val="009000BB"/>
    <w:rsid w:val="00900D2C"/>
    <w:rsid w:val="00901230"/>
    <w:rsid w:val="00901282"/>
    <w:rsid w:val="00901B32"/>
    <w:rsid w:val="00902953"/>
    <w:rsid w:val="00902A5E"/>
    <w:rsid w:val="00902D11"/>
    <w:rsid w:val="0090310B"/>
    <w:rsid w:val="0090364A"/>
    <w:rsid w:val="00903810"/>
    <w:rsid w:val="00903E5C"/>
    <w:rsid w:val="00903F17"/>
    <w:rsid w:val="00904011"/>
    <w:rsid w:val="009042EF"/>
    <w:rsid w:val="00904CFE"/>
    <w:rsid w:val="00905327"/>
    <w:rsid w:val="00905523"/>
    <w:rsid w:val="00906407"/>
    <w:rsid w:val="00906475"/>
    <w:rsid w:val="00906964"/>
    <w:rsid w:val="009076D3"/>
    <w:rsid w:val="00907942"/>
    <w:rsid w:val="00907A4B"/>
    <w:rsid w:val="00910238"/>
    <w:rsid w:val="009102C9"/>
    <w:rsid w:val="00910F09"/>
    <w:rsid w:val="009119B8"/>
    <w:rsid w:val="0091217E"/>
    <w:rsid w:val="00912848"/>
    <w:rsid w:val="00912CB0"/>
    <w:rsid w:val="00912DAB"/>
    <w:rsid w:val="00913668"/>
    <w:rsid w:val="00913B2E"/>
    <w:rsid w:val="00913DA6"/>
    <w:rsid w:val="00913E37"/>
    <w:rsid w:val="00913F8C"/>
    <w:rsid w:val="00914D4F"/>
    <w:rsid w:val="009151F3"/>
    <w:rsid w:val="00915EC9"/>
    <w:rsid w:val="009160BD"/>
    <w:rsid w:val="00916571"/>
    <w:rsid w:val="00917849"/>
    <w:rsid w:val="009201AA"/>
    <w:rsid w:val="009205A5"/>
    <w:rsid w:val="009206F1"/>
    <w:rsid w:val="00920A5B"/>
    <w:rsid w:val="00920C48"/>
    <w:rsid w:val="0092130F"/>
    <w:rsid w:val="00921681"/>
    <w:rsid w:val="00922551"/>
    <w:rsid w:val="009225DF"/>
    <w:rsid w:val="009237F1"/>
    <w:rsid w:val="00923F51"/>
    <w:rsid w:val="0092464E"/>
    <w:rsid w:val="009248E2"/>
    <w:rsid w:val="00924AE1"/>
    <w:rsid w:val="00924D3D"/>
    <w:rsid w:val="00925467"/>
    <w:rsid w:val="0092655A"/>
    <w:rsid w:val="0092687D"/>
    <w:rsid w:val="00926F56"/>
    <w:rsid w:val="00927205"/>
    <w:rsid w:val="00927D72"/>
    <w:rsid w:val="00927DC2"/>
    <w:rsid w:val="00927F43"/>
    <w:rsid w:val="00930A75"/>
    <w:rsid w:val="00930AE0"/>
    <w:rsid w:val="00930C6E"/>
    <w:rsid w:val="00930D74"/>
    <w:rsid w:val="00930EBD"/>
    <w:rsid w:val="00931197"/>
    <w:rsid w:val="0093207B"/>
    <w:rsid w:val="009321A2"/>
    <w:rsid w:val="00932A88"/>
    <w:rsid w:val="00932AA0"/>
    <w:rsid w:val="00932CBD"/>
    <w:rsid w:val="0093319B"/>
    <w:rsid w:val="0093350B"/>
    <w:rsid w:val="00933A39"/>
    <w:rsid w:val="00933D8F"/>
    <w:rsid w:val="009340E2"/>
    <w:rsid w:val="0093465C"/>
    <w:rsid w:val="00934FB6"/>
    <w:rsid w:val="00935B05"/>
    <w:rsid w:val="0093612B"/>
    <w:rsid w:val="0093649A"/>
    <w:rsid w:val="00936634"/>
    <w:rsid w:val="00936709"/>
    <w:rsid w:val="0093693A"/>
    <w:rsid w:val="00936B47"/>
    <w:rsid w:val="00936D98"/>
    <w:rsid w:val="00937868"/>
    <w:rsid w:val="00940285"/>
    <w:rsid w:val="00940BA1"/>
    <w:rsid w:val="009411D5"/>
    <w:rsid w:val="00941470"/>
    <w:rsid w:val="009415B5"/>
    <w:rsid w:val="00941E3D"/>
    <w:rsid w:val="0094200C"/>
    <w:rsid w:val="00943657"/>
    <w:rsid w:val="00943E67"/>
    <w:rsid w:val="00943F1E"/>
    <w:rsid w:val="0094404B"/>
    <w:rsid w:val="00944D10"/>
    <w:rsid w:val="009450A9"/>
    <w:rsid w:val="00945A1A"/>
    <w:rsid w:val="00945E47"/>
    <w:rsid w:val="00946F0F"/>
    <w:rsid w:val="009476E5"/>
    <w:rsid w:val="00947AB3"/>
    <w:rsid w:val="00950259"/>
    <w:rsid w:val="009504E9"/>
    <w:rsid w:val="00950896"/>
    <w:rsid w:val="00950A7D"/>
    <w:rsid w:val="00951489"/>
    <w:rsid w:val="00951503"/>
    <w:rsid w:val="009517FA"/>
    <w:rsid w:val="00952252"/>
    <w:rsid w:val="0095230D"/>
    <w:rsid w:val="00952763"/>
    <w:rsid w:val="0095295E"/>
    <w:rsid w:val="009533C8"/>
    <w:rsid w:val="009534C2"/>
    <w:rsid w:val="009536D6"/>
    <w:rsid w:val="009536E3"/>
    <w:rsid w:val="00953940"/>
    <w:rsid w:val="009543C2"/>
    <w:rsid w:val="00955489"/>
    <w:rsid w:val="00955DC5"/>
    <w:rsid w:val="009560B5"/>
    <w:rsid w:val="00956560"/>
    <w:rsid w:val="009565AF"/>
    <w:rsid w:val="009569C4"/>
    <w:rsid w:val="00956B90"/>
    <w:rsid w:val="009571B3"/>
    <w:rsid w:val="00957B79"/>
    <w:rsid w:val="009609B3"/>
    <w:rsid w:val="00960D9A"/>
    <w:rsid w:val="00960E47"/>
    <w:rsid w:val="00961213"/>
    <w:rsid w:val="00961DFB"/>
    <w:rsid w:val="0096241D"/>
    <w:rsid w:val="009625F4"/>
    <w:rsid w:val="00963338"/>
    <w:rsid w:val="00963354"/>
    <w:rsid w:val="0096336B"/>
    <w:rsid w:val="00963435"/>
    <w:rsid w:val="009647A8"/>
    <w:rsid w:val="00965993"/>
    <w:rsid w:val="00965BC0"/>
    <w:rsid w:val="00966402"/>
    <w:rsid w:val="00966D64"/>
    <w:rsid w:val="00966E36"/>
    <w:rsid w:val="00966F02"/>
    <w:rsid w:val="009673A2"/>
    <w:rsid w:val="0096780C"/>
    <w:rsid w:val="00967987"/>
    <w:rsid w:val="00967BF7"/>
    <w:rsid w:val="00967D13"/>
    <w:rsid w:val="0097060F"/>
    <w:rsid w:val="0097090A"/>
    <w:rsid w:val="00970D6C"/>
    <w:rsid w:val="00971A13"/>
    <w:rsid w:val="00971CD3"/>
    <w:rsid w:val="00972028"/>
    <w:rsid w:val="00972231"/>
    <w:rsid w:val="00972425"/>
    <w:rsid w:val="009728B3"/>
    <w:rsid w:val="00972957"/>
    <w:rsid w:val="009744AA"/>
    <w:rsid w:val="00974C12"/>
    <w:rsid w:val="00974D31"/>
    <w:rsid w:val="009755FE"/>
    <w:rsid w:val="00975BE0"/>
    <w:rsid w:val="009760F1"/>
    <w:rsid w:val="00976390"/>
    <w:rsid w:val="009764EC"/>
    <w:rsid w:val="00976DC8"/>
    <w:rsid w:val="009774F6"/>
    <w:rsid w:val="00977BC1"/>
    <w:rsid w:val="00980D2A"/>
    <w:rsid w:val="00981C16"/>
    <w:rsid w:val="00981F8C"/>
    <w:rsid w:val="00982738"/>
    <w:rsid w:val="00982BC7"/>
    <w:rsid w:val="00982F40"/>
    <w:rsid w:val="00983305"/>
    <w:rsid w:val="00983943"/>
    <w:rsid w:val="00983F85"/>
    <w:rsid w:val="00986126"/>
    <w:rsid w:val="00987C31"/>
    <w:rsid w:val="00987CC3"/>
    <w:rsid w:val="00987F73"/>
    <w:rsid w:val="009906F7"/>
    <w:rsid w:val="00990949"/>
    <w:rsid w:val="00990BE3"/>
    <w:rsid w:val="00990D5A"/>
    <w:rsid w:val="00990E56"/>
    <w:rsid w:val="00990E72"/>
    <w:rsid w:val="009913E2"/>
    <w:rsid w:val="00991A38"/>
    <w:rsid w:val="00991B20"/>
    <w:rsid w:val="00992046"/>
    <w:rsid w:val="009921BF"/>
    <w:rsid w:val="0099235C"/>
    <w:rsid w:val="0099250A"/>
    <w:rsid w:val="0099351A"/>
    <w:rsid w:val="009938FC"/>
    <w:rsid w:val="00994353"/>
    <w:rsid w:val="009946CA"/>
    <w:rsid w:val="00994800"/>
    <w:rsid w:val="009948AE"/>
    <w:rsid w:val="0099507F"/>
    <w:rsid w:val="0099539A"/>
    <w:rsid w:val="00995B10"/>
    <w:rsid w:val="00995E34"/>
    <w:rsid w:val="00995FEE"/>
    <w:rsid w:val="00996625"/>
    <w:rsid w:val="00996A6B"/>
    <w:rsid w:val="00996AEB"/>
    <w:rsid w:val="00996BCC"/>
    <w:rsid w:val="009970CC"/>
    <w:rsid w:val="00997595"/>
    <w:rsid w:val="00997FE7"/>
    <w:rsid w:val="009A0855"/>
    <w:rsid w:val="009A095F"/>
    <w:rsid w:val="009A0C02"/>
    <w:rsid w:val="009A1123"/>
    <w:rsid w:val="009A1D1C"/>
    <w:rsid w:val="009A228E"/>
    <w:rsid w:val="009A2E19"/>
    <w:rsid w:val="009A30B3"/>
    <w:rsid w:val="009A353D"/>
    <w:rsid w:val="009A367E"/>
    <w:rsid w:val="009A3A5B"/>
    <w:rsid w:val="009A467F"/>
    <w:rsid w:val="009A473E"/>
    <w:rsid w:val="009A5724"/>
    <w:rsid w:val="009A5EE0"/>
    <w:rsid w:val="009A6982"/>
    <w:rsid w:val="009A6A2F"/>
    <w:rsid w:val="009A7066"/>
    <w:rsid w:val="009A75A8"/>
    <w:rsid w:val="009B0225"/>
    <w:rsid w:val="009B0B3E"/>
    <w:rsid w:val="009B0CDB"/>
    <w:rsid w:val="009B0DF3"/>
    <w:rsid w:val="009B157A"/>
    <w:rsid w:val="009B1719"/>
    <w:rsid w:val="009B18C7"/>
    <w:rsid w:val="009B1B48"/>
    <w:rsid w:val="009B2192"/>
    <w:rsid w:val="009B25DE"/>
    <w:rsid w:val="009B2BA9"/>
    <w:rsid w:val="009B31EB"/>
    <w:rsid w:val="009B3B1E"/>
    <w:rsid w:val="009B3DBF"/>
    <w:rsid w:val="009B45E1"/>
    <w:rsid w:val="009B48A6"/>
    <w:rsid w:val="009B4D53"/>
    <w:rsid w:val="009B51C7"/>
    <w:rsid w:val="009B52C5"/>
    <w:rsid w:val="009B5B22"/>
    <w:rsid w:val="009B60F7"/>
    <w:rsid w:val="009B6BFE"/>
    <w:rsid w:val="009B6CEF"/>
    <w:rsid w:val="009B7290"/>
    <w:rsid w:val="009B76E1"/>
    <w:rsid w:val="009C0350"/>
    <w:rsid w:val="009C06D8"/>
    <w:rsid w:val="009C0888"/>
    <w:rsid w:val="009C0ED6"/>
    <w:rsid w:val="009C116F"/>
    <w:rsid w:val="009C15B7"/>
    <w:rsid w:val="009C16B1"/>
    <w:rsid w:val="009C1817"/>
    <w:rsid w:val="009C2021"/>
    <w:rsid w:val="009C2688"/>
    <w:rsid w:val="009C26A5"/>
    <w:rsid w:val="009C2D58"/>
    <w:rsid w:val="009C3560"/>
    <w:rsid w:val="009C363A"/>
    <w:rsid w:val="009C3DD9"/>
    <w:rsid w:val="009C40A5"/>
    <w:rsid w:val="009C4189"/>
    <w:rsid w:val="009C42FA"/>
    <w:rsid w:val="009C7228"/>
    <w:rsid w:val="009C7427"/>
    <w:rsid w:val="009C7D3B"/>
    <w:rsid w:val="009C7FB7"/>
    <w:rsid w:val="009D0006"/>
    <w:rsid w:val="009D050D"/>
    <w:rsid w:val="009D084E"/>
    <w:rsid w:val="009D2703"/>
    <w:rsid w:val="009D4563"/>
    <w:rsid w:val="009D48DE"/>
    <w:rsid w:val="009D5281"/>
    <w:rsid w:val="009D5610"/>
    <w:rsid w:val="009D5C0E"/>
    <w:rsid w:val="009D6499"/>
    <w:rsid w:val="009D69FB"/>
    <w:rsid w:val="009D6F33"/>
    <w:rsid w:val="009D70FF"/>
    <w:rsid w:val="009D71A0"/>
    <w:rsid w:val="009D7321"/>
    <w:rsid w:val="009D7719"/>
    <w:rsid w:val="009D7A2D"/>
    <w:rsid w:val="009E00A3"/>
    <w:rsid w:val="009E02F5"/>
    <w:rsid w:val="009E03ED"/>
    <w:rsid w:val="009E12D9"/>
    <w:rsid w:val="009E1C66"/>
    <w:rsid w:val="009E2024"/>
    <w:rsid w:val="009E23F4"/>
    <w:rsid w:val="009E28B3"/>
    <w:rsid w:val="009E2C9D"/>
    <w:rsid w:val="009E2D75"/>
    <w:rsid w:val="009E44EF"/>
    <w:rsid w:val="009E5031"/>
    <w:rsid w:val="009E5754"/>
    <w:rsid w:val="009E5C1C"/>
    <w:rsid w:val="009E5E59"/>
    <w:rsid w:val="009E5EAD"/>
    <w:rsid w:val="009E5FE4"/>
    <w:rsid w:val="009E64E2"/>
    <w:rsid w:val="009E681E"/>
    <w:rsid w:val="009E6AFB"/>
    <w:rsid w:val="009E7180"/>
    <w:rsid w:val="009E71BA"/>
    <w:rsid w:val="009E7715"/>
    <w:rsid w:val="009E79D9"/>
    <w:rsid w:val="009F05FA"/>
    <w:rsid w:val="009F06B5"/>
    <w:rsid w:val="009F0856"/>
    <w:rsid w:val="009F0D6D"/>
    <w:rsid w:val="009F11C8"/>
    <w:rsid w:val="009F1629"/>
    <w:rsid w:val="009F1A1A"/>
    <w:rsid w:val="009F2325"/>
    <w:rsid w:val="009F256B"/>
    <w:rsid w:val="009F2A1C"/>
    <w:rsid w:val="009F315E"/>
    <w:rsid w:val="009F35EF"/>
    <w:rsid w:val="009F3C80"/>
    <w:rsid w:val="009F3F5E"/>
    <w:rsid w:val="009F4132"/>
    <w:rsid w:val="009F4208"/>
    <w:rsid w:val="009F4275"/>
    <w:rsid w:val="009F43E3"/>
    <w:rsid w:val="009F4A93"/>
    <w:rsid w:val="009F5470"/>
    <w:rsid w:val="009F6199"/>
    <w:rsid w:val="009F655D"/>
    <w:rsid w:val="009F686F"/>
    <w:rsid w:val="009F6FBE"/>
    <w:rsid w:val="009F7109"/>
    <w:rsid w:val="009F7183"/>
    <w:rsid w:val="009F7475"/>
    <w:rsid w:val="009F7825"/>
    <w:rsid w:val="00A0013C"/>
    <w:rsid w:val="00A001D4"/>
    <w:rsid w:val="00A00A10"/>
    <w:rsid w:val="00A01026"/>
    <w:rsid w:val="00A0111E"/>
    <w:rsid w:val="00A015CF"/>
    <w:rsid w:val="00A01EBA"/>
    <w:rsid w:val="00A02B76"/>
    <w:rsid w:val="00A02C7C"/>
    <w:rsid w:val="00A03157"/>
    <w:rsid w:val="00A03535"/>
    <w:rsid w:val="00A046DB"/>
    <w:rsid w:val="00A05166"/>
    <w:rsid w:val="00A0618B"/>
    <w:rsid w:val="00A06446"/>
    <w:rsid w:val="00A065D8"/>
    <w:rsid w:val="00A06C04"/>
    <w:rsid w:val="00A07031"/>
    <w:rsid w:val="00A07862"/>
    <w:rsid w:val="00A1013F"/>
    <w:rsid w:val="00A105D0"/>
    <w:rsid w:val="00A10A01"/>
    <w:rsid w:val="00A11612"/>
    <w:rsid w:val="00A11AF9"/>
    <w:rsid w:val="00A11C70"/>
    <w:rsid w:val="00A11CD4"/>
    <w:rsid w:val="00A1266D"/>
    <w:rsid w:val="00A1274F"/>
    <w:rsid w:val="00A12C6E"/>
    <w:rsid w:val="00A12F95"/>
    <w:rsid w:val="00A13012"/>
    <w:rsid w:val="00A131FE"/>
    <w:rsid w:val="00A140B6"/>
    <w:rsid w:val="00A14580"/>
    <w:rsid w:val="00A14617"/>
    <w:rsid w:val="00A14906"/>
    <w:rsid w:val="00A16032"/>
    <w:rsid w:val="00A16425"/>
    <w:rsid w:val="00A17106"/>
    <w:rsid w:val="00A17546"/>
    <w:rsid w:val="00A17D64"/>
    <w:rsid w:val="00A17E36"/>
    <w:rsid w:val="00A20432"/>
    <w:rsid w:val="00A2046B"/>
    <w:rsid w:val="00A205BD"/>
    <w:rsid w:val="00A206E9"/>
    <w:rsid w:val="00A21029"/>
    <w:rsid w:val="00A214C3"/>
    <w:rsid w:val="00A2163C"/>
    <w:rsid w:val="00A2173F"/>
    <w:rsid w:val="00A22639"/>
    <w:rsid w:val="00A227BD"/>
    <w:rsid w:val="00A2286B"/>
    <w:rsid w:val="00A22A2A"/>
    <w:rsid w:val="00A22C7E"/>
    <w:rsid w:val="00A22D89"/>
    <w:rsid w:val="00A230F1"/>
    <w:rsid w:val="00A235E6"/>
    <w:rsid w:val="00A23D97"/>
    <w:rsid w:val="00A24814"/>
    <w:rsid w:val="00A25556"/>
    <w:rsid w:val="00A26C4C"/>
    <w:rsid w:val="00A273BB"/>
    <w:rsid w:val="00A27495"/>
    <w:rsid w:val="00A275AA"/>
    <w:rsid w:val="00A276F4"/>
    <w:rsid w:val="00A305B3"/>
    <w:rsid w:val="00A308C8"/>
    <w:rsid w:val="00A314F6"/>
    <w:rsid w:val="00A31F1E"/>
    <w:rsid w:val="00A32F6F"/>
    <w:rsid w:val="00A33032"/>
    <w:rsid w:val="00A331F1"/>
    <w:rsid w:val="00A3373D"/>
    <w:rsid w:val="00A341D7"/>
    <w:rsid w:val="00A3420A"/>
    <w:rsid w:val="00A3448A"/>
    <w:rsid w:val="00A34B77"/>
    <w:rsid w:val="00A34F66"/>
    <w:rsid w:val="00A35E1E"/>
    <w:rsid w:val="00A36C9E"/>
    <w:rsid w:val="00A36D68"/>
    <w:rsid w:val="00A36DB2"/>
    <w:rsid w:val="00A37469"/>
    <w:rsid w:val="00A37F16"/>
    <w:rsid w:val="00A40121"/>
    <w:rsid w:val="00A408F1"/>
    <w:rsid w:val="00A40AD3"/>
    <w:rsid w:val="00A40B05"/>
    <w:rsid w:val="00A40B8D"/>
    <w:rsid w:val="00A40B8F"/>
    <w:rsid w:val="00A40F09"/>
    <w:rsid w:val="00A410E3"/>
    <w:rsid w:val="00A412F2"/>
    <w:rsid w:val="00A4139E"/>
    <w:rsid w:val="00A41EF5"/>
    <w:rsid w:val="00A41F9E"/>
    <w:rsid w:val="00A4298B"/>
    <w:rsid w:val="00A42C06"/>
    <w:rsid w:val="00A42C5B"/>
    <w:rsid w:val="00A42EF1"/>
    <w:rsid w:val="00A42F38"/>
    <w:rsid w:val="00A431B6"/>
    <w:rsid w:val="00A4375B"/>
    <w:rsid w:val="00A448DE"/>
    <w:rsid w:val="00A45545"/>
    <w:rsid w:val="00A45548"/>
    <w:rsid w:val="00A460E3"/>
    <w:rsid w:val="00A46A41"/>
    <w:rsid w:val="00A472AC"/>
    <w:rsid w:val="00A47FCF"/>
    <w:rsid w:val="00A50206"/>
    <w:rsid w:val="00A502DF"/>
    <w:rsid w:val="00A504BC"/>
    <w:rsid w:val="00A509C1"/>
    <w:rsid w:val="00A50C69"/>
    <w:rsid w:val="00A50E78"/>
    <w:rsid w:val="00A51505"/>
    <w:rsid w:val="00A5179F"/>
    <w:rsid w:val="00A51B46"/>
    <w:rsid w:val="00A52CEA"/>
    <w:rsid w:val="00A52FA8"/>
    <w:rsid w:val="00A5363E"/>
    <w:rsid w:val="00A53855"/>
    <w:rsid w:val="00A53B4A"/>
    <w:rsid w:val="00A53D0F"/>
    <w:rsid w:val="00A545C0"/>
    <w:rsid w:val="00A548E8"/>
    <w:rsid w:val="00A55182"/>
    <w:rsid w:val="00A552AB"/>
    <w:rsid w:val="00A5649A"/>
    <w:rsid w:val="00A5682C"/>
    <w:rsid w:val="00A56C11"/>
    <w:rsid w:val="00A57855"/>
    <w:rsid w:val="00A57C0A"/>
    <w:rsid w:val="00A604DE"/>
    <w:rsid w:val="00A60943"/>
    <w:rsid w:val="00A611A0"/>
    <w:rsid w:val="00A6176F"/>
    <w:rsid w:val="00A61ADE"/>
    <w:rsid w:val="00A62100"/>
    <w:rsid w:val="00A62161"/>
    <w:rsid w:val="00A62D14"/>
    <w:rsid w:val="00A631F5"/>
    <w:rsid w:val="00A63302"/>
    <w:rsid w:val="00A6350A"/>
    <w:rsid w:val="00A63BE6"/>
    <w:rsid w:val="00A63F0D"/>
    <w:rsid w:val="00A6406E"/>
    <w:rsid w:val="00A6457C"/>
    <w:rsid w:val="00A645C2"/>
    <w:rsid w:val="00A64661"/>
    <w:rsid w:val="00A64CF6"/>
    <w:rsid w:val="00A64DFD"/>
    <w:rsid w:val="00A65052"/>
    <w:rsid w:val="00A652A3"/>
    <w:rsid w:val="00A65445"/>
    <w:rsid w:val="00A65C44"/>
    <w:rsid w:val="00A65C9D"/>
    <w:rsid w:val="00A664B7"/>
    <w:rsid w:val="00A66A1D"/>
    <w:rsid w:val="00A67106"/>
    <w:rsid w:val="00A67230"/>
    <w:rsid w:val="00A678CB"/>
    <w:rsid w:val="00A67EC2"/>
    <w:rsid w:val="00A705FD"/>
    <w:rsid w:val="00A70AAD"/>
    <w:rsid w:val="00A70B31"/>
    <w:rsid w:val="00A70C8E"/>
    <w:rsid w:val="00A715D4"/>
    <w:rsid w:val="00A71F76"/>
    <w:rsid w:val="00A71FFA"/>
    <w:rsid w:val="00A722C2"/>
    <w:rsid w:val="00A7243D"/>
    <w:rsid w:val="00A72639"/>
    <w:rsid w:val="00A72D90"/>
    <w:rsid w:val="00A73551"/>
    <w:rsid w:val="00A7389A"/>
    <w:rsid w:val="00A7391F"/>
    <w:rsid w:val="00A739F8"/>
    <w:rsid w:val="00A74547"/>
    <w:rsid w:val="00A7512E"/>
    <w:rsid w:val="00A75637"/>
    <w:rsid w:val="00A76F7B"/>
    <w:rsid w:val="00A773B1"/>
    <w:rsid w:val="00A77814"/>
    <w:rsid w:val="00A77898"/>
    <w:rsid w:val="00A807F0"/>
    <w:rsid w:val="00A80E69"/>
    <w:rsid w:val="00A80EDD"/>
    <w:rsid w:val="00A815F9"/>
    <w:rsid w:val="00A817FC"/>
    <w:rsid w:val="00A822F5"/>
    <w:rsid w:val="00A825F8"/>
    <w:rsid w:val="00A82893"/>
    <w:rsid w:val="00A829C1"/>
    <w:rsid w:val="00A82B3D"/>
    <w:rsid w:val="00A83135"/>
    <w:rsid w:val="00A83C7E"/>
    <w:rsid w:val="00A84A84"/>
    <w:rsid w:val="00A84DC7"/>
    <w:rsid w:val="00A85F34"/>
    <w:rsid w:val="00A864ED"/>
    <w:rsid w:val="00A86553"/>
    <w:rsid w:val="00A865F3"/>
    <w:rsid w:val="00A8662F"/>
    <w:rsid w:val="00A86743"/>
    <w:rsid w:val="00A86B07"/>
    <w:rsid w:val="00A86E26"/>
    <w:rsid w:val="00A87526"/>
    <w:rsid w:val="00A87583"/>
    <w:rsid w:val="00A90316"/>
    <w:rsid w:val="00A92081"/>
    <w:rsid w:val="00A92E3B"/>
    <w:rsid w:val="00A9393D"/>
    <w:rsid w:val="00A9448C"/>
    <w:rsid w:val="00A946EC"/>
    <w:rsid w:val="00A94A50"/>
    <w:rsid w:val="00A94A6D"/>
    <w:rsid w:val="00A94C7B"/>
    <w:rsid w:val="00A9568B"/>
    <w:rsid w:val="00A958D2"/>
    <w:rsid w:val="00A95B60"/>
    <w:rsid w:val="00A95F79"/>
    <w:rsid w:val="00A961DB"/>
    <w:rsid w:val="00A966AE"/>
    <w:rsid w:val="00A9691A"/>
    <w:rsid w:val="00A96A62"/>
    <w:rsid w:val="00A96C07"/>
    <w:rsid w:val="00A96D1E"/>
    <w:rsid w:val="00A97010"/>
    <w:rsid w:val="00A97538"/>
    <w:rsid w:val="00A97D01"/>
    <w:rsid w:val="00A97F36"/>
    <w:rsid w:val="00AA053D"/>
    <w:rsid w:val="00AA23FB"/>
    <w:rsid w:val="00AA240A"/>
    <w:rsid w:val="00AA433E"/>
    <w:rsid w:val="00AA48EB"/>
    <w:rsid w:val="00AA62E9"/>
    <w:rsid w:val="00AA696D"/>
    <w:rsid w:val="00AA6AF7"/>
    <w:rsid w:val="00AA6C54"/>
    <w:rsid w:val="00AA6CC8"/>
    <w:rsid w:val="00AA6D10"/>
    <w:rsid w:val="00AA6F76"/>
    <w:rsid w:val="00AA70CB"/>
    <w:rsid w:val="00AB03B0"/>
    <w:rsid w:val="00AB0F49"/>
    <w:rsid w:val="00AB119A"/>
    <w:rsid w:val="00AB12B5"/>
    <w:rsid w:val="00AB1385"/>
    <w:rsid w:val="00AB1B59"/>
    <w:rsid w:val="00AB1CDE"/>
    <w:rsid w:val="00AB21BB"/>
    <w:rsid w:val="00AB2BA2"/>
    <w:rsid w:val="00AB325A"/>
    <w:rsid w:val="00AB3464"/>
    <w:rsid w:val="00AB3C74"/>
    <w:rsid w:val="00AB3FDB"/>
    <w:rsid w:val="00AB46A5"/>
    <w:rsid w:val="00AB5C64"/>
    <w:rsid w:val="00AB5EF8"/>
    <w:rsid w:val="00AB6B27"/>
    <w:rsid w:val="00AB6C93"/>
    <w:rsid w:val="00AB6D93"/>
    <w:rsid w:val="00AB7D6B"/>
    <w:rsid w:val="00AC08FB"/>
    <w:rsid w:val="00AC1649"/>
    <w:rsid w:val="00AC1B11"/>
    <w:rsid w:val="00AC1C04"/>
    <w:rsid w:val="00AC28B8"/>
    <w:rsid w:val="00AC2A7C"/>
    <w:rsid w:val="00AC2CEF"/>
    <w:rsid w:val="00AC36E9"/>
    <w:rsid w:val="00AC5537"/>
    <w:rsid w:val="00AC553F"/>
    <w:rsid w:val="00AC567C"/>
    <w:rsid w:val="00AC6572"/>
    <w:rsid w:val="00AC6BEA"/>
    <w:rsid w:val="00AC6C19"/>
    <w:rsid w:val="00AC7351"/>
    <w:rsid w:val="00AC7E91"/>
    <w:rsid w:val="00AD0043"/>
    <w:rsid w:val="00AD019D"/>
    <w:rsid w:val="00AD0227"/>
    <w:rsid w:val="00AD037B"/>
    <w:rsid w:val="00AD0B7E"/>
    <w:rsid w:val="00AD14E3"/>
    <w:rsid w:val="00AD1CB3"/>
    <w:rsid w:val="00AD1DEC"/>
    <w:rsid w:val="00AD265B"/>
    <w:rsid w:val="00AD26CE"/>
    <w:rsid w:val="00AD278A"/>
    <w:rsid w:val="00AD419E"/>
    <w:rsid w:val="00AD41FE"/>
    <w:rsid w:val="00AD43D9"/>
    <w:rsid w:val="00AD4706"/>
    <w:rsid w:val="00AD4E65"/>
    <w:rsid w:val="00AD56F2"/>
    <w:rsid w:val="00AD59C4"/>
    <w:rsid w:val="00AD5AD4"/>
    <w:rsid w:val="00AD5B21"/>
    <w:rsid w:val="00AD5E81"/>
    <w:rsid w:val="00AD60F0"/>
    <w:rsid w:val="00AD612E"/>
    <w:rsid w:val="00AD7C6F"/>
    <w:rsid w:val="00AE0EF3"/>
    <w:rsid w:val="00AE1E5D"/>
    <w:rsid w:val="00AE2630"/>
    <w:rsid w:val="00AE301C"/>
    <w:rsid w:val="00AE3301"/>
    <w:rsid w:val="00AE3594"/>
    <w:rsid w:val="00AE3A90"/>
    <w:rsid w:val="00AE43DA"/>
    <w:rsid w:val="00AE4B9A"/>
    <w:rsid w:val="00AE4DCF"/>
    <w:rsid w:val="00AE4DFC"/>
    <w:rsid w:val="00AE507D"/>
    <w:rsid w:val="00AE52B8"/>
    <w:rsid w:val="00AE573B"/>
    <w:rsid w:val="00AE5988"/>
    <w:rsid w:val="00AE5B5E"/>
    <w:rsid w:val="00AE5BDC"/>
    <w:rsid w:val="00AE601A"/>
    <w:rsid w:val="00AE660E"/>
    <w:rsid w:val="00AE6855"/>
    <w:rsid w:val="00AE6A1F"/>
    <w:rsid w:val="00AE6B2F"/>
    <w:rsid w:val="00AE6D89"/>
    <w:rsid w:val="00AE739A"/>
    <w:rsid w:val="00AE7C7A"/>
    <w:rsid w:val="00AE7D3D"/>
    <w:rsid w:val="00AF0885"/>
    <w:rsid w:val="00AF0BFB"/>
    <w:rsid w:val="00AF0FF9"/>
    <w:rsid w:val="00AF10F8"/>
    <w:rsid w:val="00AF125F"/>
    <w:rsid w:val="00AF1F8E"/>
    <w:rsid w:val="00AF24F9"/>
    <w:rsid w:val="00AF25BA"/>
    <w:rsid w:val="00AF29BB"/>
    <w:rsid w:val="00AF29C2"/>
    <w:rsid w:val="00AF2C2C"/>
    <w:rsid w:val="00AF32DE"/>
    <w:rsid w:val="00AF366A"/>
    <w:rsid w:val="00AF37AA"/>
    <w:rsid w:val="00AF39E8"/>
    <w:rsid w:val="00AF3C3B"/>
    <w:rsid w:val="00AF4236"/>
    <w:rsid w:val="00AF428C"/>
    <w:rsid w:val="00AF4E0A"/>
    <w:rsid w:val="00AF4E6D"/>
    <w:rsid w:val="00AF5020"/>
    <w:rsid w:val="00AF57FA"/>
    <w:rsid w:val="00AF5B02"/>
    <w:rsid w:val="00AF5BE1"/>
    <w:rsid w:val="00AF61A4"/>
    <w:rsid w:val="00AF6869"/>
    <w:rsid w:val="00AF6B98"/>
    <w:rsid w:val="00AF716F"/>
    <w:rsid w:val="00AF7FC2"/>
    <w:rsid w:val="00B0039D"/>
    <w:rsid w:val="00B008D0"/>
    <w:rsid w:val="00B00F71"/>
    <w:rsid w:val="00B00F97"/>
    <w:rsid w:val="00B0107C"/>
    <w:rsid w:val="00B017EC"/>
    <w:rsid w:val="00B01A35"/>
    <w:rsid w:val="00B02387"/>
    <w:rsid w:val="00B0274C"/>
    <w:rsid w:val="00B02D78"/>
    <w:rsid w:val="00B02FB3"/>
    <w:rsid w:val="00B0320D"/>
    <w:rsid w:val="00B03A8A"/>
    <w:rsid w:val="00B03E16"/>
    <w:rsid w:val="00B05364"/>
    <w:rsid w:val="00B05471"/>
    <w:rsid w:val="00B05B7B"/>
    <w:rsid w:val="00B0662F"/>
    <w:rsid w:val="00B06789"/>
    <w:rsid w:val="00B06B00"/>
    <w:rsid w:val="00B06B54"/>
    <w:rsid w:val="00B06CB5"/>
    <w:rsid w:val="00B06FE6"/>
    <w:rsid w:val="00B071E9"/>
    <w:rsid w:val="00B1007E"/>
    <w:rsid w:val="00B10161"/>
    <w:rsid w:val="00B102A9"/>
    <w:rsid w:val="00B10917"/>
    <w:rsid w:val="00B11D74"/>
    <w:rsid w:val="00B11EA8"/>
    <w:rsid w:val="00B123AF"/>
    <w:rsid w:val="00B125A8"/>
    <w:rsid w:val="00B125B2"/>
    <w:rsid w:val="00B126C7"/>
    <w:rsid w:val="00B127B0"/>
    <w:rsid w:val="00B1347D"/>
    <w:rsid w:val="00B1432F"/>
    <w:rsid w:val="00B14684"/>
    <w:rsid w:val="00B147E9"/>
    <w:rsid w:val="00B14ED4"/>
    <w:rsid w:val="00B151EA"/>
    <w:rsid w:val="00B15380"/>
    <w:rsid w:val="00B15B1F"/>
    <w:rsid w:val="00B15B58"/>
    <w:rsid w:val="00B16021"/>
    <w:rsid w:val="00B165AF"/>
    <w:rsid w:val="00B16D43"/>
    <w:rsid w:val="00B17B8A"/>
    <w:rsid w:val="00B17F07"/>
    <w:rsid w:val="00B17FB8"/>
    <w:rsid w:val="00B200DA"/>
    <w:rsid w:val="00B2040B"/>
    <w:rsid w:val="00B2053A"/>
    <w:rsid w:val="00B20669"/>
    <w:rsid w:val="00B20991"/>
    <w:rsid w:val="00B20A42"/>
    <w:rsid w:val="00B20B1D"/>
    <w:rsid w:val="00B215A2"/>
    <w:rsid w:val="00B218B9"/>
    <w:rsid w:val="00B2224A"/>
    <w:rsid w:val="00B22973"/>
    <w:rsid w:val="00B231F9"/>
    <w:rsid w:val="00B242B7"/>
    <w:rsid w:val="00B24829"/>
    <w:rsid w:val="00B248BB"/>
    <w:rsid w:val="00B2512D"/>
    <w:rsid w:val="00B25F08"/>
    <w:rsid w:val="00B30A09"/>
    <w:rsid w:val="00B30AF5"/>
    <w:rsid w:val="00B30E30"/>
    <w:rsid w:val="00B31284"/>
    <w:rsid w:val="00B313F2"/>
    <w:rsid w:val="00B31BE5"/>
    <w:rsid w:val="00B323B5"/>
    <w:rsid w:val="00B328E9"/>
    <w:rsid w:val="00B32927"/>
    <w:rsid w:val="00B330D4"/>
    <w:rsid w:val="00B336BD"/>
    <w:rsid w:val="00B338FD"/>
    <w:rsid w:val="00B33FD8"/>
    <w:rsid w:val="00B340D0"/>
    <w:rsid w:val="00B34199"/>
    <w:rsid w:val="00B3466F"/>
    <w:rsid w:val="00B348F8"/>
    <w:rsid w:val="00B34D7B"/>
    <w:rsid w:val="00B3638A"/>
    <w:rsid w:val="00B368EA"/>
    <w:rsid w:val="00B36FBD"/>
    <w:rsid w:val="00B37553"/>
    <w:rsid w:val="00B37648"/>
    <w:rsid w:val="00B37700"/>
    <w:rsid w:val="00B37E04"/>
    <w:rsid w:val="00B400D2"/>
    <w:rsid w:val="00B40C49"/>
    <w:rsid w:val="00B40D6A"/>
    <w:rsid w:val="00B40EC7"/>
    <w:rsid w:val="00B4112B"/>
    <w:rsid w:val="00B41F16"/>
    <w:rsid w:val="00B42242"/>
    <w:rsid w:val="00B42D06"/>
    <w:rsid w:val="00B43024"/>
    <w:rsid w:val="00B4303D"/>
    <w:rsid w:val="00B433E0"/>
    <w:rsid w:val="00B43D57"/>
    <w:rsid w:val="00B4477F"/>
    <w:rsid w:val="00B44A2A"/>
    <w:rsid w:val="00B45A92"/>
    <w:rsid w:val="00B45D1A"/>
    <w:rsid w:val="00B45DFB"/>
    <w:rsid w:val="00B45E8D"/>
    <w:rsid w:val="00B463F7"/>
    <w:rsid w:val="00B46947"/>
    <w:rsid w:val="00B46EB3"/>
    <w:rsid w:val="00B4738D"/>
    <w:rsid w:val="00B47690"/>
    <w:rsid w:val="00B478B2"/>
    <w:rsid w:val="00B508E0"/>
    <w:rsid w:val="00B50A54"/>
    <w:rsid w:val="00B50B11"/>
    <w:rsid w:val="00B50C1E"/>
    <w:rsid w:val="00B51031"/>
    <w:rsid w:val="00B51123"/>
    <w:rsid w:val="00B523A9"/>
    <w:rsid w:val="00B528E0"/>
    <w:rsid w:val="00B52976"/>
    <w:rsid w:val="00B533AC"/>
    <w:rsid w:val="00B53CF9"/>
    <w:rsid w:val="00B53E01"/>
    <w:rsid w:val="00B545B4"/>
    <w:rsid w:val="00B54711"/>
    <w:rsid w:val="00B556D3"/>
    <w:rsid w:val="00B55C37"/>
    <w:rsid w:val="00B560BD"/>
    <w:rsid w:val="00B5616D"/>
    <w:rsid w:val="00B5670A"/>
    <w:rsid w:val="00B57018"/>
    <w:rsid w:val="00B5712C"/>
    <w:rsid w:val="00B57D9D"/>
    <w:rsid w:val="00B57DAF"/>
    <w:rsid w:val="00B57EC3"/>
    <w:rsid w:val="00B606A0"/>
    <w:rsid w:val="00B606F5"/>
    <w:rsid w:val="00B60802"/>
    <w:rsid w:val="00B6080E"/>
    <w:rsid w:val="00B61171"/>
    <w:rsid w:val="00B614AD"/>
    <w:rsid w:val="00B61AE6"/>
    <w:rsid w:val="00B61B88"/>
    <w:rsid w:val="00B61BB9"/>
    <w:rsid w:val="00B62ACD"/>
    <w:rsid w:val="00B62CC4"/>
    <w:rsid w:val="00B635FB"/>
    <w:rsid w:val="00B640A7"/>
    <w:rsid w:val="00B65529"/>
    <w:rsid w:val="00B65551"/>
    <w:rsid w:val="00B65C11"/>
    <w:rsid w:val="00B66050"/>
    <w:rsid w:val="00B660E7"/>
    <w:rsid w:val="00B6658D"/>
    <w:rsid w:val="00B665F8"/>
    <w:rsid w:val="00B66894"/>
    <w:rsid w:val="00B66ED2"/>
    <w:rsid w:val="00B676C5"/>
    <w:rsid w:val="00B6787D"/>
    <w:rsid w:val="00B67966"/>
    <w:rsid w:val="00B71A79"/>
    <w:rsid w:val="00B71F8A"/>
    <w:rsid w:val="00B7219B"/>
    <w:rsid w:val="00B7237D"/>
    <w:rsid w:val="00B724E3"/>
    <w:rsid w:val="00B72790"/>
    <w:rsid w:val="00B73E85"/>
    <w:rsid w:val="00B74D58"/>
    <w:rsid w:val="00B75E8C"/>
    <w:rsid w:val="00B7609D"/>
    <w:rsid w:val="00B761FF"/>
    <w:rsid w:val="00B76367"/>
    <w:rsid w:val="00B768EE"/>
    <w:rsid w:val="00B76CE8"/>
    <w:rsid w:val="00B776AB"/>
    <w:rsid w:val="00B77AA5"/>
    <w:rsid w:val="00B77AAD"/>
    <w:rsid w:val="00B77B69"/>
    <w:rsid w:val="00B77FD0"/>
    <w:rsid w:val="00B80702"/>
    <w:rsid w:val="00B8136D"/>
    <w:rsid w:val="00B81569"/>
    <w:rsid w:val="00B81C1A"/>
    <w:rsid w:val="00B81C60"/>
    <w:rsid w:val="00B83136"/>
    <w:rsid w:val="00B832BA"/>
    <w:rsid w:val="00B83339"/>
    <w:rsid w:val="00B839C3"/>
    <w:rsid w:val="00B840C6"/>
    <w:rsid w:val="00B847FE"/>
    <w:rsid w:val="00B84DAF"/>
    <w:rsid w:val="00B851EB"/>
    <w:rsid w:val="00B879AE"/>
    <w:rsid w:val="00B87E03"/>
    <w:rsid w:val="00B87F6B"/>
    <w:rsid w:val="00B9095F"/>
    <w:rsid w:val="00B918A9"/>
    <w:rsid w:val="00B91F60"/>
    <w:rsid w:val="00B922A2"/>
    <w:rsid w:val="00B93833"/>
    <w:rsid w:val="00B939F8"/>
    <w:rsid w:val="00B942C8"/>
    <w:rsid w:val="00B94393"/>
    <w:rsid w:val="00B94475"/>
    <w:rsid w:val="00B947B9"/>
    <w:rsid w:val="00B950EF"/>
    <w:rsid w:val="00B952E6"/>
    <w:rsid w:val="00B95463"/>
    <w:rsid w:val="00B9554E"/>
    <w:rsid w:val="00B9583B"/>
    <w:rsid w:val="00B95E9A"/>
    <w:rsid w:val="00B96281"/>
    <w:rsid w:val="00B964DA"/>
    <w:rsid w:val="00B96DEF"/>
    <w:rsid w:val="00BA00F0"/>
    <w:rsid w:val="00BA05F2"/>
    <w:rsid w:val="00BA0BC6"/>
    <w:rsid w:val="00BA1086"/>
    <w:rsid w:val="00BA11A7"/>
    <w:rsid w:val="00BA19D9"/>
    <w:rsid w:val="00BA2142"/>
    <w:rsid w:val="00BA26DD"/>
    <w:rsid w:val="00BA2AB6"/>
    <w:rsid w:val="00BA2D88"/>
    <w:rsid w:val="00BA2FB7"/>
    <w:rsid w:val="00BA3091"/>
    <w:rsid w:val="00BA3409"/>
    <w:rsid w:val="00BA342B"/>
    <w:rsid w:val="00BA35B1"/>
    <w:rsid w:val="00BA365D"/>
    <w:rsid w:val="00BA3829"/>
    <w:rsid w:val="00BA435A"/>
    <w:rsid w:val="00BA43BD"/>
    <w:rsid w:val="00BA444C"/>
    <w:rsid w:val="00BA4BE9"/>
    <w:rsid w:val="00BA5C6C"/>
    <w:rsid w:val="00BA5EC3"/>
    <w:rsid w:val="00BA6058"/>
    <w:rsid w:val="00BA62BC"/>
    <w:rsid w:val="00BA6584"/>
    <w:rsid w:val="00BA65DB"/>
    <w:rsid w:val="00BA6742"/>
    <w:rsid w:val="00BA71F8"/>
    <w:rsid w:val="00BB07E0"/>
    <w:rsid w:val="00BB28CF"/>
    <w:rsid w:val="00BB2E5E"/>
    <w:rsid w:val="00BB3399"/>
    <w:rsid w:val="00BB3662"/>
    <w:rsid w:val="00BB3BB4"/>
    <w:rsid w:val="00BB3E8C"/>
    <w:rsid w:val="00BB3E96"/>
    <w:rsid w:val="00BB4614"/>
    <w:rsid w:val="00BB4AC8"/>
    <w:rsid w:val="00BB4BA9"/>
    <w:rsid w:val="00BB4D5A"/>
    <w:rsid w:val="00BB4D60"/>
    <w:rsid w:val="00BB52AE"/>
    <w:rsid w:val="00BB57B8"/>
    <w:rsid w:val="00BB60B6"/>
    <w:rsid w:val="00BB7CA8"/>
    <w:rsid w:val="00BC0107"/>
    <w:rsid w:val="00BC0978"/>
    <w:rsid w:val="00BC0A67"/>
    <w:rsid w:val="00BC11A7"/>
    <w:rsid w:val="00BC1370"/>
    <w:rsid w:val="00BC1991"/>
    <w:rsid w:val="00BC1A37"/>
    <w:rsid w:val="00BC1B0C"/>
    <w:rsid w:val="00BC1E2D"/>
    <w:rsid w:val="00BC1F89"/>
    <w:rsid w:val="00BC32D4"/>
    <w:rsid w:val="00BC3CF9"/>
    <w:rsid w:val="00BC3F0C"/>
    <w:rsid w:val="00BC472E"/>
    <w:rsid w:val="00BC59E6"/>
    <w:rsid w:val="00BC5B62"/>
    <w:rsid w:val="00BC5CE9"/>
    <w:rsid w:val="00BC62A7"/>
    <w:rsid w:val="00BC636E"/>
    <w:rsid w:val="00BC64E0"/>
    <w:rsid w:val="00BC6578"/>
    <w:rsid w:val="00BC66F7"/>
    <w:rsid w:val="00BC67A0"/>
    <w:rsid w:val="00BC6926"/>
    <w:rsid w:val="00BC699C"/>
    <w:rsid w:val="00BC6F03"/>
    <w:rsid w:val="00BC7DFE"/>
    <w:rsid w:val="00BD05CE"/>
    <w:rsid w:val="00BD0A36"/>
    <w:rsid w:val="00BD0B25"/>
    <w:rsid w:val="00BD0FF9"/>
    <w:rsid w:val="00BD12F3"/>
    <w:rsid w:val="00BD1E6C"/>
    <w:rsid w:val="00BD2A08"/>
    <w:rsid w:val="00BD30E3"/>
    <w:rsid w:val="00BD3BB2"/>
    <w:rsid w:val="00BD3D95"/>
    <w:rsid w:val="00BD3EE3"/>
    <w:rsid w:val="00BD44F1"/>
    <w:rsid w:val="00BD4520"/>
    <w:rsid w:val="00BD4C0D"/>
    <w:rsid w:val="00BD4E80"/>
    <w:rsid w:val="00BD569A"/>
    <w:rsid w:val="00BD640F"/>
    <w:rsid w:val="00BD71B2"/>
    <w:rsid w:val="00BD7265"/>
    <w:rsid w:val="00BD7309"/>
    <w:rsid w:val="00BD75EB"/>
    <w:rsid w:val="00BD767F"/>
    <w:rsid w:val="00BD77AC"/>
    <w:rsid w:val="00BD78F8"/>
    <w:rsid w:val="00BD7D69"/>
    <w:rsid w:val="00BE00EA"/>
    <w:rsid w:val="00BE0465"/>
    <w:rsid w:val="00BE0C97"/>
    <w:rsid w:val="00BE0CB7"/>
    <w:rsid w:val="00BE0D76"/>
    <w:rsid w:val="00BE11BB"/>
    <w:rsid w:val="00BE12F0"/>
    <w:rsid w:val="00BE17E7"/>
    <w:rsid w:val="00BE2363"/>
    <w:rsid w:val="00BE29BC"/>
    <w:rsid w:val="00BE2C9D"/>
    <w:rsid w:val="00BE2F0C"/>
    <w:rsid w:val="00BE4DB7"/>
    <w:rsid w:val="00BE5242"/>
    <w:rsid w:val="00BE6481"/>
    <w:rsid w:val="00BE6E1A"/>
    <w:rsid w:val="00BE784B"/>
    <w:rsid w:val="00BE786F"/>
    <w:rsid w:val="00BE78E7"/>
    <w:rsid w:val="00BF03D5"/>
    <w:rsid w:val="00BF0499"/>
    <w:rsid w:val="00BF0ED3"/>
    <w:rsid w:val="00BF1A93"/>
    <w:rsid w:val="00BF2645"/>
    <w:rsid w:val="00BF26D0"/>
    <w:rsid w:val="00BF2A3C"/>
    <w:rsid w:val="00BF3504"/>
    <w:rsid w:val="00BF405C"/>
    <w:rsid w:val="00BF436C"/>
    <w:rsid w:val="00BF4D8F"/>
    <w:rsid w:val="00BF55A5"/>
    <w:rsid w:val="00BF5BA3"/>
    <w:rsid w:val="00BF5D5D"/>
    <w:rsid w:val="00BF5E13"/>
    <w:rsid w:val="00BF5F84"/>
    <w:rsid w:val="00BF72C8"/>
    <w:rsid w:val="00BF79D7"/>
    <w:rsid w:val="00C00001"/>
    <w:rsid w:val="00C0067C"/>
    <w:rsid w:val="00C0091F"/>
    <w:rsid w:val="00C00D8A"/>
    <w:rsid w:val="00C01022"/>
    <w:rsid w:val="00C017AF"/>
    <w:rsid w:val="00C01F24"/>
    <w:rsid w:val="00C02654"/>
    <w:rsid w:val="00C0370F"/>
    <w:rsid w:val="00C03CD4"/>
    <w:rsid w:val="00C03E6D"/>
    <w:rsid w:val="00C048E4"/>
    <w:rsid w:val="00C04B09"/>
    <w:rsid w:val="00C050E6"/>
    <w:rsid w:val="00C052B6"/>
    <w:rsid w:val="00C056C2"/>
    <w:rsid w:val="00C05CAB"/>
    <w:rsid w:val="00C06370"/>
    <w:rsid w:val="00C0662C"/>
    <w:rsid w:val="00C06775"/>
    <w:rsid w:val="00C06BEC"/>
    <w:rsid w:val="00C06CE8"/>
    <w:rsid w:val="00C078DA"/>
    <w:rsid w:val="00C079F3"/>
    <w:rsid w:val="00C07DBB"/>
    <w:rsid w:val="00C10D1F"/>
    <w:rsid w:val="00C11190"/>
    <w:rsid w:val="00C112AC"/>
    <w:rsid w:val="00C11B40"/>
    <w:rsid w:val="00C11C86"/>
    <w:rsid w:val="00C1211F"/>
    <w:rsid w:val="00C12234"/>
    <w:rsid w:val="00C12669"/>
    <w:rsid w:val="00C1290C"/>
    <w:rsid w:val="00C12957"/>
    <w:rsid w:val="00C12B5E"/>
    <w:rsid w:val="00C12EA3"/>
    <w:rsid w:val="00C12F7F"/>
    <w:rsid w:val="00C13272"/>
    <w:rsid w:val="00C137B7"/>
    <w:rsid w:val="00C13A4F"/>
    <w:rsid w:val="00C13B37"/>
    <w:rsid w:val="00C13FDF"/>
    <w:rsid w:val="00C14106"/>
    <w:rsid w:val="00C145D9"/>
    <w:rsid w:val="00C147D5"/>
    <w:rsid w:val="00C1542D"/>
    <w:rsid w:val="00C15C37"/>
    <w:rsid w:val="00C1659C"/>
    <w:rsid w:val="00C16625"/>
    <w:rsid w:val="00C16653"/>
    <w:rsid w:val="00C17555"/>
    <w:rsid w:val="00C17720"/>
    <w:rsid w:val="00C200B9"/>
    <w:rsid w:val="00C2018A"/>
    <w:rsid w:val="00C219DC"/>
    <w:rsid w:val="00C21A0E"/>
    <w:rsid w:val="00C21C36"/>
    <w:rsid w:val="00C21D03"/>
    <w:rsid w:val="00C21DC4"/>
    <w:rsid w:val="00C220AB"/>
    <w:rsid w:val="00C2295F"/>
    <w:rsid w:val="00C22EFA"/>
    <w:rsid w:val="00C23224"/>
    <w:rsid w:val="00C2371B"/>
    <w:rsid w:val="00C239A9"/>
    <w:rsid w:val="00C23FA8"/>
    <w:rsid w:val="00C24661"/>
    <w:rsid w:val="00C24726"/>
    <w:rsid w:val="00C249F9"/>
    <w:rsid w:val="00C255A5"/>
    <w:rsid w:val="00C25EAB"/>
    <w:rsid w:val="00C27510"/>
    <w:rsid w:val="00C27769"/>
    <w:rsid w:val="00C27A3C"/>
    <w:rsid w:val="00C27E14"/>
    <w:rsid w:val="00C304FF"/>
    <w:rsid w:val="00C30B02"/>
    <w:rsid w:val="00C30CF9"/>
    <w:rsid w:val="00C30D61"/>
    <w:rsid w:val="00C3154C"/>
    <w:rsid w:val="00C31D42"/>
    <w:rsid w:val="00C32405"/>
    <w:rsid w:val="00C324A2"/>
    <w:rsid w:val="00C324FD"/>
    <w:rsid w:val="00C3277A"/>
    <w:rsid w:val="00C3326A"/>
    <w:rsid w:val="00C338F1"/>
    <w:rsid w:val="00C33DE1"/>
    <w:rsid w:val="00C34006"/>
    <w:rsid w:val="00C3439F"/>
    <w:rsid w:val="00C3453D"/>
    <w:rsid w:val="00C347DD"/>
    <w:rsid w:val="00C36093"/>
    <w:rsid w:val="00C362BD"/>
    <w:rsid w:val="00C363AF"/>
    <w:rsid w:val="00C36617"/>
    <w:rsid w:val="00C369D4"/>
    <w:rsid w:val="00C3724D"/>
    <w:rsid w:val="00C37B8C"/>
    <w:rsid w:val="00C40950"/>
    <w:rsid w:val="00C40A8B"/>
    <w:rsid w:val="00C40D50"/>
    <w:rsid w:val="00C40DC4"/>
    <w:rsid w:val="00C411EE"/>
    <w:rsid w:val="00C41642"/>
    <w:rsid w:val="00C4178D"/>
    <w:rsid w:val="00C417E8"/>
    <w:rsid w:val="00C42595"/>
    <w:rsid w:val="00C4270B"/>
    <w:rsid w:val="00C42AC3"/>
    <w:rsid w:val="00C433A6"/>
    <w:rsid w:val="00C43A9D"/>
    <w:rsid w:val="00C43C83"/>
    <w:rsid w:val="00C43CB7"/>
    <w:rsid w:val="00C443EE"/>
    <w:rsid w:val="00C45458"/>
    <w:rsid w:val="00C454AD"/>
    <w:rsid w:val="00C454CD"/>
    <w:rsid w:val="00C460C9"/>
    <w:rsid w:val="00C5027F"/>
    <w:rsid w:val="00C50C40"/>
    <w:rsid w:val="00C51BE8"/>
    <w:rsid w:val="00C51E9C"/>
    <w:rsid w:val="00C522CB"/>
    <w:rsid w:val="00C5254F"/>
    <w:rsid w:val="00C52D59"/>
    <w:rsid w:val="00C53A41"/>
    <w:rsid w:val="00C5437A"/>
    <w:rsid w:val="00C548F2"/>
    <w:rsid w:val="00C54957"/>
    <w:rsid w:val="00C55EFF"/>
    <w:rsid w:val="00C560DA"/>
    <w:rsid w:val="00C56398"/>
    <w:rsid w:val="00C564AF"/>
    <w:rsid w:val="00C56BB3"/>
    <w:rsid w:val="00C56E0A"/>
    <w:rsid w:val="00C570C6"/>
    <w:rsid w:val="00C574D8"/>
    <w:rsid w:val="00C57FCA"/>
    <w:rsid w:val="00C60121"/>
    <w:rsid w:val="00C60174"/>
    <w:rsid w:val="00C604FC"/>
    <w:rsid w:val="00C605D6"/>
    <w:rsid w:val="00C60845"/>
    <w:rsid w:val="00C6216A"/>
    <w:rsid w:val="00C62498"/>
    <w:rsid w:val="00C627A1"/>
    <w:rsid w:val="00C633CF"/>
    <w:rsid w:val="00C63A5F"/>
    <w:rsid w:val="00C63B9B"/>
    <w:rsid w:val="00C63D62"/>
    <w:rsid w:val="00C642F3"/>
    <w:rsid w:val="00C6435A"/>
    <w:rsid w:val="00C647D8"/>
    <w:rsid w:val="00C648FA"/>
    <w:rsid w:val="00C6653D"/>
    <w:rsid w:val="00C66543"/>
    <w:rsid w:val="00C667C9"/>
    <w:rsid w:val="00C66846"/>
    <w:rsid w:val="00C66B1E"/>
    <w:rsid w:val="00C67242"/>
    <w:rsid w:val="00C67491"/>
    <w:rsid w:val="00C70434"/>
    <w:rsid w:val="00C70A35"/>
    <w:rsid w:val="00C71065"/>
    <w:rsid w:val="00C71297"/>
    <w:rsid w:val="00C71F5A"/>
    <w:rsid w:val="00C736F0"/>
    <w:rsid w:val="00C740E1"/>
    <w:rsid w:val="00C74243"/>
    <w:rsid w:val="00C7449E"/>
    <w:rsid w:val="00C74687"/>
    <w:rsid w:val="00C7498A"/>
    <w:rsid w:val="00C74CB9"/>
    <w:rsid w:val="00C75469"/>
    <w:rsid w:val="00C75ADD"/>
    <w:rsid w:val="00C75B46"/>
    <w:rsid w:val="00C75D39"/>
    <w:rsid w:val="00C75F76"/>
    <w:rsid w:val="00C76222"/>
    <w:rsid w:val="00C76CBE"/>
    <w:rsid w:val="00C76FE7"/>
    <w:rsid w:val="00C77195"/>
    <w:rsid w:val="00C775EC"/>
    <w:rsid w:val="00C7761D"/>
    <w:rsid w:val="00C77BA4"/>
    <w:rsid w:val="00C77E3D"/>
    <w:rsid w:val="00C811CE"/>
    <w:rsid w:val="00C813B2"/>
    <w:rsid w:val="00C816FE"/>
    <w:rsid w:val="00C8302B"/>
    <w:rsid w:val="00C83083"/>
    <w:rsid w:val="00C830A4"/>
    <w:rsid w:val="00C833D6"/>
    <w:rsid w:val="00C83400"/>
    <w:rsid w:val="00C837BB"/>
    <w:rsid w:val="00C83889"/>
    <w:rsid w:val="00C8394B"/>
    <w:rsid w:val="00C84007"/>
    <w:rsid w:val="00C8418C"/>
    <w:rsid w:val="00C8549A"/>
    <w:rsid w:val="00C85C18"/>
    <w:rsid w:val="00C86DC6"/>
    <w:rsid w:val="00C87DFD"/>
    <w:rsid w:val="00C902D3"/>
    <w:rsid w:val="00C903E5"/>
    <w:rsid w:val="00C90630"/>
    <w:rsid w:val="00C908AD"/>
    <w:rsid w:val="00C90B79"/>
    <w:rsid w:val="00C91BBF"/>
    <w:rsid w:val="00C921E7"/>
    <w:rsid w:val="00C92F79"/>
    <w:rsid w:val="00C932CB"/>
    <w:rsid w:val="00C9397C"/>
    <w:rsid w:val="00C93C45"/>
    <w:rsid w:val="00C93ED1"/>
    <w:rsid w:val="00C9432D"/>
    <w:rsid w:val="00C944E1"/>
    <w:rsid w:val="00C952FF"/>
    <w:rsid w:val="00C957A2"/>
    <w:rsid w:val="00C95EA3"/>
    <w:rsid w:val="00C96133"/>
    <w:rsid w:val="00C966E6"/>
    <w:rsid w:val="00C968F6"/>
    <w:rsid w:val="00C969C2"/>
    <w:rsid w:val="00C970A3"/>
    <w:rsid w:val="00C97DE4"/>
    <w:rsid w:val="00CA0217"/>
    <w:rsid w:val="00CA0CBE"/>
    <w:rsid w:val="00CA1770"/>
    <w:rsid w:val="00CA1A91"/>
    <w:rsid w:val="00CA1BDE"/>
    <w:rsid w:val="00CA1DC0"/>
    <w:rsid w:val="00CA23CB"/>
    <w:rsid w:val="00CA2EFD"/>
    <w:rsid w:val="00CA2FC7"/>
    <w:rsid w:val="00CA3159"/>
    <w:rsid w:val="00CA3162"/>
    <w:rsid w:val="00CA3627"/>
    <w:rsid w:val="00CA3DE0"/>
    <w:rsid w:val="00CA4864"/>
    <w:rsid w:val="00CA4B96"/>
    <w:rsid w:val="00CA4DFD"/>
    <w:rsid w:val="00CA59D9"/>
    <w:rsid w:val="00CA5A89"/>
    <w:rsid w:val="00CA5E0E"/>
    <w:rsid w:val="00CA5EF6"/>
    <w:rsid w:val="00CA63E3"/>
    <w:rsid w:val="00CA644E"/>
    <w:rsid w:val="00CA64F0"/>
    <w:rsid w:val="00CA7143"/>
    <w:rsid w:val="00CA7373"/>
    <w:rsid w:val="00CA7A48"/>
    <w:rsid w:val="00CA7AF2"/>
    <w:rsid w:val="00CA7C8F"/>
    <w:rsid w:val="00CB0081"/>
    <w:rsid w:val="00CB0599"/>
    <w:rsid w:val="00CB073B"/>
    <w:rsid w:val="00CB07B2"/>
    <w:rsid w:val="00CB0B78"/>
    <w:rsid w:val="00CB0C45"/>
    <w:rsid w:val="00CB1293"/>
    <w:rsid w:val="00CB1E07"/>
    <w:rsid w:val="00CB32E2"/>
    <w:rsid w:val="00CB3F6E"/>
    <w:rsid w:val="00CB4935"/>
    <w:rsid w:val="00CB4D81"/>
    <w:rsid w:val="00CB4E56"/>
    <w:rsid w:val="00CB5A37"/>
    <w:rsid w:val="00CB5FA7"/>
    <w:rsid w:val="00CB62DF"/>
    <w:rsid w:val="00CB6468"/>
    <w:rsid w:val="00CB6907"/>
    <w:rsid w:val="00CB77FA"/>
    <w:rsid w:val="00CB7C24"/>
    <w:rsid w:val="00CB7C72"/>
    <w:rsid w:val="00CC0481"/>
    <w:rsid w:val="00CC07A1"/>
    <w:rsid w:val="00CC245E"/>
    <w:rsid w:val="00CC25C4"/>
    <w:rsid w:val="00CC2663"/>
    <w:rsid w:val="00CC284F"/>
    <w:rsid w:val="00CC2E62"/>
    <w:rsid w:val="00CC362F"/>
    <w:rsid w:val="00CC39D7"/>
    <w:rsid w:val="00CC454D"/>
    <w:rsid w:val="00CC4E87"/>
    <w:rsid w:val="00CC567B"/>
    <w:rsid w:val="00CC6138"/>
    <w:rsid w:val="00CC6CDC"/>
    <w:rsid w:val="00CC6EB1"/>
    <w:rsid w:val="00CC6F5C"/>
    <w:rsid w:val="00CC7446"/>
    <w:rsid w:val="00CD007A"/>
    <w:rsid w:val="00CD0EFE"/>
    <w:rsid w:val="00CD1026"/>
    <w:rsid w:val="00CD1480"/>
    <w:rsid w:val="00CD17EC"/>
    <w:rsid w:val="00CD1DBC"/>
    <w:rsid w:val="00CD2814"/>
    <w:rsid w:val="00CD2EA4"/>
    <w:rsid w:val="00CD398A"/>
    <w:rsid w:val="00CD3F7F"/>
    <w:rsid w:val="00CD4B02"/>
    <w:rsid w:val="00CD55F1"/>
    <w:rsid w:val="00CD56B4"/>
    <w:rsid w:val="00CD5A1C"/>
    <w:rsid w:val="00CD5DC9"/>
    <w:rsid w:val="00CD6152"/>
    <w:rsid w:val="00CD6B30"/>
    <w:rsid w:val="00CE01C7"/>
    <w:rsid w:val="00CE0289"/>
    <w:rsid w:val="00CE0323"/>
    <w:rsid w:val="00CE12F9"/>
    <w:rsid w:val="00CE1FB6"/>
    <w:rsid w:val="00CE20AC"/>
    <w:rsid w:val="00CE2938"/>
    <w:rsid w:val="00CE2AEF"/>
    <w:rsid w:val="00CE3698"/>
    <w:rsid w:val="00CE3A41"/>
    <w:rsid w:val="00CE448D"/>
    <w:rsid w:val="00CE5006"/>
    <w:rsid w:val="00CE53B8"/>
    <w:rsid w:val="00CE5943"/>
    <w:rsid w:val="00CE5BC5"/>
    <w:rsid w:val="00CE5F47"/>
    <w:rsid w:val="00CF0F98"/>
    <w:rsid w:val="00CF2659"/>
    <w:rsid w:val="00CF27B8"/>
    <w:rsid w:val="00CF2A73"/>
    <w:rsid w:val="00CF311D"/>
    <w:rsid w:val="00CF4CBB"/>
    <w:rsid w:val="00CF4DA3"/>
    <w:rsid w:val="00CF582F"/>
    <w:rsid w:val="00CF6A50"/>
    <w:rsid w:val="00CF6B18"/>
    <w:rsid w:val="00CF708F"/>
    <w:rsid w:val="00CF70CB"/>
    <w:rsid w:val="00D001FE"/>
    <w:rsid w:val="00D002D0"/>
    <w:rsid w:val="00D0044D"/>
    <w:rsid w:val="00D004EF"/>
    <w:rsid w:val="00D01508"/>
    <w:rsid w:val="00D01525"/>
    <w:rsid w:val="00D01F45"/>
    <w:rsid w:val="00D0204B"/>
    <w:rsid w:val="00D02347"/>
    <w:rsid w:val="00D02648"/>
    <w:rsid w:val="00D02782"/>
    <w:rsid w:val="00D027D3"/>
    <w:rsid w:val="00D02A62"/>
    <w:rsid w:val="00D03207"/>
    <w:rsid w:val="00D03B4F"/>
    <w:rsid w:val="00D0456B"/>
    <w:rsid w:val="00D047BC"/>
    <w:rsid w:val="00D047F4"/>
    <w:rsid w:val="00D06AD0"/>
    <w:rsid w:val="00D078E9"/>
    <w:rsid w:val="00D0799C"/>
    <w:rsid w:val="00D101F2"/>
    <w:rsid w:val="00D116DA"/>
    <w:rsid w:val="00D11DE5"/>
    <w:rsid w:val="00D11EAF"/>
    <w:rsid w:val="00D1247A"/>
    <w:rsid w:val="00D12C50"/>
    <w:rsid w:val="00D12E47"/>
    <w:rsid w:val="00D13A43"/>
    <w:rsid w:val="00D13EBD"/>
    <w:rsid w:val="00D14F3A"/>
    <w:rsid w:val="00D14F9D"/>
    <w:rsid w:val="00D15743"/>
    <w:rsid w:val="00D15B81"/>
    <w:rsid w:val="00D15C09"/>
    <w:rsid w:val="00D16060"/>
    <w:rsid w:val="00D164F3"/>
    <w:rsid w:val="00D16726"/>
    <w:rsid w:val="00D16779"/>
    <w:rsid w:val="00D16914"/>
    <w:rsid w:val="00D17E11"/>
    <w:rsid w:val="00D17FC8"/>
    <w:rsid w:val="00D203BB"/>
    <w:rsid w:val="00D20602"/>
    <w:rsid w:val="00D207CA"/>
    <w:rsid w:val="00D20AFE"/>
    <w:rsid w:val="00D20BE7"/>
    <w:rsid w:val="00D21743"/>
    <w:rsid w:val="00D225A4"/>
    <w:rsid w:val="00D22EA9"/>
    <w:rsid w:val="00D23021"/>
    <w:rsid w:val="00D231F9"/>
    <w:rsid w:val="00D24226"/>
    <w:rsid w:val="00D24AFE"/>
    <w:rsid w:val="00D2503B"/>
    <w:rsid w:val="00D25057"/>
    <w:rsid w:val="00D250D3"/>
    <w:rsid w:val="00D253D4"/>
    <w:rsid w:val="00D2555F"/>
    <w:rsid w:val="00D2557E"/>
    <w:rsid w:val="00D2586E"/>
    <w:rsid w:val="00D25928"/>
    <w:rsid w:val="00D267E7"/>
    <w:rsid w:val="00D26C0F"/>
    <w:rsid w:val="00D30DE6"/>
    <w:rsid w:val="00D31086"/>
    <w:rsid w:val="00D3173E"/>
    <w:rsid w:val="00D31D56"/>
    <w:rsid w:val="00D31EF2"/>
    <w:rsid w:val="00D31FBB"/>
    <w:rsid w:val="00D3243D"/>
    <w:rsid w:val="00D326A8"/>
    <w:rsid w:val="00D326EC"/>
    <w:rsid w:val="00D337E1"/>
    <w:rsid w:val="00D33937"/>
    <w:rsid w:val="00D33AB8"/>
    <w:rsid w:val="00D33D63"/>
    <w:rsid w:val="00D34098"/>
    <w:rsid w:val="00D34339"/>
    <w:rsid w:val="00D34B97"/>
    <w:rsid w:val="00D35155"/>
    <w:rsid w:val="00D3519F"/>
    <w:rsid w:val="00D359FE"/>
    <w:rsid w:val="00D35D13"/>
    <w:rsid w:val="00D35E85"/>
    <w:rsid w:val="00D365C6"/>
    <w:rsid w:val="00D370F1"/>
    <w:rsid w:val="00D3786D"/>
    <w:rsid w:val="00D37E74"/>
    <w:rsid w:val="00D40335"/>
    <w:rsid w:val="00D406CF"/>
    <w:rsid w:val="00D40A50"/>
    <w:rsid w:val="00D419C2"/>
    <w:rsid w:val="00D419D5"/>
    <w:rsid w:val="00D42747"/>
    <w:rsid w:val="00D43284"/>
    <w:rsid w:val="00D43B98"/>
    <w:rsid w:val="00D43EB0"/>
    <w:rsid w:val="00D4487B"/>
    <w:rsid w:val="00D448EB"/>
    <w:rsid w:val="00D448FB"/>
    <w:rsid w:val="00D45676"/>
    <w:rsid w:val="00D45B70"/>
    <w:rsid w:val="00D47139"/>
    <w:rsid w:val="00D4738D"/>
    <w:rsid w:val="00D4792C"/>
    <w:rsid w:val="00D50938"/>
    <w:rsid w:val="00D50BD7"/>
    <w:rsid w:val="00D50E86"/>
    <w:rsid w:val="00D50FC0"/>
    <w:rsid w:val="00D5116B"/>
    <w:rsid w:val="00D511C3"/>
    <w:rsid w:val="00D5147A"/>
    <w:rsid w:val="00D51624"/>
    <w:rsid w:val="00D518F9"/>
    <w:rsid w:val="00D524F9"/>
    <w:rsid w:val="00D5280D"/>
    <w:rsid w:val="00D52837"/>
    <w:rsid w:val="00D52AA7"/>
    <w:rsid w:val="00D52AF8"/>
    <w:rsid w:val="00D52CD9"/>
    <w:rsid w:val="00D534EB"/>
    <w:rsid w:val="00D53A77"/>
    <w:rsid w:val="00D53ACE"/>
    <w:rsid w:val="00D54008"/>
    <w:rsid w:val="00D542FF"/>
    <w:rsid w:val="00D546CF"/>
    <w:rsid w:val="00D549F8"/>
    <w:rsid w:val="00D55C97"/>
    <w:rsid w:val="00D56033"/>
    <w:rsid w:val="00D57006"/>
    <w:rsid w:val="00D57560"/>
    <w:rsid w:val="00D576BB"/>
    <w:rsid w:val="00D57860"/>
    <w:rsid w:val="00D57970"/>
    <w:rsid w:val="00D613E7"/>
    <w:rsid w:val="00D61428"/>
    <w:rsid w:val="00D618BC"/>
    <w:rsid w:val="00D61994"/>
    <w:rsid w:val="00D61ABE"/>
    <w:rsid w:val="00D62767"/>
    <w:rsid w:val="00D62E67"/>
    <w:rsid w:val="00D6419D"/>
    <w:rsid w:val="00D64411"/>
    <w:rsid w:val="00D645FC"/>
    <w:rsid w:val="00D647F7"/>
    <w:rsid w:val="00D64AB1"/>
    <w:rsid w:val="00D64E91"/>
    <w:rsid w:val="00D650E2"/>
    <w:rsid w:val="00D651D6"/>
    <w:rsid w:val="00D65796"/>
    <w:rsid w:val="00D66A91"/>
    <w:rsid w:val="00D66D19"/>
    <w:rsid w:val="00D66F71"/>
    <w:rsid w:val="00D672F5"/>
    <w:rsid w:val="00D6780F"/>
    <w:rsid w:val="00D702FA"/>
    <w:rsid w:val="00D70788"/>
    <w:rsid w:val="00D70C0A"/>
    <w:rsid w:val="00D7101F"/>
    <w:rsid w:val="00D711FD"/>
    <w:rsid w:val="00D715D3"/>
    <w:rsid w:val="00D7163B"/>
    <w:rsid w:val="00D7214C"/>
    <w:rsid w:val="00D72A59"/>
    <w:rsid w:val="00D72F98"/>
    <w:rsid w:val="00D73446"/>
    <w:rsid w:val="00D739F2"/>
    <w:rsid w:val="00D73C9C"/>
    <w:rsid w:val="00D749CF"/>
    <w:rsid w:val="00D74C94"/>
    <w:rsid w:val="00D74F2B"/>
    <w:rsid w:val="00D7543C"/>
    <w:rsid w:val="00D757E1"/>
    <w:rsid w:val="00D758E6"/>
    <w:rsid w:val="00D75BD8"/>
    <w:rsid w:val="00D76AC0"/>
    <w:rsid w:val="00D76E84"/>
    <w:rsid w:val="00D77059"/>
    <w:rsid w:val="00D770DB"/>
    <w:rsid w:val="00D7748A"/>
    <w:rsid w:val="00D77632"/>
    <w:rsid w:val="00D77D9C"/>
    <w:rsid w:val="00D80E95"/>
    <w:rsid w:val="00D81445"/>
    <w:rsid w:val="00D81DD3"/>
    <w:rsid w:val="00D825FF"/>
    <w:rsid w:val="00D8270C"/>
    <w:rsid w:val="00D82802"/>
    <w:rsid w:val="00D829B4"/>
    <w:rsid w:val="00D82D03"/>
    <w:rsid w:val="00D82F27"/>
    <w:rsid w:val="00D8472C"/>
    <w:rsid w:val="00D84DC6"/>
    <w:rsid w:val="00D84FF4"/>
    <w:rsid w:val="00D860D6"/>
    <w:rsid w:val="00D865CF"/>
    <w:rsid w:val="00D86648"/>
    <w:rsid w:val="00D90803"/>
    <w:rsid w:val="00D909C7"/>
    <w:rsid w:val="00D90DC7"/>
    <w:rsid w:val="00D916F8"/>
    <w:rsid w:val="00D91C51"/>
    <w:rsid w:val="00D91CE8"/>
    <w:rsid w:val="00D91FEF"/>
    <w:rsid w:val="00D92153"/>
    <w:rsid w:val="00D9230E"/>
    <w:rsid w:val="00D93619"/>
    <w:rsid w:val="00D9384F"/>
    <w:rsid w:val="00D93DB6"/>
    <w:rsid w:val="00D94787"/>
    <w:rsid w:val="00D94A98"/>
    <w:rsid w:val="00D94CF7"/>
    <w:rsid w:val="00D94F28"/>
    <w:rsid w:val="00D9501E"/>
    <w:rsid w:val="00D952DA"/>
    <w:rsid w:val="00D959DB"/>
    <w:rsid w:val="00D95CC7"/>
    <w:rsid w:val="00D966D3"/>
    <w:rsid w:val="00D96989"/>
    <w:rsid w:val="00D97CE1"/>
    <w:rsid w:val="00D97D6A"/>
    <w:rsid w:val="00DA0AE9"/>
    <w:rsid w:val="00DA1198"/>
    <w:rsid w:val="00DA131B"/>
    <w:rsid w:val="00DA20E4"/>
    <w:rsid w:val="00DA22F6"/>
    <w:rsid w:val="00DA2550"/>
    <w:rsid w:val="00DA3023"/>
    <w:rsid w:val="00DA30B2"/>
    <w:rsid w:val="00DA381C"/>
    <w:rsid w:val="00DA40FC"/>
    <w:rsid w:val="00DA4DB5"/>
    <w:rsid w:val="00DA5086"/>
    <w:rsid w:val="00DA5517"/>
    <w:rsid w:val="00DA5AA1"/>
    <w:rsid w:val="00DA6307"/>
    <w:rsid w:val="00DA65C1"/>
    <w:rsid w:val="00DA7032"/>
    <w:rsid w:val="00DA720E"/>
    <w:rsid w:val="00DA7718"/>
    <w:rsid w:val="00DB02A6"/>
    <w:rsid w:val="00DB126A"/>
    <w:rsid w:val="00DB1A00"/>
    <w:rsid w:val="00DB1E7A"/>
    <w:rsid w:val="00DB2550"/>
    <w:rsid w:val="00DB2C50"/>
    <w:rsid w:val="00DB2D24"/>
    <w:rsid w:val="00DB3018"/>
    <w:rsid w:val="00DB4521"/>
    <w:rsid w:val="00DB4871"/>
    <w:rsid w:val="00DB4C96"/>
    <w:rsid w:val="00DB5592"/>
    <w:rsid w:val="00DB582C"/>
    <w:rsid w:val="00DB6727"/>
    <w:rsid w:val="00DB6B39"/>
    <w:rsid w:val="00DB6BB9"/>
    <w:rsid w:val="00DB74ED"/>
    <w:rsid w:val="00DB754B"/>
    <w:rsid w:val="00DB7712"/>
    <w:rsid w:val="00DB79DF"/>
    <w:rsid w:val="00DC0132"/>
    <w:rsid w:val="00DC0B2C"/>
    <w:rsid w:val="00DC0B6F"/>
    <w:rsid w:val="00DC0E7C"/>
    <w:rsid w:val="00DC1137"/>
    <w:rsid w:val="00DC125F"/>
    <w:rsid w:val="00DC12F0"/>
    <w:rsid w:val="00DC12F2"/>
    <w:rsid w:val="00DC15D5"/>
    <w:rsid w:val="00DC1696"/>
    <w:rsid w:val="00DC1EC4"/>
    <w:rsid w:val="00DC250F"/>
    <w:rsid w:val="00DC2F9B"/>
    <w:rsid w:val="00DC2FAF"/>
    <w:rsid w:val="00DC3776"/>
    <w:rsid w:val="00DC37E3"/>
    <w:rsid w:val="00DC3A7D"/>
    <w:rsid w:val="00DC462A"/>
    <w:rsid w:val="00DC5BC0"/>
    <w:rsid w:val="00DC6042"/>
    <w:rsid w:val="00DC6B9F"/>
    <w:rsid w:val="00DC6CF1"/>
    <w:rsid w:val="00DC727B"/>
    <w:rsid w:val="00DC7563"/>
    <w:rsid w:val="00DD0695"/>
    <w:rsid w:val="00DD0788"/>
    <w:rsid w:val="00DD0951"/>
    <w:rsid w:val="00DD0E74"/>
    <w:rsid w:val="00DD138D"/>
    <w:rsid w:val="00DD23AD"/>
    <w:rsid w:val="00DD27AC"/>
    <w:rsid w:val="00DD27F8"/>
    <w:rsid w:val="00DD3350"/>
    <w:rsid w:val="00DD336B"/>
    <w:rsid w:val="00DD368B"/>
    <w:rsid w:val="00DD37A9"/>
    <w:rsid w:val="00DD38DD"/>
    <w:rsid w:val="00DD49C2"/>
    <w:rsid w:val="00DD538E"/>
    <w:rsid w:val="00DD589C"/>
    <w:rsid w:val="00DD59FD"/>
    <w:rsid w:val="00DD6181"/>
    <w:rsid w:val="00DD641D"/>
    <w:rsid w:val="00DD68FE"/>
    <w:rsid w:val="00DD6C28"/>
    <w:rsid w:val="00DD7452"/>
    <w:rsid w:val="00DD7740"/>
    <w:rsid w:val="00DD77F2"/>
    <w:rsid w:val="00DD7B12"/>
    <w:rsid w:val="00DE0106"/>
    <w:rsid w:val="00DE0331"/>
    <w:rsid w:val="00DE0465"/>
    <w:rsid w:val="00DE0842"/>
    <w:rsid w:val="00DE0872"/>
    <w:rsid w:val="00DE0EDB"/>
    <w:rsid w:val="00DE1165"/>
    <w:rsid w:val="00DE1E84"/>
    <w:rsid w:val="00DE283D"/>
    <w:rsid w:val="00DE2A40"/>
    <w:rsid w:val="00DE32EF"/>
    <w:rsid w:val="00DE3B3B"/>
    <w:rsid w:val="00DE3C32"/>
    <w:rsid w:val="00DE4705"/>
    <w:rsid w:val="00DE4A4E"/>
    <w:rsid w:val="00DE55D9"/>
    <w:rsid w:val="00DE5849"/>
    <w:rsid w:val="00DE6098"/>
    <w:rsid w:val="00DE68B4"/>
    <w:rsid w:val="00DE6B31"/>
    <w:rsid w:val="00DE7C4B"/>
    <w:rsid w:val="00DF0030"/>
    <w:rsid w:val="00DF0A6F"/>
    <w:rsid w:val="00DF0AE2"/>
    <w:rsid w:val="00DF0BCF"/>
    <w:rsid w:val="00DF1A58"/>
    <w:rsid w:val="00DF1B8E"/>
    <w:rsid w:val="00DF253A"/>
    <w:rsid w:val="00DF2B17"/>
    <w:rsid w:val="00DF2E76"/>
    <w:rsid w:val="00DF30E4"/>
    <w:rsid w:val="00DF369E"/>
    <w:rsid w:val="00DF3840"/>
    <w:rsid w:val="00DF3D5B"/>
    <w:rsid w:val="00DF45EE"/>
    <w:rsid w:val="00DF60FA"/>
    <w:rsid w:val="00DF649E"/>
    <w:rsid w:val="00DF67AB"/>
    <w:rsid w:val="00DF74CB"/>
    <w:rsid w:val="00E00260"/>
    <w:rsid w:val="00E011B4"/>
    <w:rsid w:val="00E01FCC"/>
    <w:rsid w:val="00E020E4"/>
    <w:rsid w:val="00E026BD"/>
    <w:rsid w:val="00E03E9B"/>
    <w:rsid w:val="00E04437"/>
    <w:rsid w:val="00E0589D"/>
    <w:rsid w:val="00E0619F"/>
    <w:rsid w:val="00E06D55"/>
    <w:rsid w:val="00E06EC9"/>
    <w:rsid w:val="00E06F85"/>
    <w:rsid w:val="00E07DF0"/>
    <w:rsid w:val="00E07ED5"/>
    <w:rsid w:val="00E1027B"/>
    <w:rsid w:val="00E1029D"/>
    <w:rsid w:val="00E109FD"/>
    <w:rsid w:val="00E11686"/>
    <w:rsid w:val="00E119FF"/>
    <w:rsid w:val="00E1225B"/>
    <w:rsid w:val="00E12368"/>
    <w:rsid w:val="00E128A0"/>
    <w:rsid w:val="00E128B8"/>
    <w:rsid w:val="00E13F9C"/>
    <w:rsid w:val="00E1420B"/>
    <w:rsid w:val="00E148E4"/>
    <w:rsid w:val="00E148F6"/>
    <w:rsid w:val="00E14E8C"/>
    <w:rsid w:val="00E15C8D"/>
    <w:rsid w:val="00E15E4B"/>
    <w:rsid w:val="00E20288"/>
    <w:rsid w:val="00E20524"/>
    <w:rsid w:val="00E20565"/>
    <w:rsid w:val="00E20AF3"/>
    <w:rsid w:val="00E20B43"/>
    <w:rsid w:val="00E20BEF"/>
    <w:rsid w:val="00E20D18"/>
    <w:rsid w:val="00E20EA3"/>
    <w:rsid w:val="00E211CE"/>
    <w:rsid w:val="00E22518"/>
    <w:rsid w:val="00E22643"/>
    <w:rsid w:val="00E229CA"/>
    <w:rsid w:val="00E22D59"/>
    <w:rsid w:val="00E232CD"/>
    <w:rsid w:val="00E23D82"/>
    <w:rsid w:val="00E23F24"/>
    <w:rsid w:val="00E24638"/>
    <w:rsid w:val="00E246D8"/>
    <w:rsid w:val="00E24CCC"/>
    <w:rsid w:val="00E24CD6"/>
    <w:rsid w:val="00E24DD8"/>
    <w:rsid w:val="00E24F72"/>
    <w:rsid w:val="00E25836"/>
    <w:rsid w:val="00E2605E"/>
    <w:rsid w:val="00E26671"/>
    <w:rsid w:val="00E26BEB"/>
    <w:rsid w:val="00E26C5E"/>
    <w:rsid w:val="00E2726D"/>
    <w:rsid w:val="00E2754A"/>
    <w:rsid w:val="00E2764C"/>
    <w:rsid w:val="00E27B24"/>
    <w:rsid w:val="00E30494"/>
    <w:rsid w:val="00E30C38"/>
    <w:rsid w:val="00E30C7D"/>
    <w:rsid w:val="00E30D6F"/>
    <w:rsid w:val="00E30D8F"/>
    <w:rsid w:val="00E3213F"/>
    <w:rsid w:val="00E326B4"/>
    <w:rsid w:val="00E330B4"/>
    <w:rsid w:val="00E335A1"/>
    <w:rsid w:val="00E335AD"/>
    <w:rsid w:val="00E33B2E"/>
    <w:rsid w:val="00E33F89"/>
    <w:rsid w:val="00E342CF"/>
    <w:rsid w:val="00E353A0"/>
    <w:rsid w:val="00E35967"/>
    <w:rsid w:val="00E35FFF"/>
    <w:rsid w:val="00E3639D"/>
    <w:rsid w:val="00E3649A"/>
    <w:rsid w:val="00E37217"/>
    <w:rsid w:val="00E37640"/>
    <w:rsid w:val="00E378A2"/>
    <w:rsid w:val="00E37A0E"/>
    <w:rsid w:val="00E37E6B"/>
    <w:rsid w:val="00E406EE"/>
    <w:rsid w:val="00E410A6"/>
    <w:rsid w:val="00E41536"/>
    <w:rsid w:val="00E416BE"/>
    <w:rsid w:val="00E43CE3"/>
    <w:rsid w:val="00E43E38"/>
    <w:rsid w:val="00E440C9"/>
    <w:rsid w:val="00E44468"/>
    <w:rsid w:val="00E444C9"/>
    <w:rsid w:val="00E445E0"/>
    <w:rsid w:val="00E446B9"/>
    <w:rsid w:val="00E44868"/>
    <w:rsid w:val="00E44974"/>
    <w:rsid w:val="00E4509F"/>
    <w:rsid w:val="00E4644A"/>
    <w:rsid w:val="00E4663F"/>
    <w:rsid w:val="00E466EF"/>
    <w:rsid w:val="00E4699A"/>
    <w:rsid w:val="00E46C36"/>
    <w:rsid w:val="00E475D8"/>
    <w:rsid w:val="00E478E7"/>
    <w:rsid w:val="00E47FC1"/>
    <w:rsid w:val="00E5051A"/>
    <w:rsid w:val="00E50B7F"/>
    <w:rsid w:val="00E50F70"/>
    <w:rsid w:val="00E511D1"/>
    <w:rsid w:val="00E51411"/>
    <w:rsid w:val="00E5167E"/>
    <w:rsid w:val="00E516F7"/>
    <w:rsid w:val="00E518F1"/>
    <w:rsid w:val="00E5218E"/>
    <w:rsid w:val="00E521B6"/>
    <w:rsid w:val="00E52216"/>
    <w:rsid w:val="00E52715"/>
    <w:rsid w:val="00E52A53"/>
    <w:rsid w:val="00E5323C"/>
    <w:rsid w:val="00E53525"/>
    <w:rsid w:val="00E5423E"/>
    <w:rsid w:val="00E56067"/>
    <w:rsid w:val="00E5632C"/>
    <w:rsid w:val="00E56478"/>
    <w:rsid w:val="00E5666F"/>
    <w:rsid w:val="00E56E5D"/>
    <w:rsid w:val="00E56F9F"/>
    <w:rsid w:val="00E57077"/>
    <w:rsid w:val="00E57196"/>
    <w:rsid w:val="00E57222"/>
    <w:rsid w:val="00E575AE"/>
    <w:rsid w:val="00E57888"/>
    <w:rsid w:val="00E6066D"/>
    <w:rsid w:val="00E6074D"/>
    <w:rsid w:val="00E607F3"/>
    <w:rsid w:val="00E609A4"/>
    <w:rsid w:val="00E6111D"/>
    <w:rsid w:val="00E6239E"/>
    <w:rsid w:val="00E62ACA"/>
    <w:rsid w:val="00E62F60"/>
    <w:rsid w:val="00E636BD"/>
    <w:rsid w:val="00E63778"/>
    <w:rsid w:val="00E6387C"/>
    <w:rsid w:val="00E63D87"/>
    <w:rsid w:val="00E64211"/>
    <w:rsid w:val="00E64712"/>
    <w:rsid w:val="00E6491E"/>
    <w:rsid w:val="00E64E3F"/>
    <w:rsid w:val="00E64FFA"/>
    <w:rsid w:val="00E6517C"/>
    <w:rsid w:val="00E6576C"/>
    <w:rsid w:val="00E6586E"/>
    <w:rsid w:val="00E66063"/>
    <w:rsid w:val="00E6617F"/>
    <w:rsid w:val="00E66312"/>
    <w:rsid w:val="00E665E8"/>
    <w:rsid w:val="00E66989"/>
    <w:rsid w:val="00E66A61"/>
    <w:rsid w:val="00E66ACC"/>
    <w:rsid w:val="00E67B3A"/>
    <w:rsid w:val="00E67F8C"/>
    <w:rsid w:val="00E70204"/>
    <w:rsid w:val="00E70468"/>
    <w:rsid w:val="00E70867"/>
    <w:rsid w:val="00E709C3"/>
    <w:rsid w:val="00E70A5D"/>
    <w:rsid w:val="00E70AB0"/>
    <w:rsid w:val="00E715EF"/>
    <w:rsid w:val="00E716EE"/>
    <w:rsid w:val="00E729D3"/>
    <w:rsid w:val="00E733A4"/>
    <w:rsid w:val="00E73486"/>
    <w:rsid w:val="00E74792"/>
    <w:rsid w:val="00E747A7"/>
    <w:rsid w:val="00E74A17"/>
    <w:rsid w:val="00E752A8"/>
    <w:rsid w:val="00E75393"/>
    <w:rsid w:val="00E75C6B"/>
    <w:rsid w:val="00E764C7"/>
    <w:rsid w:val="00E76F9B"/>
    <w:rsid w:val="00E77562"/>
    <w:rsid w:val="00E77DA6"/>
    <w:rsid w:val="00E77EA9"/>
    <w:rsid w:val="00E77EC1"/>
    <w:rsid w:val="00E77F28"/>
    <w:rsid w:val="00E80273"/>
    <w:rsid w:val="00E80C49"/>
    <w:rsid w:val="00E80D32"/>
    <w:rsid w:val="00E80FFB"/>
    <w:rsid w:val="00E810C3"/>
    <w:rsid w:val="00E81464"/>
    <w:rsid w:val="00E81B72"/>
    <w:rsid w:val="00E82321"/>
    <w:rsid w:val="00E833EE"/>
    <w:rsid w:val="00E83505"/>
    <w:rsid w:val="00E8376B"/>
    <w:rsid w:val="00E83F3C"/>
    <w:rsid w:val="00E84118"/>
    <w:rsid w:val="00E8484A"/>
    <w:rsid w:val="00E85004"/>
    <w:rsid w:val="00E855D6"/>
    <w:rsid w:val="00E861FB"/>
    <w:rsid w:val="00E86A87"/>
    <w:rsid w:val="00E87BAC"/>
    <w:rsid w:val="00E902F4"/>
    <w:rsid w:val="00E904A5"/>
    <w:rsid w:val="00E911D4"/>
    <w:rsid w:val="00E91A15"/>
    <w:rsid w:val="00E91BF5"/>
    <w:rsid w:val="00E91D58"/>
    <w:rsid w:val="00E91D66"/>
    <w:rsid w:val="00E91F8F"/>
    <w:rsid w:val="00E92049"/>
    <w:rsid w:val="00E93047"/>
    <w:rsid w:val="00E9358E"/>
    <w:rsid w:val="00E936C3"/>
    <w:rsid w:val="00E939C8"/>
    <w:rsid w:val="00E94028"/>
    <w:rsid w:val="00E94408"/>
    <w:rsid w:val="00E95018"/>
    <w:rsid w:val="00E954CA"/>
    <w:rsid w:val="00E96226"/>
    <w:rsid w:val="00E9649D"/>
    <w:rsid w:val="00E966DB"/>
    <w:rsid w:val="00E97766"/>
    <w:rsid w:val="00EA0006"/>
    <w:rsid w:val="00EA0532"/>
    <w:rsid w:val="00EA05BF"/>
    <w:rsid w:val="00EA07AD"/>
    <w:rsid w:val="00EA0A86"/>
    <w:rsid w:val="00EA0C1D"/>
    <w:rsid w:val="00EA0D21"/>
    <w:rsid w:val="00EA0E20"/>
    <w:rsid w:val="00EA15F2"/>
    <w:rsid w:val="00EA1C6D"/>
    <w:rsid w:val="00EA1F88"/>
    <w:rsid w:val="00EA24FD"/>
    <w:rsid w:val="00EA2BEB"/>
    <w:rsid w:val="00EA30FF"/>
    <w:rsid w:val="00EA3CA6"/>
    <w:rsid w:val="00EA3EE0"/>
    <w:rsid w:val="00EA3F54"/>
    <w:rsid w:val="00EA447D"/>
    <w:rsid w:val="00EA4ECD"/>
    <w:rsid w:val="00EA52DE"/>
    <w:rsid w:val="00EA53C0"/>
    <w:rsid w:val="00EA55B8"/>
    <w:rsid w:val="00EA58FD"/>
    <w:rsid w:val="00EA684B"/>
    <w:rsid w:val="00EA6B41"/>
    <w:rsid w:val="00EA6D3F"/>
    <w:rsid w:val="00EA7198"/>
    <w:rsid w:val="00EA76C8"/>
    <w:rsid w:val="00EB03CE"/>
    <w:rsid w:val="00EB1893"/>
    <w:rsid w:val="00EB26B2"/>
    <w:rsid w:val="00EB298A"/>
    <w:rsid w:val="00EB2B25"/>
    <w:rsid w:val="00EB338E"/>
    <w:rsid w:val="00EB4209"/>
    <w:rsid w:val="00EB44F1"/>
    <w:rsid w:val="00EB5594"/>
    <w:rsid w:val="00EB5BB5"/>
    <w:rsid w:val="00EB6A69"/>
    <w:rsid w:val="00EB79C3"/>
    <w:rsid w:val="00EB7C65"/>
    <w:rsid w:val="00EB7D1A"/>
    <w:rsid w:val="00EB7D27"/>
    <w:rsid w:val="00EB7D9D"/>
    <w:rsid w:val="00EC0223"/>
    <w:rsid w:val="00EC071B"/>
    <w:rsid w:val="00EC0941"/>
    <w:rsid w:val="00EC151C"/>
    <w:rsid w:val="00EC299C"/>
    <w:rsid w:val="00EC303D"/>
    <w:rsid w:val="00EC3BEA"/>
    <w:rsid w:val="00EC4A83"/>
    <w:rsid w:val="00EC4A91"/>
    <w:rsid w:val="00EC4C8D"/>
    <w:rsid w:val="00EC53EA"/>
    <w:rsid w:val="00EC5833"/>
    <w:rsid w:val="00EC5B09"/>
    <w:rsid w:val="00EC5CD3"/>
    <w:rsid w:val="00EC61C8"/>
    <w:rsid w:val="00EC66D3"/>
    <w:rsid w:val="00EC6846"/>
    <w:rsid w:val="00EC6D76"/>
    <w:rsid w:val="00EC6E27"/>
    <w:rsid w:val="00ED0FD7"/>
    <w:rsid w:val="00ED28BA"/>
    <w:rsid w:val="00ED2F0A"/>
    <w:rsid w:val="00ED33B5"/>
    <w:rsid w:val="00ED41B1"/>
    <w:rsid w:val="00ED4639"/>
    <w:rsid w:val="00ED46C5"/>
    <w:rsid w:val="00ED556E"/>
    <w:rsid w:val="00ED6451"/>
    <w:rsid w:val="00ED7018"/>
    <w:rsid w:val="00EE02FF"/>
    <w:rsid w:val="00EE0B13"/>
    <w:rsid w:val="00EE10FC"/>
    <w:rsid w:val="00EE124C"/>
    <w:rsid w:val="00EE13E7"/>
    <w:rsid w:val="00EE1554"/>
    <w:rsid w:val="00EE176D"/>
    <w:rsid w:val="00EE1B59"/>
    <w:rsid w:val="00EE2D4C"/>
    <w:rsid w:val="00EE2F48"/>
    <w:rsid w:val="00EE30BA"/>
    <w:rsid w:val="00EE368B"/>
    <w:rsid w:val="00EE36C6"/>
    <w:rsid w:val="00EE387B"/>
    <w:rsid w:val="00EE408F"/>
    <w:rsid w:val="00EE4243"/>
    <w:rsid w:val="00EE42D6"/>
    <w:rsid w:val="00EE4587"/>
    <w:rsid w:val="00EE4A9B"/>
    <w:rsid w:val="00EE52C0"/>
    <w:rsid w:val="00EE5D08"/>
    <w:rsid w:val="00EE5EAF"/>
    <w:rsid w:val="00EE651F"/>
    <w:rsid w:val="00EE6841"/>
    <w:rsid w:val="00EE703D"/>
    <w:rsid w:val="00EE75D0"/>
    <w:rsid w:val="00EE79F2"/>
    <w:rsid w:val="00EF18CC"/>
    <w:rsid w:val="00EF1A43"/>
    <w:rsid w:val="00EF1E96"/>
    <w:rsid w:val="00EF2272"/>
    <w:rsid w:val="00EF334F"/>
    <w:rsid w:val="00EF341E"/>
    <w:rsid w:val="00EF4363"/>
    <w:rsid w:val="00EF43E7"/>
    <w:rsid w:val="00EF4624"/>
    <w:rsid w:val="00EF4FA8"/>
    <w:rsid w:val="00EF5383"/>
    <w:rsid w:val="00EF580B"/>
    <w:rsid w:val="00EF5FC6"/>
    <w:rsid w:val="00EF628F"/>
    <w:rsid w:val="00EF6A4E"/>
    <w:rsid w:val="00EF6C7D"/>
    <w:rsid w:val="00F008AD"/>
    <w:rsid w:val="00F00C1A"/>
    <w:rsid w:val="00F00C55"/>
    <w:rsid w:val="00F016BB"/>
    <w:rsid w:val="00F02BDA"/>
    <w:rsid w:val="00F031E0"/>
    <w:rsid w:val="00F0337D"/>
    <w:rsid w:val="00F036E7"/>
    <w:rsid w:val="00F04147"/>
    <w:rsid w:val="00F045BE"/>
    <w:rsid w:val="00F0477C"/>
    <w:rsid w:val="00F0478A"/>
    <w:rsid w:val="00F0570B"/>
    <w:rsid w:val="00F05F65"/>
    <w:rsid w:val="00F06844"/>
    <w:rsid w:val="00F06C81"/>
    <w:rsid w:val="00F0707D"/>
    <w:rsid w:val="00F073B7"/>
    <w:rsid w:val="00F0751B"/>
    <w:rsid w:val="00F076EE"/>
    <w:rsid w:val="00F07F86"/>
    <w:rsid w:val="00F10256"/>
    <w:rsid w:val="00F10C40"/>
    <w:rsid w:val="00F10FF1"/>
    <w:rsid w:val="00F110CE"/>
    <w:rsid w:val="00F11218"/>
    <w:rsid w:val="00F11627"/>
    <w:rsid w:val="00F11CA7"/>
    <w:rsid w:val="00F11E0B"/>
    <w:rsid w:val="00F11F0C"/>
    <w:rsid w:val="00F1200C"/>
    <w:rsid w:val="00F12041"/>
    <w:rsid w:val="00F1221B"/>
    <w:rsid w:val="00F12F48"/>
    <w:rsid w:val="00F13410"/>
    <w:rsid w:val="00F13D7C"/>
    <w:rsid w:val="00F1404A"/>
    <w:rsid w:val="00F14422"/>
    <w:rsid w:val="00F14A19"/>
    <w:rsid w:val="00F15D44"/>
    <w:rsid w:val="00F1636B"/>
    <w:rsid w:val="00F16949"/>
    <w:rsid w:val="00F1694E"/>
    <w:rsid w:val="00F16B3F"/>
    <w:rsid w:val="00F171EB"/>
    <w:rsid w:val="00F173C1"/>
    <w:rsid w:val="00F175E5"/>
    <w:rsid w:val="00F1776D"/>
    <w:rsid w:val="00F200F1"/>
    <w:rsid w:val="00F20C30"/>
    <w:rsid w:val="00F212CC"/>
    <w:rsid w:val="00F21C69"/>
    <w:rsid w:val="00F21E7E"/>
    <w:rsid w:val="00F2297D"/>
    <w:rsid w:val="00F229BB"/>
    <w:rsid w:val="00F229C7"/>
    <w:rsid w:val="00F23A7E"/>
    <w:rsid w:val="00F249E0"/>
    <w:rsid w:val="00F24AC4"/>
    <w:rsid w:val="00F24B8B"/>
    <w:rsid w:val="00F25840"/>
    <w:rsid w:val="00F2621D"/>
    <w:rsid w:val="00F26281"/>
    <w:rsid w:val="00F266D5"/>
    <w:rsid w:val="00F307B8"/>
    <w:rsid w:val="00F30A86"/>
    <w:rsid w:val="00F30C51"/>
    <w:rsid w:val="00F312C0"/>
    <w:rsid w:val="00F31304"/>
    <w:rsid w:val="00F3190B"/>
    <w:rsid w:val="00F319AC"/>
    <w:rsid w:val="00F31AC9"/>
    <w:rsid w:val="00F31DE9"/>
    <w:rsid w:val="00F31F89"/>
    <w:rsid w:val="00F3252C"/>
    <w:rsid w:val="00F32A40"/>
    <w:rsid w:val="00F32BFD"/>
    <w:rsid w:val="00F33639"/>
    <w:rsid w:val="00F3393C"/>
    <w:rsid w:val="00F33BED"/>
    <w:rsid w:val="00F34183"/>
    <w:rsid w:val="00F34525"/>
    <w:rsid w:val="00F35040"/>
    <w:rsid w:val="00F3505D"/>
    <w:rsid w:val="00F350B5"/>
    <w:rsid w:val="00F354DA"/>
    <w:rsid w:val="00F35B19"/>
    <w:rsid w:val="00F35F0B"/>
    <w:rsid w:val="00F36006"/>
    <w:rsid w:val="00F36418"/>
    <w:rsid w:val="00F36D96"/>
    <w:rsid w:val="00F376CA"/>
    <w:rsid w:val="00F40107"/>
    <w:rsid w:val="00F405FC"/>
    <w:rsid w:val="00F40F06"/>
    <w:rsid w:val="00F41138"/>
    <w:rsid w:val="00F41831"/>
    <w:rsid w:val="00F42627"/>
    <w:rsid w:val="00F426C7"/>
    <w:rsid w:val="00F431AA"/>
    <w:rsid w:val="00F4337F"/>
    <w:rsid w:val="00F43A36"/>
    <w:rsid w:val="00F43B3B"/>
    <w:rsid w:val="00F43CB6"/>
    <w:rsid w:val="00F44289"/>
    <w:rsid w:val="00F4449C"/>
    <w:rsid w:val="00F446C3"/>
    <w:rsid w:val="00F44934"/>
    <w:rsid w:val="00F44BE6"/>
    <w:rsid w:val="00F44E1D"/>
    <w:rsid w:val="00F4502B"/>
    <w:rsid w:val="00F45115"/>
    <w:rsid w:val="00F4559B"/>
    <w:rsid w:val="00F46A8D"/>
    <w:rsid w:val="00F46CF3"/>
    <w:rsid w:val="00F46D0A"/>
    <w:rsid w:val="00F4703F"/>
    <w:rsid w:val="00F47308"/>
    <w:rsid w:val="00F476FD"/>
    <w:rsid w:val="00F47D41"/>
    <w:rsid w:val="00F47E11"/>
    <w:rsid w:val="00F47E42"/>
    <w:rsid w:val="00F50413"/>
    <w:rsid w:val="00F504A2"/>
    <w:rsid w:val="00F5099A"/>
    <w:rsid w:val="00F5128E"/>
    <w:rsid w:val="00F5137E"/>
    <w:rsid w:val="00F51C51"/>
    <w:rsid w:val="00F5255E"/>
    <w:rsid w:val="00F52728"/>
    <w:rsid w:val="00F52BE5"/>
    <w:rsid w:val="00F52F93"/>
    <w:rsid w:val="00F54027"/>
    <w:rsid w:val="00F544FC"/>
    <w:rsid w:val="00F5482B"/>
    <w:rsid w:val="00F54D57"/>
    <w:rsid w:val="00F54EC5"/>
    <w:rsid w:val="00F55FC9"/>
    <w:rsid w:val="00F561CF"/>
    <w:rsid w:val="00F562B2"/>
    <w:rsid w:val="00F56AB9"/>
    <w:rsid w:val="00F570AE"/>
    <w:rsid w:val="00F576D5"/>
    <w:rsid w:val="00F579ED"/>
    <w:rsid w:val="00F57A57"/>
    <w:rsid w:val="00F60AD1"/>
    <w:rsid w:val="00F60D1B"/>
    <w:rsid w:val="00F60E09"/>
    <w:rsid w:val="00F60EB6"/>
    <w:rsid w:val="00F61327"/>
    <w:rsid w:val="00F6194E"/>
    <w:rsid w:val="00F61DF7"/>
    <w:rsid w:val="00F62131"/>
    <w:rsid w:val="00F62FC0"/>
    <w:rsid w:val="00F650CC"/>
    <w:rsid w:val="00F65CA7"/>
    <w:rsid w:val="00F65CE3"/>
    <w:rsid w:val="00F65DF5"/>
    <w:rsid w:val="00F668B2"/>
    <w:rsid w:val="00F668B4"/>
    <w:rsid w:val="00F66901"/>
    <w:rsid w:val="00F66929"/>
    <w:rsid w:val="00F6726A"/>
    <w:rsid w:val="00F676DA"/>
    <w:rsid w:val="00F677F8"/>
    <w:rsid w:val="00F67D4E"/>
    <w:rsid w:val="00F703AC"/>
    <w:rsid w:val="00F704B8"/>
    <w:rsid w:val="00F70671"/>
    <w:rsid w:val="00F70832"/>
    <w:rsid w:val="00F709E3"/>
    <w:rsid w:val="00F70A54"/>
    <w:rsid w:val="00F70C73"/>
    <w:rsid w:val="00F7127E"/>
    <w:rsid w:val="00F7170B"/>
    <w:rsid w:val="00F72063"/>
    <w:rsid w:val="00F7226E"/>
    <w:rsid w:val="00F726E9"/>
    <w:rsid w:val="00F72E25"/>
    <w:rsid w:val="00F72FC4"/>
    <w:rsid w:val="00F734AD"/>
    <w:rsid w:val="00F735FC"/>
    <w:rsid w:val="00F7364B"/>
    <w:rsid w:val="00F73F65"/>
    <w:rsid w:val="00F74587"/>
    <w:rsid w:val="00F7495C"/>
    <w:rsid w:val="00F74FB8"/>
    <w:rsid w:val="00F74FEB"/>
    <w:rsid w:val="00F75D11"/>
    <w:rsid w:val="00F75E57"/>
    <w:rsid w:val="00F76173"/>
    <w:rsid w:val="00F770E4"/>
    <w:rsid w:val="00F771CC"/>
    <w:rsid w:val="00F80275"/>
    <w:rsid w:val="00F80975"/>
    <w:rsid w:val="00F80DF4"/>
    <w:rsid w:val="00F80EAF"/>
    <w:rsid w:val="00F821BC"/>
    <w:rsid w:val="00F82630"/>
    <w:rsid w:val="00F82A11"/>
    <w:rsid w:val="00F8455F"/>
    <w:rsid w:val="00F84C17"/>
    <w:rsid w:val="00F84CFB"/>
    <w:rsid w:val="00F85323"/>
    <w:rsid w:val="00F85FA3"/>
    <w:rsid w:val="00F863E6"/>
    <w:rsid w:val="00F864EB"/>
    <w:rsid w:val="00F867C7"/>
    <w:rsid w:val="00F86CB0"/>
    <w:rsid w:val="00F8710C"/>
    <w:rsid w:val="00F87750"/>
    <w:rsid w:val="00F877DC"/>
    <w:rsid w:val="00F8784D"/>
    <w:rsid w:val="00F87964"/>
    <w:rsid w:val="00F87E40"/>
    <w:rsid w:val="00F87ED7"/>
    <w:rsid w:val="00F904C2"/>
    <w:rsid w:val="00F90785"/>
    <w:rsid w:val="00F909B3"/>
    <w:rsid w:val="00F909EC"/>
    <w:rsid w:val="00F9136F"/>
    <w:rsid w:val="00F913C3"/>
    <w:rsid w:val="00F91833"/>
    <w:rsid w:val="00F91E42"/>
    <w:rsid w:val="00F91F3F"/>
    <w:rsid w:val="00F921C4"/>
    <w:rsid w:val="00F9289D"/>
    <w:rsid w:val="00F92C11"/>
    <w:rsid w:val="00F92DC1"/>
    <w:rsid w:val="00F92FA8"/>
    <w:rsid w:val="00F93B09"/>
    <w:rsid w:val="00F94146"/>
    <w:rsid w:val="00F942CB"/>
    <w:rsid w:val="00F944A6"/>
    <w:rsid w:val="00F9470E"/>
    <w:rsid w:val="00F95058"/>
    <w:rsid w:val="00F95BC1"/>
    <w:rsid w:val="00F961B7"/>
    <w:rsid w:val="00F961C0"/>
    <w:rsid w:val="00F96281"/>
    <w:rsid w:val="00F966F0"/>
    <w:rsid w:val="00F96783"/>
    <w:rsid w:val="00F9691F"/>
    <w:rsid w:val="00F96FBA"/>
    <w:rsid w:val="00F97D40"/>
    <w:rsid w:val="00FA0E48"/>
    <w:rsid w:val="00FA18B4"/>
    <w:rsid w:val="00FA2906"/>
    <w:rsid w:val="00FA295D"/>
    <w:rsid w:val="00FA38C2"/>
    <w:rsid w:val="00FA4002"/>
    <w:rsid w:val="00FA45DC"/>
    <w:rsid w:val="00FA4D91"/>
    <w:rsid w:val="00FA536C"/>
    <w:rsid w:val="00FA5580"/>
    <w:rsid w:val="00FA570D"/>
    <w:rsid w:val="00FA5988"/>
    <w:rsid w:val="00FA5DF9"/>
    <w:rsid w:val="00FA67BF"/>
    <w:rsid w:val="00FA7C9E"/>
    <w:rsid w:val="00FB0980"/>
    <w:rsid w:val="00FB0F37"/>
    <w:rsid w:val="00FB1021"/>
    <w:rsid w:val="00FB1CD9"/>
    <w:rsid w:val="00FB21A2"/>
    <w:rsid w:val="00FB2367"/>
    <w:rsid w:val="00FB254F"/>
    <w:rsid w:val="00FB2656"/>
    <w:rsid w:val="00FB29C3"/>
    <w:rsid w:val="00FB3BE8"/>
    <w:rsid w:val="00FB3CFC"/>
    <w:rsid w:val="00FB3F37"/>
    <w:rsid w:val="00FB591E"/>
    <w:rsid w:val="00FB5F08"/>
    <w:rsid w:val="00FB60AC"/>
    <w:rsid w:val="00FB68D6"/>
    <w:rsid w:val="00FB6B4A"/>
    <w:rsid w:val="00FB76A0"/>
    <w:rsid w:val="00FB77C6"/>
    <w:rsid w:val="00FB79F3"/>
    <w:rsid w:val="00FB7A15"/>
    <w:rsid w:val="00FB7E69"/>
    <w:rsid w:val="00FC010F"/>
    <w:rsid w:val="00FC020F"/>
    <w:rsid w:val="00FC062A"/>
    <w:rsid w:val="00FC0A87"/>
    <w:rsid w:val="00FC0BDF"/>
    <w:rsid w:val="00FC0C12"/>
    <w:rsid w:val="00FC0DFD"/>
    <w:rsid w:val="00FC13B2"/>
    <w:rsid w:val="00FC28E4"/>
    <w:rsid w:val="00FC2D5D"/>
    <w:rsid w:val="00FC2E3B"/>
    <w:rsid w:val="00FC3098"/>
    <w:rsid w:val="00FC34C4"/>
    <w:rsid w:val="00FC351F"/>
    <w:rsid w:val="00FC3B3B"/>
    <w:rsid w:val="00FC3FB8"/>
    <w:rsid w:val="00FC53DC"/>
    <w:rsid w:val="00FC5FA5"/>
    <w:rsid w:val="00FC62D5"/>
    <w:rsid w:val="00FC669E"/>
    <w:rsid w:val="00FC7567"/>
    <w:rsid w:val="00FC77F2"/>
    <w:rsid w:val="00FC7BC9"/>
    <w:rsid w:val="00FC7C2C"/>
    <w:rsid w:val="00FD04DF"/>
    <w:rsid w:val="00FD0862"/>
    <w:rsid w:val="00FD0ABE"/>
    <w:rsid w:val="00FD0D1D"/>
    <w:rsid w:val="00FD1175"/>
    <w:rsid w:val="00FD1951"/>
    <w:rsid w:val="00FD1FF3"/>
    <w:rsid w:val="00FD29F4"/>
    <w:rsid w:val="00FD2A48"/>
    <w:rsid w:val="00FD2DE7"/>
    <w:rsid w:val="00FD2E8F"/>
    <w:rsid w:val="00FD2F06"/>
    <w:rsid w:val="00FD316A"/>
    <w:rsid w:val="00FD318A"/>
    <w:rsid w:val="00FD3863"/>
    <w:rsid w:val="00FD3E83"/>
    <w:rsid w:val="00FD4B32"/>
    <w:rsid w:val="00FD4B6C"/>
    <w:rsid w:val="00FD4BB9"/>
    <w:rsid w:val="00FD5841"/>
    <w:rsid w:val="00FD5F56"/>
    <w:rsid w:val="00FD622E"/>
    <w:rsid w:val="00FD63EC"/>
    <w:rsid w:val="00FD6CA4"/>
    <w:rsid w:val="00FD73D0"/>
    <w:rsid w:val="00FD758F"/>
    <w:rsid w:val="00FE03A9"/>
    <w:rsid w:val="00FE0B5A"/>
    <w:rsid w:val="00FE0C0C"/>
    <w:rsid w:val="00FE0DED"/>
    <w:rsid w:val="00FE0F9D"/>
    <w:rsid w:val="00FE1120"/>
    <w:rsid w:val="00FE1B07"/>
    <w:rsid w:val="00FE2078"/>
    <w:rsid w:val="00FE2D54"/>
    <w:rsid w:val="00FE2DE5"/>
    <w:rsid w:val="00FE3411"/>
    <w:rsid w:val="00FE4547"/>
    <w:rsid w:val="00FE48DE"/>
    <w:rsid w:val="00FE51A3"/>
    <w:rsid w:val="00FE52FE"/>
    <w:rsid w:val="00FE6417"/>
    <w:rsid w:val="00FE70EB"/>
    <w:rsid w:val="00FE70FF"/>
    <w:rsid w:val="00FE75C5"/>
    <w:rsid w:val="00FE78AF"/>
    <w:rsid w:val="00FF0305"/>
    <w:rsid w:val="00FF066B"/>
    <w:rsid w:val="00FF06F0"/>
    <w:rsid w:val="00FF0D03"/>
    <w:rsid w:val="00FF0D8C"/>
    <w:rsid w:val="00FF14D2"/>
    <w:rsid w:val="00FF1D5A"/>
    <w:rsid w:val="00FF2299"/>
    <w:rsid w:val="00FF2F12"/>
    <w:rsid w:val="00FF32C1"/>
    <w:rsid w:val="00FF32D6"/>
    <w:rsid w:val="00FF3AA0"/>
    <w:rsid w:val="00FF3ACF"/>
    <w:rsid w:val="00FF3FAA"/>
    <w:rsid w:val="00FF4187"/>
    <w:rsid w:val="00FF49C5"/>
    <w:rsid w:val="00FF4EFE"/>
    <w:rsid w:val="00FF5094"/>
    <w:rsid w:val="00FF532F"/>
    <w:rsid w:val="00FF5455"/>
    <w:rsid w:val="00FF6205"/>
    <w:rsid w:val="00FF6BBC"/>
    <w:rsid w:val="00FF6EF3"/>
    <w:rsid w:val="00FF740C"/>
    <w:rsid w:val="00FF7DB1"/>
    <w:rsid w:val="00FF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5F422B"/>
  <w15:docId w15:val="{B5F7A4D9-0585-47B3-9475-2DB288F2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0CFF"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Heading1">
    <w:name w:val="heading 1"/>
    <w:basedOn w:val="Normal"/>
    <w:next w:val="Normal"/>
    <w:qFormat/>
    <w:rsid w:val="000D2B5E"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0D2B5E"/>
    <w:pPr>
      <w:keepNext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0D2B5E"/>
    <w:pPr>
      <w:keepNext/>
      <w:outlineLvl w:val="2"/>
    </w:pPr>
    <w:rPr>
      <w:rFonts w:cs="Arial"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rsid w:val="00012CED"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Footer">
    <w:name w:val="footer"/>
    <w:basedOn w:val="Normal"/>
    <w:locked/>
    <w:rsid w:val="0027560F"/>
    <w:pPr>
      <w:tabs>
        <w:tab w:val="center" w:pos="5103"/>
        <w:tab w:val="right" w:pos="10206"/>
      </w:tabs>
      <w:ind w:right="0"/>
    </w:pPr>
    <w:rPr>
      <w:sz w:val="14"/>
    </w:rPr>
  </w:style>
  <w:style w:type="table" w:styleId="TableGrid">
    <w:name w:val="Table Grid"/>
    <w:basedOn w:val="TableNormal"/>
    <w:locked/>
    <w:rsid w:val="0045497B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locked/>
    <w:rsid w:val="0045497B"/>
    <w:rPr>
      <w:rFonts w:ascii="Arial" w:hAnsi="Arial"/>
    </w:rPr>
  </w:style>
  <w:style w:type="paragraph" w:customStyle="1" w:styleId="KopfzeileFix">
    <w:name w:val="Kopfzeile_Fix"/>
    <w:basedOn w:val="Header"/>
    <w:locked/>
    <w:rsid w:val="00012CED"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Header"/>
    <w:locked/>
    <w:rsid w:val="0045497B"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sid w:val="0045497B"/>
    <w:rPr>
      <w:b/>
    </w:rPr>
  </w:style>
  <w:style w:type="paragraph" w:customStyle="1" w:styleId="Aufzhlung">
    <w:name w:val="Aufzählung"/>
    <w:basedOn w:val="Normal"/>
    <w:locked/>
    <w:rsid w:val="0027560F"/>
    <w:pPr>
      <w:numPr>
        <w:numId w:val="2"/>
      </w:numPr>
      <w:tabs>
        <w:tab w:val="clear" w:pos="1186"/>
        <w:tab w:val="left" w:pos="284"/>
      </w:tabs>
      <w:ind w:left="284"/>
    </w:pPr>
  </w:style>
  <w:style w:type="paragraph" w:styleId="BalloonText">
    <w:name w:val="Balloon Text"/>
    <w:basedOn w:val="Normal"/>
    <w:semiHidden/>
    <w:locked/>
    <w:rsid w:val="002756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7B4CF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60696B"/>
    <w:rPr>
      <w:rFonts w:ascii="Arial" w:hAnsi="Arial"/>
      <w:b/>
      <w:sz w:val="36"/>
      <w:szCs w:val="24"/>
      <w:lang w:val="en-US" w:eastAsia="de-D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F5FC6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DefaultParagraphFont"/>
    <w:rsid w:val="000635C6"/>
  </w:style>
  <w:style w:type="character" w:styleId="Strong">
    <w:name w:val="Strong"/>
    <w:basedOn w:val="DefaultParagraphFont"/>
    <w:uiPriority w:val="1"/>
    <w:qFormat/>
    <w:locked/>
    <w:rsid w:val="00472F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374175-BB6D-410B-B88E-858221D8B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VAMED Standortentwicklung und Engineering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HUTT, Richard</dc:creator>
  <cp:lastModifiedBy>SERRENHO, Rui</cp:lastModifiedBy>
  <cp:revision>12</cp:revision>
  <cp:lastPrinted>2018-03-05T13:21:00Z</cp:lastPrinted>
  <dcterms:created xsi:type="dcterms:W3CDTF">2022-09-20T10:26:00Z</dcterms:created>
  <dcterms:modified xsi:type="dcterms:W3CDTF">2023-01-26T14:09:00Z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