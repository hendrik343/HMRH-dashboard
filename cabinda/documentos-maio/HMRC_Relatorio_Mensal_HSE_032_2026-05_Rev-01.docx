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20"/>
      </w:tblGrid>
      <w:tr w:rsidR="00832613" w:rsidRPr="00873516" w14:paraId="38A2EDB4" w14:textId="77777777">
        <w:trPr>
          <w:trHeight w:val="342"/>
        </w:trPr>
        <w:tc>
          <w:tcPr>
            <w:tcW w:w="10490" w:type="dxa"/>
            <w:gridSpan w:val="2"/>
            <w:tcBorders>
              <w:top w:val="nil"/>
              <w:bottom w:val="single" w:sz="4" w:space="0" w:color="auto"/>
            </w:tcBorders>
          </w:tcPr>
          <w:p w14:paraId="277E7032" w14:textId="20C6698D" w:rsidR="00832613" w:rsidRPr="0096116D" w:rsidRDefault="0019694C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/>
                <w:sz w:val="28"/>
                <w:lang w:val="pt-PT"/>
              </w:rPr>
              <w:t>HMRC | Relatório Mensal de Segurança e Ambiente Nº. 0</w:t>
            </w:r>
            <w:r w:rsidR="00194E7F">
              <w:rPr>
                <w:rFonts w:cs="Arial"/>
                <w:b/>
                <w:sz w:val="28"/>
                <w:lang w:val="pt-PT"/>
              </w:rPr>
              <w:t>3</w:t>
            </w:r>
            <w:r w:rsidR="0062290F">
              <w:rPr>
                <w:rFonts w:cs="Arial"/>
                <w:b/>
                <w:sz w:val="28"/>
                <w:lang w:val="pt-PT"/>
              </w:rPr>
              <w:t>2</w:t>
            </w:r>
          </w:p>
        </w:tc>
      </w:tr>
      <w:tr w:rsidR="00832613" w:rsidRPr="00873516" w14:paraId="6ECE3472" w14:textId="77777777">
        <w:trPr>
          <w:trHeight w:val="342"/>
        </w:trPr>
        <w:tc>
          <w:tcPr>
            <w:tcW w:w="52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D85ED6D" w14:textId="77777777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Designação da obra: Hospital Militar Regional de Cabinda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75F26309" w14:textId="77777777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N.º da Obra: 12DC - DEI/SV/2021</w:t>
            </w:r>
          </w:p>
        </w:tc>
      </w:tr>
      <w:tr w:rsidR="00832613" w:rsidRPr="0096116D" w14:paraId="4B9A73F7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7BEF412" w14:textId="62F73395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Mês: </w:t>
            </w:r>
            <w:r w:rsidR="0062290F">
              <w:rPr>
                <w:rFonts w:cs="Arial"/>
                <w:sz w:val="20"/>
                <w:szCs w:val="22"/>
                <w:lang w:val="pt-PT"/>
              </w:rPr>
              <w:t>Maio</w:t>
            </w:r>
            <w:r w:rsidR="00194E7F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Pr="0096116D">
              <w:rPr>
                <w:rFonts w:cs="Arial"/>
                <w:sz w:val="20"/>
                <w:szCs w:val="22"/>
                <w:lang w:val="pt-PT"/>
              </w:rPr>
              <w:t>de 202</w:t>
            </w:r>
            <w:r w:rsidR="000200FA" w:rsidRPr="0096116D">
              <w:rPr>
                <w:rFonts w:cs="Arial"/>
                <w:sz w:val="20"/>
                <w:szCs w:val="22"/>
                <w:lang w:val="pt-PT"/>
              </w:rPr>
              <w:t>6</w:t>
            </w:r>
          </w:p>
        </w:tc>
        <w:tc>
          <w:tcPr>
            <w:tcW w:w="522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3A63DB6" w14:textId="744B78A3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Project Manager: </w:t>
            </w:r>
            <w:r w:rsidR="0034050E" w:rsidRPr="0096116D">
              <w:rPr>
                <w:rFonts w:cs="Arial"/>
                <w:sz w:val="20"/>
                <w:szCs w:val="22"/>
              </w:rPr>
              <w:t>Fábio Seda</w:t>
            </w:r>
          </w:p>
        </w:tc>
      </w:tr>
    </w:tbl>
    <w:sdt>
      <w:sdtPr>
        <w:rPr>
          <w:rFonts w:ascii="Arial" w:eastAsia="Times New Roman" w:hAnsi="Arial" w:cs="Arial"/>
          <w:color w:val="auto"/>
          <w:sz w:val="22"/>
          <w:szCs w:val="24"/>
          <w:lang w:eastAsia="de-DE"/>
        </w:rPr>
        <w:id w:val="1646460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BD2582" w14:textId="08AFE5A2" w:rsidR="00AE70CC" w:rsidRPr="0096116D" w:rsidRDefault="00AE70CC" w:rsidP="00AE70CC">
          <w:pPr>
            <w:pStyle w:val="TOCHeading"/>
            <w:numPr>
              <w:ilvl w:val="0"/>
              <w:numId w:val="0"/>
            </w:numPr>
            <w:ind w:left="720"/>
            <w:rPr>
              <w:rFonts w:ascii="Arial" w:hAnsi="Arial" w:cs="Arial"/>
            </w:rPr>
          </w:pPr>
          <w:r w:rsidRPr="0096116D">
            <w:rPr>
              <w:rFonts w:ascii="Arial" w:hAnsi="Arial" w:cs="Arial"/>
            </w:rPr>
            <w:t>Índice</w:t>
          </w:r>
        </w:p>
        <w:p w14:paraId="463F19A6" w14:textId="39A46D37" w:rsidR="00FF46A4" w:rsidRDefault="00AE70CC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r w:rsidRPr="0096116D">
            <w:rPr>
              <w:rFonts w:cs="Arial"/>
            </w:rPr>
            <w:fldChar w:fldCharType="begin"/>
          </w:r>
          <w:r w:rsidRPr="0096116D">
            <w:rPr>
              <w:rFonts w:cs="Arial"/>
            </w:rPr>
            <w:instrText xml:space="preserve"> TOC \o "1-3" \h \z \u </w:instrText>
          </w:r>
          <w:r w:rsidRPr="0096116D">
            <w:rPr>
              <w:rFonts w:cs="Arial"/>
            </w:rPr>
            <w:fldChar w:fldCharType="separate"/>
          </w:r>
          <w:hyperlink w:anchor="_Toc223090248" w:history="1">
            <w:r w:rsidR="00FF46A4" w:rsidRPr="00C63EDB">
              <w:rPr>
                <w:rStyle w:val="Hyperlink"/>
                <w:b/>
                <w:noProof/>
                <w:lang w:val="pt-PT"/>
              </w:rPr>
              <w:t>1.</w:t>
            </w:r>
            <w:r w:rsidR="00FF46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FF46A4" w:rsidRPr="00C63EDB">
              <w:rPr>
                <w:rStyle w:val="Hyperlink"/>
                <w:b/>
                <w:noProof/>
                <w:lang w:val="pt-PT"/>
              </w:rPr>
              <w:t>Identificação dos intervenientes na obra</w:t>
            </w:r>
            <w:r w:rsidR="00FF46A4">
              <w:rPr>
                <w:noProof/>
                <w:webHidden/>
              </w:rPr>
              <w:tab/>
            </w:r>
            <w:r w:rsidR="00FF46A4">
              <w:rPr>
                <w:noProof/>
                <w:webHidden/>
              </w:rPr>
              <w:fldChar w:fldCharType="begin"/>
            </w:r>
            <w:r w:rsidR="00FF46A4">
              <w:rPr>
                <w:noProof/>
                <w:webHidden/>
              </w:rPr>
              <w:instrText xml:space="preserve"> PAGEREF _Toc223090248 \h </w:instrText>
            </w:r>
            <w:r w:rsidR="00FF46A4">
              <w:rPr>
                <w:noProof/>
                <w:webHidden/>
              </w:rPr>
            </w:r>
            <w:r w:rsidR="00FF46A4">
              <w:rPr>
                <w:noProof/>
                <w:webHidden/>
              </w:rPr>
              <w:fldChar w:fldCharType="separate"/>
            </w:r>
            <w:r w:rsidR="00FF46A4">
              <w:rPr>
                <w:noProof/>
                <w:webHidden/>
              </w:rPr>
              <w:t>2</w:t>
            </w:r>
            <w:r w:rsidR="00FF46A4">
              <w:rPr>
                <w:noProof/>
                <w:webHidden/>
              </w:rPr>
              <w:fldChar w:fldCharType="end"/>
            </w:r>
          </w:hyperlink>
        </w:p>
        <w:p w14:paraId="7DC7DD9A" w14:textId="63B7497E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49" w:history="1">
            <w:r w:rsidRPr="00C63EDB">
              <w:rPr>
                <w:rStyle w:val="Hyperlink"/>
                <w:b/>
                <w:noProof/>
                <w:lang w:val="pt-PT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Empresas 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5726" w14:textId="41C40FF8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0" w:history="1">
            <w:r w:rsidRPr="00C63EDB">
              <w:rPr>
                <w:rStyle w:val="Hyperlink"/>
                <w:b/>
                <w:noProof/>
                <w:lang w:val="pt-PT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56E7" w14:textId="7CADD689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1" w:history="1">
            <w:r w:rsidRPr="00C63EDB">
              <w:rPr>
                <w:rStyle w:val="Hyperlink"/>
                <w:b/>
                <w:noProof/>
                <w:lang w:val="pt-PT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Segurança e Saúde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8667" w14:textId="5444660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2" w:history="1">
            <w:r w:rsidRPr="00C63EDB">
              <w:rPr>
                <w:rStyle w:val="Hyperlink"/>
                <w:noProof/>
                <w:lang w:val="pt-PT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Sinistralidade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F6E3" w14:textId="47A387D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3" w:history="1">
            <w:r w:rsidRPr="00C63ED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Controlo de alcoolemia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114C" w14:textId="63AF61D4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4" w:history="1">
            <w:r w:rsidRPr="00C63EDB">
              <w:rPr>
                <w:rStyle w:val="Hyperlink"/>
                <w:noProof/>
                <w:lang w:val="pt-PT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Advertências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583E" w14:textId="3852504B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5" w:history="1">
            <w:r w:rsidRPr="00C63EDB">
              <w:rPr>
                <w:rStyle w:val="Hyperlink"/>
                <w:noProof/>
                <w:lang w:val="pt-PT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Simulacros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0EE0" w14:textId="305651EC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6" w:history="1">
            <w:r w:rsidRPr="00C63EDB">
              <w:rPr>
                <w:rStyle w:val="Hyperlink"/>
                <w:b/>
                <w:noProof/>
                <w:lang w:val="pt-PT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84BC" w14:textId="3C1C3E59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7" w:history="1">
            <w:r w:rsidRPr="00C63EDB">
              <w:rPr>
                <w:rStyle w:val="Hyperlink"/>
                <w:noProof/>
                <w:lang w:val="pt-PT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Consumos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0694" w14:textId="2430CD17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8" w:history="1">
            <w:r w:rsidRPr="00C63ED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Incidentes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0CEA" w14:textId="3D1201F2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9" w:history="1">
            <w:r w:rsidRPr="00C63EDB">
              <w:rPr>
                <w:rStyle w:val="Hyperlink"/>
                <w:noProof/>
                <w:lang w:val="pt-PT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Produção mensal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7335" w14:textId="4043B169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0" w:history="1">
            <w:r w:rsidRPr="00C63EDB">
              <w:rPr>
                <w:rStyle w:val="Hyperlink"/>
                <w:noProof/>
                <w:lang w:val="pt-PT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Produção acumulada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7805" w14:textId="3012B465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1" w:history="1">
            <w:r w:rsidRPr="00C63EDB">
              <w:rPr>
                <w:rStyle w:val="Hyperlink"/>
                <w:noProof/>
                <w:lang w:val="pt-PT"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Estudos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2166" w14:textId="7130C226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2" w:history="1">
            <w:r w:rsidRPr="00C63EDB">
              <w:rPr>
                <w:rStyle w:val="Hyperlink"/>
                <w:b/>
                <w:noProof/>
                <w:lang w:val="pt-PT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Reclamações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07C5" w14:textId="544A5486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3" w:history="1">
            <w:r w:rsidRPr="00C63EDB">
              <w:rPr>
                <w:rStyle w:val="Hyperlink"/>
                <w:b/>
                <w:noProof/>
                <w:lang w:val="pt-PT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Acções de interacção com 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CF82" w14:textId="151E5ABB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4" w:history="1">
            <w:r w:rsidRPr="00C63EDB">
              <w:rPr>
                <w:rStyle w:val="Hyperlink"/>
                <w:b/>
                <w:noProof/>
                <w:lang w:val="pt-PT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C8362" w14:textId="29705820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5" w:history="1">
            <w:r w:rsidRPr="00C63EDB">
              <w:rPr>
                <w:rStyle w:val="Hyperlink"/>
                <w:b/>
                <w:noProof/>
                <w:lang w:val="pt-PT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1DF7" w14:textId="300D7D1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6" w:history="1">
            <w:r w:rsidRPr="00C63EDB">
              <w:rPr>
                <w:rStyle w:val="Hyperlink"/>
                <w:noProof/>
                <w:lang w:val="pt-PT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Mapa de sinistralidade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84FE" w14:textId="5397523E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7" w:history="1">
            <w:r w:rsidRPr="00C63ED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Checklist de HSE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CC34" w14:textId="42D177B7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8" w:history="1">
            <w:r w:rsidRPr="00C63EDB">
              <w:rPr>
                <w:rStyle w:val="Hyperlink"/>
                <w:noProof/>
                <w:lang w:val="pt-PT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Relatório de simulacro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CF1D" w14:textId="589AEB03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9" w:history="1">
            <w:r w:rsidRPr="00C63EDB">
              <w:rPr>
                <w:rStyle w:val="Hyperlink"/>
                <w:noProof/>
                <w:lang w:val="pt-PT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verificação de extintores em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7EC6" w14:textId="2D66270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0" w:history="1">
            <w:r w:rsidRPr="00C63EDB">
              <w:rPr>
                <w:rStyle w:val="Hyperlink"/>
                <w:noProof/>
                <w:lang w:val="pt-PT"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verificação de equipamentos em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59DB" w14:textId="2D4DB49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1" w:history="1">
            <w:r w:rsidRPr="00C63EDB">
              <w:rPr>
                <w:rStyle w:val="Hyperlink"/>
                <w:noProof/>
                <w:lang w:val="pt-PT"/>
              </w:rPr>
              <w:t>f)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Seguro de Acidentes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FE00" w14:textId="7D3FDCF2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2" w:history="1">
            <w:r w:rsidRPr="00C63EDB">
              <w:rPr>
                <w:rStyle w:val="Hyperlink"/>
                <w:noProof/>
                <w:lang w:val="pt-PT"/>
              </w:rPr>
              <w:t>g)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distribuição de EPI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1EDD" w14:textId="6AD89514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3" w:history="1">
            <w:r w:rsidRPr="00C63EDB">
              <w:rPr>
                <w:rStyle w:val="Hyperlink"/>
                <w:noProof/>
                <w:lang w:val="pt-PT"/>
              </w:rPr>
              <w:t>h)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A997" w14:textId="66E5EE75" w:rsidR="00AE70CC" w:rsidRPr="0096116D" w:rsidRDefault="00AE70CC">
          <w:pPr>
            <w:rPr>
              <w:rFonts w:cs="Arial"/>
            </w:rPr>
          </w:pPr>
          <w:r w:rsidRPr="0096116D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F5FA684" w14:textId="77777777" w:rsidR="00832613" w:rsidRPr="0096116D" w:rsidRDefault="00832613">
      <w:pPr>
        <w:ind w:right="60"/>
        <w:rPr>
          <w:rFonts w:cs="Arial"/>
          <w:b/>
          <w:sz w:val="4"/>
          <w:szCs w:val="4"/>
        </w:rPr>
      </w:pPr>
    </w:p>
    <w:p w14:paraId="51B9FE52" w14:textId="77777777" w:rsidR="00605514" w:rsidRPr="0096116D" w:rsidRDefault="00605514">
      <w:pPr>
        <w:ind w:right="60"/>
        <w:rPr>
          <w:rFonts w:cs="Arial"/>
          <w:b/>
          <w:sz w:val="4"/>
          <w:szCs w:val="4"/>
          <w:lang w:val="en-GB"/>
        </w:rPr>
      </w:pPr>
    </w:p>
    <w:p w14:paraId="13D44DF0" w14:textId="77777777" w:rsidR="00CF093B" w:rsidRPr="0096116D" w:rsidRDefault="00CF093B">
      <w:pPr>
        <w:rPr>
          <w:rFonts w:cs="Arial"/>
        </w:rPr>
      </w:pPr>
      <w:r w:rsidRPr="0096116D">
        <w:rPr>
          <w:rFonts w:cs="Arial"/>
          <w:bCs/>
        </w:rPr>
        <w:br w:type="page"/>
      </w:r>
    </w:p>
    <w:tbl>
      <w:tblPr>
        <w:tblStyle w:val="TableGrid"/>
        <w:tblpPr w:leftFromText="180" w:rightFromText="180" w:vertAnchor="text" w:horzAnchor="margin" w:tblpY="12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832613" w:rsidRPr="00873516" w14:paraId="4A814EAA" w14:textId="77777777"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1384035A" w14:textId="3760B389" w:rsidR="00832613" w:rsidRPr="0096116D" w:rsidRDefault="0019694C" w:rsidP="00AE70CC">
            <w:pPr>
              <w:pStyle w:val="Heading1"/>
              <w:rPr>
                <w:rFonts w:ascii="Arial" w:hAnsi="Arial"/>
                <w:b/>
                <w:bCs w:val="0"/>
                <w:lang w:val="pt-PT"/>
              </w:rPr>
            </w:pPr>
            <w:bookmarkStart w:id="0" w:name="_Toc223090248"/>
            <w:r w:rsidRPr="0096116D">
              <w:rPr>
                <w:rFonts w:ascii="Arial" w:hAnsi="Arial"/>
                <w:b/>
                <w:bCs w:val="0"/>
                <w:lang w:val="pt-PT"/>
              </w:rPr>
              <w:lastRenderedPageBreak/>
              <w:t>Identificação dos intervenientes na obra</w:t>
            </w:r>
            <w:bookmarkEnd w:id="0"/>
          </w:p>
        </w:tc>
      </w:tr>
      <w:tr w:rsidR="00832613" w:rsidRPr="0096116D" w14:paraId="29D63E85" w14:textId="77777777">
        <w:tc>
          <w:tcPr>
            <w:tcW w:w="349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DB3A7B9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036477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D6153B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Assinatura</w:t>
            </w:r>
          </w:p>
        </w:tc>
      </w:tr>
      <w:tr w:rsidR="00832613" w:rsidRPr="0096116D" w14:paraId="73FB6AE0" w14:textId="77777777">
        <w:tc>
          <w:tcPr>
            <w:tcW w:w="3496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294B6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Dilson Cardoso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3DCAFE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Site Manager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FA12453" w14:textId="77777777" w:rsidR="00832613" w:rsidRPr="0096116D" w:rsidRDefault="00832613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  <w:tr w:rsidR="00832613" w:rsidRPr="0096116D" w14:paraId="52BAC450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4014B4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Hendrik Silva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6704A6" w14:textId="7E0E51C6" w:rsidR="00832613" w:rsidRPr="0096116D" w:rsidRDefault="00D01BDB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Coordenador 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32A242E" w14:textId="77777777" w:rsidR="00832613" w:rsidRPr="0096116D" w:rsidRDefault="00832613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  <w:tr w:rsidR="00605514" w:rsidRPr="0096116D" w14:paraId="44F2CCD4" w14:textId="77777777" w:rsidTr="001A6100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8AF2658" w14:textId="77777777" w:rsidR="00605514" w:rsidRPr="0096116D" w:rsidRDefault="00605514" w:rsidP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Juarês Manico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25EBF89" w14:textId="77CAAB55" w:rsidR="00605514" w:rsidRPr="0096116D" w:rsidRDefault="00D01BDB" w:rsidP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Coordenador Ambientalista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7E69BC6" w14:textId="77777777" w:rsidR="00605514" w:rsidRPr="0096116D" w:rsidRDefault="00605514" w:rsidP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832613" w:rsidRPr="0096116D" w14:paraId="3A5116B4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20A1577" w14:textId="1E974EBF" w:rsidR="005C4A90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João Luzolo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7E65F5B" w14:textId="364D6A81" w:rsidR="005C4A90" w:rsidRPr="0096116D" w:rsidRDefault="00D01BDB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Assistente </w:t>
            </w:r>
            <w:r w:rsidR="0019694C" w:rsidRPr="0096116D">
              <w:rPr>
                <w:rFonts w:cs="Arial"/>
                <w:sz w:val="20"/>
                <w:szCs w:val="20"/>
                <w:lang w:val="pt-PT"/>
              </w:rPr>
              <w:t xml:space="preserve">HSE 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BE4F9D5" w14:textId="77777777" w:rsidR="00832613" w:rsidRPr="0096116D" w:rsidRDefault="00832613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  <w:tr w:rsidR="00605514" w:rsidRPr="0096116D" w14:paraId="1396C5B3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EB05976" w14:textId="51AD13E5" w:rsidR="00605514" w:rsidRPr="0096116D" w:rsidRDefault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Matias Salvador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E64CCC5" w14:textId="71F666B9" w:rsidR="00605514" w:rsidRPr="0096116D" w:rsidRDefault="00D01BDB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Assistente </w:t>
            </w:r>
            <w:r w:rsidR="00605514" w:rsidRPr="0096116D">
              <w:rPr>
                <w:rFonts w:cs="Arial"/>
                <w:sz w:val="20"/>
                <w:szCs w:val="20"/>
                <w:lang w:val="pt-PT"/>
              </w:rPr>
              <w:t>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C1097A8" w14:textId="77777777" w:rsidR="00605514" w:rsidRPr="0096116D" w:rsidRDefault="00605514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</w:tbl>
    <w:p w14:paraId="3E0DD903" w14:textId="77777777" w:rsidR="00832613" w:rsidRPr="0096116D" w:rsidRDefault="00832613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cs="Arial"/>
          <w:sz w:val="4"/>
          <w:szCs w:val="4"/>
          <w:lang w:val="pt-PT"/>
        </w:rPr>
      </w:pPr>
    </w:p>
    <w:tbl>
      <w:tblPr>
        <w:tblStyle w:val="TableGrid"/>
        <w:tblW w:w="1032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0"/>
        <w:gridCol w:w="3395"/>
        <w:gridCol w:w="3487"/>
      </w:tblGrid>
      <w:tr w:rsidR="00832613" w:rsidRPr="0096116D" w14:paraId="416A18BF" w14:textId="77777777" w:rsidTr="00AE70CC">
        <w:trPr>
          <w:trHeight w:val="330"/>
        </w:trPr>
        <w:tc>
          <w:tcPr>
            <w:tcW w:w="10322" w:type="dxa"/>
            <w:gridSpan w:val="3"/>
            <w:tcBorders>
              <w:top w:val="nil"/>
              <w:bottom w:val="single" w:sz="4" w:space="0" w:color="auto"/>
            </w:tcBorders>
          </w:tcPr>
          <w:p w14:paraId="344B2228" w14:textId="77777777" w:rsidR="00832613" w:rsidRPr="0096116D" w:rsidRDefault="0019694C" w:rsidP="00AE70CC">
            <w:pPr>
              <w:pStyle w:val="Heading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1" w:name="_Toc223090249"/>
            <w:r w:rsidRPr="0096116D">
              <w:rPr>
                <w:rFonts w:ascii="Arial" w:hAnsi="Arial"/>
                <w:b/>
                <w:bCs w:val="0"/>
                <w:lang w:val="pt-PT"/>
              </w:rPr>
              <w:t>Empresas envolvidas</w:t>
            </w:r>
            <w:bookmarkEnd w:id="1"/>
          </w:p>
        </w:tc>
      </w:tr>
      <w:tr w:rsidR="00832613" w:rsidRPr="0096116D" w14:paraId="4ACBEF0F" w14:textId="77777777" w:rsidTr="00AE70CC">
        <w:trPr>
          <w:trHeight w:val="298"/>
        </w:trPr>
        <w:tc>
          <w:tcPr>
            <w:tcW w:w="3440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44246A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Empresa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735C5D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Especialidade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4F44A1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Número de trabalhadores</w:t>
            </w:r>
          </w:p>
        </w:tc>
      </w:tr>
      <w:tr w:rsidR="00832613" w:rsidRPr="0096116D" w14:paraId="24409B51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0C9EF8F4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VAMED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49C16EB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Gestor do Projecto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nil"/>
            </w:tcBorders>
          </w:tcPr>
          <w:p w14:paraId="1CC09C80" w14:textId="0D658DB0" w:rsidR="00832613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</w:t>
            </w:r>
          </w:p>
        </w:tc>
      </w:tr>
      <w:tr w:rsidR="009E5485" w:rsidRPr="0096116D" w14:paraId="7A3D8DA1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5D932A78" w14:textId="2CDC2047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Mota-Engil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1D138B3" w14:textId="324E8777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Subcontratado de estrutura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nil"/>
            </w:tcBorders>
          </w:tcPr>
          <w:p w14:paraId="02791594" w14:textId="257CF517" w:rsidR="009E5485" w:rsidRPr="0096116D" w:rsidRDefault="00AB4B54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</w:t>
            </w:r>
            <w:r w:rsidR="008F14EA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</w:tr>
      <w:tr w:rsidR="009E5485" w:rsidRPr="0096116D" w14:paraId="7EE9DBB9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266F428B" w14:textId="6D5EF8BF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Confrasilvas (Mota-Engil)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15588C04" w14:textId="12070EC3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Subcontratado de </w:t>
            </w:r>
            <w:r w:rsidR="00B41D4E" w:rsidRPr="0096116D">
              <w:rPr>
                <w:rFonts w:cs="Arial"/>
                <w:sz w:val="20"/>
                <w:szCs w:val="20"/>
                <w:lang w:val="pt-PT"/>
              </w:rPr>
              <w:t>c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>ofragem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nil"/>
              <w:right w:val="nil"/>
            </w:tcBorders>
          </w:tcPr>
          <w:p w14:paraId="01002DCE" w14:textId="69E3703F" w:rsidR="009E5485" w:rsidRPr="0096116D" w:rsidRDefault="00AB4B54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24</w:t>
            </w:r>
          </w:p>
        </w:tc>
      </w:tr>
      <w:tr w:rsidR="009E5485" w:rsidRPr="0096116D" w14:paraId="60AA314A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6C9F48A2" w14:textId="5CDAC89D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Protector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35B260F8" w14:textId="2FEF694C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nil"/>
              <w:right w:val="nil"/>
            </w:tcBorders>
          </w:tcPr>
          <w:p w14:paraId="173ED626" w14:textId="35BD1D5D" w:rsidR="009E5485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6</w:t>
            </w:r>
          </w:p>
        </w:tc>
      </w:tr>
      <w:tr w:rsidR="009E5485" w:rsidRPr="0096116D" w14:paraId="23EA667C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C31DAA4" w14:textId="2DEBD98A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Afrilim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1F9DC1F6" w14:textId="0FB9F31B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Limpeza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nil"/>
              <w:right w:val="nil"/>
            </w:tcBorders>
          </w:tcPr>
          <w:p w14:paraId="0226C1EE" w14:textId="5D84195C" w:rsidR="009E5485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9E5485" w:rsidRPr="0096116D" w14:paraId="4D276D47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26A5E2A" w14:textId="5E9BE298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5AB6E29" w14:textId="6E8F9652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nil"/>
            </w:tcBorders>
          </w:tcPr>
          <w:p w14:paraId="4CAE134E" w14:textId="575C491F" w:rsidR="009E5485" w:rsidRPr="0096116D" w:rsidRDefault="009E5485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9E5485" w:rsidRPr="0096116D" w14:paraId="60F44F02" w14:textId="77777777" w:rsidTr="00AE70CC">
        <w:trPr>
          <w:trHeight w:val="274"/>
        </w:trPr>
        <w:tc>
          <w:tcPr>
            <w:tcW w:w="6835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C9823BE" w14:textId="1D50BC1C" w:rsidR="009E5485" w:rsidRPr="0096116D" w:rsidRDefault="001204DA" w:rsidP="00F5514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Total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</w:tcPr>
          <w:p w14:paraId="73A01FE3" w14:textId="51B63D57" w:rsidR="00D45EB2" w:rsidRPr="0096116D" w:rsidRDefault="00015080" w:rsidP="00015080">
            <w:pPr>
              <w:tabs>
                <w:tab w:val="left" w:pos="220"/>
              </w:tabs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ab/>
            </w:r>
            <w:r w:rsidR="004613DC">
              <w:rPr>
                <w:rFonts w:cs="Arial"/>
                <w:sz w:val="20"/>
                <w:szCs w:val="20"/>
                <w:lang w:val="pt-PT"/>
              </w:rPr>
              <w:t>9</w:t>
            </w:r>
            <w:r w:rsidR="008F14EA">
              <w:rPr>
                <w:rFonts w:cs="Arial"/>
                <w:sz w:val="20"/>
                <w:szCs w:val="20"/>
                <w:lang w:val="pt-PT"/>
              </w:rPr>
              <w:t>3</w:t>
            </w:r>
          </w:p>
        </w:tc>
      </w:tr>
    </w:tbl>
    <w:p w14:paraId="1787F032" w14:textId="63807EF7" w:rsidR="00832613" w:rsidRPr="0096116D" w:rsidRDefault="00832613">
      <w:pPr>
        <w:tabs>
          <w:tab w:val="left" w:pos="1560"/>
        </w:tabs>
        <w:ind w:right="911"/>
        <w:rPr>
          <w:rFonts w:cs="Arial"/>
          <w:b/>
          <w:sz w:val="4"/>
          <w:szCs w:val="4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365"/>
        <w:gridCol w:w="1365"/>
        <w:gridCol w:w="1365"/>
        <w:gridCol w:w="1125"/>
        <w:gridCol w:w="240"/>
        <w:gridCol w:w="1365"/>
        <w:gridCol w:w="1365"/>
      </w:tblGrid>
      <w:tr w:rsidR="00832613" w:rsidRPr="0096116D" w14:paraId="705760AA" w14:textId="77777777">
        <w:tc>
          <w:tcPr>
            <w:tcW w:w="7560" w:type="dxa"/>
            <w:gridSpan w:val="5"/>
            <w:tcBorders>
              <w:top w:val="nil"/>
              <w:bottom w:val="single" w:sz="4" w:space="0" w:color="auto"/>
            </w:tcBorders>
          </w:tcPr>
          <w:p w14:paraId="55167A4A" w14:textId="77777777" w:rsidR="00832613" w:rsidRPr="0096116D" w:rsidRDefault="0019694C" w:rsidP="00AE70CC">
            <w:pPr>
              <w:pStyle w:val="Heading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2" w:name="_Toc223090250"/>
            <w:r w:rsidRPr="0096116D">
              <w:rPr>
                <w:rFonts w:ascii="Arial" w:hAnsi="Arial"/>
                <w:b/>
                <w:bCs w:val="0"/>
                <w:lang w:val="pt-PT"/>
              </w:rPr>
              <w:t>Formação</w:t>
            </w:r>
            <w:bookmarkEnd w:id="2"/>
          </w:p>
        </w:tc>
        <w:tc>
          <w:tcPr>
            <w:tcW w:w="2970" w:type="dxa"/>
            <w:gridSpan w:val="3"/>
            <w:tcBorders>
              <w:top w:val="nil"/>
              <w:bottom w:val="single" w:sz="4" w:space="0" w:color="auto"/>
            </w:tcBorders>
          </w:tcPr>
          <w:p w14:paraId="5A5E57B3" w14:textId="77777777" w:rsidR="00832613" w:rsidRPr="0096116D" w:rsidRDefault="00832613">
            <w:pPr>
              <w:ind w:right="60"/>
              <w:rPr>
                <w:rFonts w:cs="Arial"/>
                <w:b/>
                <w:szCs w:val="20"/>
                <w:lang w:val="pt-PT"/>
              </w:rPr>
            </w:pPr>
          </w:p>
        </w:tc>
      </w:tr>
      <w:tr w:rsidR="00832613" w:rsidRPr="00873516" w14:paraId="4D5957C3" w14:textId="77777777"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324568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Âmbito / Tema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417CA11" w14:textId="341B2552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 xml:space="preserve">Número </w:t>
            </w:r>
            <w:r w:rsidR="00D01BDB" w:rsidRPr="0096116D">
              <w:rPr>
                <w:rFonts w:cs="Arial"/>
                <w:lang w:val="pt-PT"/>
              </w:rPr>
              <w:t xml:space="preserve">de </w:t>
            </w:r>
            <w:r w:rsidRPr="0096116D">
              <w:rPr>
                <w:rFonts w:cs="Arial"/>
                <w:lang w:val="pt-PT"/>
              </w:rPr>
              <w:t>formações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1FAFA5E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Total de participantes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307D2DF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Tempo total de formação (n.º formandos x 45min.)</w:t>
            </w:r>
          </w:p>
        </w:tc>
      </w:tr>
      <w:tr w:rsidR="00832613" w:rsidRPr="0096116D" w14:paraId="16FE3872" w14:textId="77777777"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788B76B" w14:textId="77777777" w:rsidR="00832613" w:rsidRPr="0096116D" w:rsidRDefault="00832613">
            <w:pPr>
              <w:spacing w:line="276" w:lineRule="auto"/>
              <w:ind w:right="60"/>
              <w:rPr>
                <w:rFonts w:cs="Arial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2F16D12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2F2264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EB34A5B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F3879B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4A2810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3BD24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832613" w:rsidRPr="0096116D" w14:paraId="049199BC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C83AAB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Indução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7F7002" w14:textId="3499AD4C" w:rsidR="00832613" w:rsidRPr="0096116D" w:rsidRDefault="00083C57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3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8F8FE47" w14:textId="60AC87D4" w:rsidR="00832613" w:rsidRPr="0096116D" w:rsidRDefault="0009609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</w:t>
            </w:r>
            <w:r w:rsidR="00015080">
              <w:rPr>
                <w:rFonts w:cs="Arial"/>
                <w:sz w:val="20"/>
                <w:szCs w:val="20"/>
                <w:lang w:val="pt-PT"/>
              </w:rPr>
              <w:t>5</w:t>
            </w:r>
            <w:r w:rsidR="00083C57">
              <w:rPr>
                <w:rFonts w:cs="Arial"/>
                <w:sz w:val="20"/>
                <w:szCs w:val="20"/>
                <w:lang w:val="pt-PT"/>
              </w:rPr>
              <w:t>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33FC5CE" w14:textId="19DB4987" w:rsidR="00832613" w:rsidRPr="0096116D" w:rsidRDefault="00083C57">
            <w:pPr>
              <w:spacing w:line="276" w:lineRule="auto"/>
              <w:ind w:right="60"/>
              <w:jc w:val="left"/>
              <w:rPr>
                <w:rFonts w:cs="Arial"/>
                <w:bCs/>
                <w:szCs w:val="22"/>
                <w:lang w:val="pt-PT"/>
              </w:rPr>
            </w:pPr>
            <w:r>
              <w:rPr>
                <w:rFonts w:cs="Arial"/>
                <w:bCs/>
                <w:szCs w:val="22"/>
                <w:lang w:val="pt-PT"/>
              </w:rPr>
              <w:t>4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0944BC6" w14:textId="4BB86BB0" w:rsidR="00832613" w:rsidRPr="0096116D" w:rsidRDefault="00A57A62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5</w:t>
            </w:r>
            <w:r w:rsidR="00083C57">
              <w:rPr>
                <w:rFonts w:cs="Arial"/>
                <w:sz w:val="20"/>
                <w:szCs w:val="20"/>
                <w:lang w:val="pt-PT"/>
              </w:rPr>
              <w:t>12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42BBFE5" w14:textId="32A7F0BB" w:rsidR="00832613" w:rsidRPr="0096116D" w:rsidRDefault="00E2108D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180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D6DB3A5" w14:textId="7A539DF2" w:rsidR="00832613" w:rsidRPr="0096116D" w:rsidRDefault="007A7D7A">
            <w:pPr>
              <w:spacing w:line="276" w:lineRule="auto"/>
              <w:ind w:right="60"/>
              <w:jc w:val="left"/>
              <w:rPr>
                <w:rFonts w:cs="Arial"/>
                <w:bCs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E2108D">
              <w:rPr>
                <w:rFonts w:cs="Arial"/>
                <w:sz w:val="20"/>
                <w:szCs w:val="20"/>
                <w:lang w:val="pt-PT"/>
              </w:rPr>
              <w:t>3 040</w:t>
            </w:r>
          </w:p>
        </w:tc>
      </w:tr>
      <w:tr w:rsidR="00832613" w:rsidRPr="0096116D" w14:paraId="5DF59B50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0C37E2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CAF170" w14:textId="4DD6E2B1" w:rsidR="00832613" w:rsidRPr="0096116D" w:rsidRDefault="001A61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9D1EAA" w14:textId="27EBA9EB" w:rsidR="00832613" w:rsidRPr="0096116D" w:rsidRDefault="001A61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500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0AE5CD1" w14:textId="27C91602" w:rsidR="00832613" w:rsidRPr="0096116D" w:rsidRDefault="00FA091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  <w:r w:rsidR="001A6100">
              <w:rPr>
                <w:rFonts w:cs="Arial"/>
                <w:sz w:val="20"/>
                <w:szCs w:val="20"/>
                <w:lang w:val="pt-PT"/>
              </w:rPr>
              <w:t>144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C2B778D" w14:textId="60BF817E" w:rsidR="00832613" w:rsidRPr="0096116D" w:rsidRDefault="006C148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3</w:t>
            </w:r>
            <w:r w:rsidR="001A6100">
              <w:rPr>
                <w:rFonts w:cs="Arial"/>
                <w:sz w:val="20"/>
                <w:szCs w:val="20"/>
                <w:lang w:val="pt-PT"/>
              </w:rPr>
              <w:t>5 913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A96037B" w14:textId="32F4014B" w:rsidR="00832613" w:rsidRPr="0096116D" w:rsidRDefault="001A61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51 480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8108CC7" w14:textId="12ABF63A" w:rsidR="00832613" w:rsidRPr="0096116D" w:rsidRDefault="00231FB3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</w:t>
            </w:r>
            <w:r w:rsidR="001A6100">
              <w:rPr>
                <w:rFonts w:cs="Arial"/>
                <w:sz w:val="20"/>
                <w:szCs w:val="20"/>
                <w:lang w:val="pt-PT"/>
              </w:rPr>
              <w:t> 616 065</w:t>
            </w:r>
          </w:p>
        </w:tc>
      </w:tr>
      <w:tr w:rsidR="00832613" w:rsidRPr="0096116D" w14:paraId="7F09DE0C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5430EB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Ambiente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E56D94" w14:textId="179D60DB" w:rsidR="00832613" w:rsidRPr="0096116D" w:rsidRDefault="008F14E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A9A82D" w14:textId="56F810CE" w:rsidR="00832613" w:rsidRPr="0096116D" w:rsidRDefault="008F14E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101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5A57EEC" w14:textId="120FE2B6" w:rsidR="00832613" w:rsidRPr="0096116D" w:rsidRDefault="008F14E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184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902DC88" w14:textId="29ED603A" w:rsidR="00832613" w:rsidRPr="0096116D" w:rsidRDefault="008F14E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6324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DD31B1B" w14:textId="66075685" w:rsidR="00832613" w:rsidRPr="0096116D" w:rsidRDefault="008F14E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8280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6C3C282" w14:textId="1D184ADC" w:rsidR="00832613" w:rsidRPr="0096116D" w:rsidRDefault="00D502A3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8F14EA">
              <w:rPr>
                <w:rFonts w:cs="Arial"/>
                <w:sz w:val="20"/>
                <w:szCs w:val="20"/>
                <w:lang w:val="pt-PT"/>
              </w:rPr>
              <w:t>84 580</w:t>
            </w:r>
          </w:p>
        </w:tc>
      </w:tr>
      <w:tr w:rsidR="00832613" w:rsidRPr="0096116D" w14:paraId="24925DFE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9876FC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C196881" w14:textId="03555B21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CAF73B" w14:textId="5024805F" w:rsidR="00832613" w:rsidRPr="0096116D" w:rsidRDefault="00EC642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3</w:t>
            </w:r>
            <w:r w:rsidR="00360108" w:rsidRPr="0096116D">
              <w:rPr>
                <w:rFonts w:cs="Arial"/>
                <w:sz w:val="20"/>
                <w:szCs w:val="20"/>
                <w:lang w:val="pt-PT"/>
              </w:rPr>
              <w:t>7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67B4828" w14:textId="3E9A39A5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28C0970" w14:textId="432D8342" w:rsidR="00832613" w:rsidRPr="0096116D" w:rsidRDefault="00360108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110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152DE89" w14:textId="272DB35C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330073C" w14:textId="306A8AED" w:rsidR="00832613" w:rsidRPr="0096116D" w:rsidRDefault="00360108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  <w:r w:rsid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>950</w:t>
            </w:r>
          </w:p>
        </w:tc>
      </w:tr>
      <w:tr w:rsidR="00832613" w:rsidRPr="0096116D" w14:paraId="127FAD7A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E2CA0E8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Visitantes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125B0A2" w14:textId="712D49FB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DF61437" w14:textId="06CBDBFD" w:rsidR="00832613" w:rsidRPr="0096116D" w:rsidRDefault="006F484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347241E5" w14:textId="3F71620B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E56C5B6" w14:textId="58B392CE" w:rsidR="00832613" w:rsidRPr="0096116D" w:rsidRDefault="000C0C2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</w:t>
            </w:r>
            <w:r w:rsidR="006F4849" w:rsidRPr="0096116D">
              <w:rPr>
                <w:rFonts w:cs="Arial"/>
                <w:sz w:val="20"/>
                <w:szCs w:val="20"/>
                <w:lang w:val="pt-PT"/>
              </w:rPr>
              <w:t>9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1EB9097" w14:textId="7BCB1AE1" w:rsidR="00832613" w:rsidRPr="0096116D" w:rsidRDefault="006F484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FB03283" w14:textId="77777777" w:rsidR="00832613" w:rsidRPr="0096116D" w:rsidRDefault="006F484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855</w:t>
            </w:r>
          </w:p>
          <w:p w14:paraId="4516B08B" w14:textId="289233AA" w:rsidR="00AE70CC" w:rsidRPr="0096116D" w:rsidRDefault="00AE70C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</w:tbl>
    <w:p w14:paraId="472ED7CB" w14:textId="09A3CAE5" w:rsidR="00832613" w:rsidRPr="0096116D" w:rsidRDefault="00AE70CC" w:rsidP="00AE70CC">
      <w:pPr>
        <w:pStyle w:val="Heading1"/>
        <w:rPr>
          <w:rFonts w:ascii="Arial" w:hAnsi="Arial"/>
          <w:b/>
          <w:bCs w:val="0"/>
          <w:lang w:val="pt-PT"/>
        </w:rPr>
      </w:pPr>
      <w:bookmarkStart w:id="3" w:name="_Toc223090251"/>
      <w:r w:rsidRPr="0096116D">
        <w:rPr>
          <w:rFonts w:ascii="Arial" w:hAnsi="Arial"/>
          <w:b/>
          <w:bCs w:val="0"/>
          <w:lang w:val="pt-PT"/>
        </w:rPr>
        <w:t>Segurança e Saúde do Trabalho</w:t>
      </w:r>
      <w:bookmarkEnd w:id="3"/>
    </w:p>
    <w:tbl>
      <w:tblPr>
        <w:tblStyle w:val="TableGrid"/>
        <w:tblpPr w:leftFromText="180" w:rightFromText="180" w:vertAnchor="text" w:horzAnchor="margin" w:tblpY="128"/>
        <w:tblW w:w="1046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176"/>
        <w:gridCol w:w="1131"/>
        <w:gridCol w:w="354"/>
        <w:gridCol w:w="936"/>
        <w:gridCol w:w="17"/>
        <w:gridCol w:w="919"/>
        <w:gridCol w:w="391"/>
        <w:gridCol w:w="545"/>
        <w:gridCol w:w="762"/>
        <w:gridCol w:w="267"/>
        <w:gridCol w:w="845"/>
        <w:gridCol w:w="196"/>
        <w:gridCol w:w="740"/>
        <w:gridCol w:w="567"/>
        <w:gridCol w:w="369"/>
        <w:gridCol w:w="943"/>
      </w:tblGrid>
      <w:tr w:rsidR="00AE70CC" w:rsidRPr="0096116D" w14:paraId="40E3EF32" w14:textId="77777777" w:rsidTr="00AE70CC">
        <w:trPr>
          <w:gridAfter w:val="9"/>
          <w:wAfter w:w="5234" w:type="dxa"/>
          <w:trHeight w:val="269"/>
        </w:trPr>
        <w:tc>
          <w:tcPr>
            <w:tcW w:w="5230" w:type="dxa"/>
            <w:gridSpan w:val="8"/>
            <w:tcBorders>
              <w:top w:val="nil"/>
              <w:bottom w:val="single" w:sz="4" w:space="0" w:color="auto"/>
            </w:tcBorders>
          </w:tcPr>
          <w:p w14:paraId="47A28563" w14:textId="77777777" w:rsidR="00AE70CC" w:rsidRPr="0096116D" w:rsidRDefault="00AE70CC" w:rsidP="00AE70CC">
            <w:pPr>
              <w:pStyle w:val="Heading2"/>
              <w:rPr>
                <w:szCs w:val="20"/>
                <w:lang w:val="pt-PT"/>
              </w:rPr>
            </w:pPr>
            <w:bookmarkStart w:id="4" w:name="_Toc223090252"/>
            <w:r w:rsidRPr="0096116D">
              <w:rPr>
                <w:lang w:val="pt-PT"/>
              </w:rPr>
              <w:t>Sinistralidade</w:t>
            </w:r>
            <w:bookmarkEnd w:id="4"/>
          </w:p>
        </w:tc>
      </w:tr>
      <w:tr w:rsidR="00AE70CC" w:rsidRPr="0096116D" w14:paraId="452CA7B2" w14:textId="77777777" w:rsidTr="0096116D">
        <w:trPr>
          <w:trHeight w:val="293"/>
        </w:trPr>
        <w:tc>
          <w:tcPr>
            <w:tcW w:w="261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35C2EE7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N.º acidentes</w:t>
            </w:r>
          </w:p>
        </w:tc>
        <w:tc>
          <w:tcPr>
            <w:tcW w:w="261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2801050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Dias perdidos</w:t>
            </w:r>
          </w:p>
        </w:tc>
        <w:tc>
          <w:tcPr>
            <w:tcW w:w="2615" w:type="dxa"/>
            <w:gridSpan w:val="5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5FE8FFA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Índice de Gravidade</w:t>
            </w:r>
          </w:p>
        </w:tc>
        <w:tc>
          <w:tcPr>
            <w:tcW w:w="261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1E6252B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Cs/>
                <w:szCs w:val="22"/>
                <w:lang w:val="pt-PT"/>
              </w:rPr>
            </w:pPr>
            <w:r w:rsidRPr="0096116D">
              <w:rPr>
                <w:rFonts w:cs="Arial"/>
                <w:bCs/>
                <w:szCs w:val="22"/>
                <w:lang w:val="pt-PT"/>
              </w:rPr>
              <w:t>Índice de Frequência</w:t>
            </w:r>
          </w:p>
        </w:tc>
      </w:tr>
      <w:tr w:rsidR="00AE70CC" w:rsidRPr="0096116D" w14:paraId="2A35318E" w14:textId="77777777" w:rsidTr="0096116D">
        <w:trPr>
          <w:trHeight w:val="269"/>
        </w:trPr>
        <w:tc>
          <w:tcPr>
            <w:tcW w:w="1306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2A3463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07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289E85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07" w:type="dxa"/>
            <w:gridSpan w:val="3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562504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D6D5FA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0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FDBDB9E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08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08529B8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0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F9E5248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7C77737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AE70CC" w:rsidRPr="0096116D" w14:paraId="373C728A" w14:textId="77777777" w:rsidTr="0096116D">
        <w:trPr>
          <w:trHeight w:val="269"/>
        </w:trPr>
        <w:tc>
          <w:tcPr>
            <w:tcW w:w="130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5BACD61" w14:textId="3583CFCC" w:rsidR="00AE70CC" w:rsidRPr="0096116D" w:rsidRDefault="00F56B12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307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A65F64D" w14:textId="70834BA0" w:rsidR="00AE70CC" w:rsidRPr="0096116D" w:rsidRDefault="009D1997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</w:t>
            </w:r>
          </w:p>
        </w:tc>
        <w:tc>
          <w:tcPr>
            <w:tcW w:w="1307" w:type="dxa"/>
            <w:gridSpan w:val="3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4A6CFAD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310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E79E24E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30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4EBCEF6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0.00</w:t>
            </w:r>
          </w:p>
        </w:tc>
        <w:tc>
          <w:tcPr>
            <w:tcW w:w="130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56F7A54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0.00</w:t>
            </w:r>
          </w:p>
        </w:tc>
        <w:tc>
          <w:tcPr>
            <w:tcW w:w="130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0B49C85" w14:textId="00365C9E" w:rsidR="00AE70CC" w:rsidRPr="0096116D" w:rsidRDefault="00F56B12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</w:t>
            </w:r>
            <w:r w:rsidR="00AE70CC" w:rsidRPr="0096116D">
              <w:rPr>
                <w:rFonts w:cs="Arial"/>
                <w:sz w:val="20"/>
                <w:szCs w:val="22"/>
                <w:lang w:val="pt-PT"/>
              </w:rPr>
              <w:t>.</w:t>
            </w:r>
            <w:r>
              <w:rPr>
                <w:rFonts w:cs="Arial"/>
                <w:sz w:val="20"/>
                <w:szCs w:val="22"/>
                <w:lang w:val="pt-PT"/>
              </w:rPr>
              <w:t>00</w:t>
            </w:r>
          </w:p>
        </w:tc>
        <w:tc>
          <w:tcPr>
            <w:tcW w:w="131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BE5500A" w14:textId="5F16E1A8" w:rsidR="00AE70CC" w:rsidRPr="0096116D" w:rsidRDefault="00F56B12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</w:t>
            </w:r>
            <w:r w:rsidR="00AE70CC" w:rsidRPr="0096116D">
              <w:rPr>
                <w:rFonts w:cs="Arial"/>
                <w:sz w:val="20"/>
                <w:szCs w:val="22"/>
                <w:lang w:val="pt-PT"/>
              </w:rPr>
              <w:t>.</w:t>
            </w:r>
            <w:r>
              <w:rPr>
                <w:rFonts w:cs="Arial"/>
                <w:sz w:val="20"/>
                <w:szCs w:val="22"/>
                <w:lang w:val="pt-PT"/>
              </w:rPr>
              <w:t>45</w:t>
            </w:r>
          </w:p>
        </w:tc>
      </w:tr>
      <w:tr w:rsidR="00832613" w:rsidRPr="0096116D" w14:paraId="47E8C8AC" w14:textId="77777777" w:rsidTr="00AE70CC">
        <w:trPr>
          <w:trHeight w:val="507"/>
        </w:trPr>
        <w:tc>
          <w:tcPr>
            <w:tcW w:w="10464" w:type="dxa"/>
            <w:gridSpan w:val="17"/>
            <w:tcBorders>
              <w:top w:val="nil"/>
              <w:bottom w:val="single" w:sz="4" w:space="0" w:color="auto"/>
            </w:tcBorders>
          </w:tcPr>
          <w:p w14:paraId="2B8C263A" w14:textId="77777777" w:rsidR="00AE70CC" w:rsidRPr="0096116D" w:rsidRDefault="00AE70CC" w:rsidP="00AE70CC">
            <w:pPr>
              <w:rPr>
                <w:rFonts w:cs="Arial"/>
                <w:lang w:val="pt-PT"/>
              </w:rPr>
            </w:pPr>
          </w:p>
          <w:p w14:paraId="6B19629B" w14:textId="2289D2A0" w:rsidR="00832613" w:rsidRPr="0096116D" w:rsidRDefault="0019694C" w:rsidP="00AE70CC">
            <w:pPr>
              <w:pStyle w:val="Heading2"/>
              <w:rPr>
                <w:szCs w:val="20"/>
                <w:lang w:val="pt-PT"/>
              </w:rPr>
            </w:pPr>
            <w:bookmarkStart w:id="5" w:name="_Toc223090253"/>
            <w:r w:rsidRPr="0096116D">
              <w:rPr>
                <w:lang w:val="pt-PT"/>
              </w:rPr>
              <w:t>Controlo de alcool</w:t>
            </w:r>
            <w:r w:rsidR="00D01BDB" w:rsidRPr="0096116D">
              <w:rPr>
                <w:lang w:val="pt-PT"/>
              </w:rPr>
              <w:t>e</w:t>
            </w:r>
            <w:r w:rsidRPr="0096116D">
              <w:rPr>
                <w:lang w:val="pt-PT"/>
              </w:rPr>
              <w:t>mia</w:t>
            </w:r>
            <w:bookmarkEnd w:id="5"/>
          </w:p>
        </w:tc>
      </w:tr>
      <w:tr w:rsidR="00832613" w:rsidRPr="0096116D" w14:paraId="08D1E68D" w14:textId="77777777" w:rsidTr="0096116D">
        <w:trPr>
          <w:trHeight w:val="293"/>
        </w:trPr>
        <w:tc>
          <w:tcPr>
            <w:tcW w:w="29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8674BC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Número de testes</w:t>
            </w:r>
          </w:p>
        </w:tc>
        <w:tc>
          <w:tcPr>
            <w:tcW w:w="3837" w:type="dxa"/>
            <w:gridSpan w:val="7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DD2A3E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Negativos</w:t>
            </w:r>
          </w:p>
        </w:tc>
        <w:tc>
          <w:tcPr>
            <w:tcW w:w="3660" w:type="dxa"/>
            <w:gridSpan w:val="6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4E5A40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Positivos</w:t>
            </w:r>
          </w:p>
        </w:tc>
      </w:tr>
      <w:tr w:rsidR="00832613" w:rsidRPr="0096116D" w14:paraId="6FFD1F9F" w14:textId="77777777" w:rsidTr="0096116D">
        <w:trPr>
          <w:trHeight w:val="269"/>
        </w:trPr>
        <w:tc>
          <w:tcPr>
            <w:tcW w:w="1482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786726E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E0E38A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Acumulado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860F74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0BCBC1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947345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Acum.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16F4D6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BBB7641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1B4848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54C7AD1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Acum.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108CFA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</w:tr>
      <w:tr w:rsidR="00832613" w:rsidRPr="0096116D" w14:paraId="6B817D92" w14:textId="77777777" w:rsidTr="0096116D">
        <w:trPr>
          <w:trHeight w:val="269"/>
        </w:trPr>
        <w:tc>
          <w:tcPr>
            <w:tcW w:w="1482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CB2F791" w14:textId="6FFF62E8" w:rsidR="00832613" w:rsidRPr="0096116D" w:rsidRDefault="00555768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85</w:t>
            </w:r>
          </w:p>
        </w:tc>
        <w:tc>
          <w:tcPr>
            <w:tcW w:w="1485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8D06997" w14:textId="30969C02" w:rsidR="00832613" w:rsidRPr="0096116D" w:rsidRDefault="00610BAF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2</w:t>
            </w:r>
            <w:r w:rsidR="00555768">
              <w:rPr>
                <w:rFonts w:cs="Arial"/>
                <w:bCs/>
                <w:sz w:val="20"/>
                <w:szCs w:val="20"/>
                <w:lang w:val="pt-PT"/>
              </w:rPr>
              <w:t>823</w:t>
            </w:r>
          </w:p>
        </w:tc>
        <w:tc>
          <w:tcPr>
            <w:tcW w:w="9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E6F9F9E" w14:textId="2A9ADF84" w:rsidR="00832613" w:rsidRPr="0096116D" w:rsidRDefault="00555768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85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B4B6178" w14:textId="2ECFBA5A" w:rsidR="00832613" w:rsidRPr="0096116D" w:rsidRDefault="00555768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100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5E6EFBF" w14:textId="50C199AE" w:rsidR="00832613" w:rsidRPr="0096116D" w:rsidRDefault="00324FE1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2</w:t>
            </w:r>
            <w:r w:rsidR="00555768">
              <w:rPr>
                <w:rFonts w:cs="Arial"/>
                <w:bCs/>
                <w:sz w:val="20"/>
                <w:szCs w:val="20"/>
                <w:lang w:val="pt-PT"/>
              </w:rPr>
              <w:t>810</w:t>
            </w:r>
          </w:p>
        </w:tc>
        <w:tc>
          <w:tcPr>
            <w:tcW w:w="10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78819E1" w14:textId="3FEED503" w:rsidR="00832613" w:rsidRPr="0096116D" w:rsidRDefault="004E47F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9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>9</w:t>
            </w:r>
            <w:r w:rsidR="00D01BDB" w:rsidRPr="0096116D">
              <w:rPr>
                <w:rFonts w:cs="Arial"/>
                <w:bCs/>
                <w:sz w:val="20"/>
                <w:szCs w:val="20"/>
                <w:lang w:val="pt-PT"/>
              </w:rPr>
              <w:t>.</w:t>
            </w:r>
            <w:r w:rsidR="006E6684" w:rsidRPr="0096116D">
              <w:rPr>
                <w:rFonts w:cs="Arial"/>
                <w:bCs/>
                <w:sz w:val="20"/>
                <w:szCs w:val="20"/>
                <w:lang w:val="pt-PT"/>
              </w:rPr>
              <w:t>5</w:t>
            </w:r>
            <w:r w:rsidR="00555768">
              <w:rPr>
                <w:rFonts w:cs="Arial"/>
                <w:bCs/>
                <w:sz w:val="20"/>
                <w:szCs w:val="20"/>
                <w:lang w:val="pt-PT"/>
              </w:rPr>
              <w:t>4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  <w:tc>
          <w:tcPr>
            <w:tcW w:w="84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B5575A7" w14:textId="56DA2EBD" w:rsidR="00832613" w:rsidRPr="0096116D" w:rsidRDefault="00555768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0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688F41E3" w14:textId="5B015D45" w:rsidR="00832613" w:rsidRPr="0096116D" w:rsidRDefault="00C80BC5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0</w:t>
            </w:r>
            <w:r w:rsidR="00964D5B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0E42BB" w:rsidRPr="0096116D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ADF8079" w14:textId="3D93C910" w:rsidR="00832613" w:rsidRPr="0096116D" w:rsidRDefault="007B3A73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3E65D9">
              <w:rPr>
                <w:rFonts w:cs="Arial"/>
                <w:bCs/>
                <w:sz w:val="20"/>
                <w:szCs w:val="20"/>
                <w:lang w:val="pt-PT"/>
              </w:rPr>
              <w:t>3</w:t>
            </w:r>
          </w:p>
        </w:tc>
        <w:tc>
          <w:tcPr>
            <w:tcW w:w="94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B508815" w14:textId="4122D527" w:rsidR="00832613" w:rsidRPr="0096116D" w:rsidRDefault="0073014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0</w:t>
            </w:r>
            <w:r w:rsidR="00B41D4E" w:rsidRPr="0096116D">
              <w:rPr>
                <w:rFonts w:cs="Arial"/>
                <w:bCs/>
                <w:sz w:val="20"/>
                <w:szCs w:val="20"/>
                <w:lang w:val="pt-PT"/>
              </w:rPr>
              <w:t>.</w:t>
            </w:r>
            <w:r w:rsidR="00610BAF" w:rsidRPr="0096116D">
              <w:rPr>
                <w:rFonts w:cs="Arial"/>
                <w:bCs/>
                <w:sz w:val="20"/>
                <w:szCs w:val="20"/>
                <w:lang w:val="pt-PT"/>
              </w:rPr>
              <w:t>4</w:t>
            </w:r>
            <w:r w:rsidR="00C80BC5">
              <w:rPr>
                <w:rFonts w:cs="Arial"/>
                <w:bCs/>
                <w:sz w:val="20"/>
                <w:szCs w:val="20"/>
                <w:lang w:val="pt-PT"/>
              </w:rPr>
              <w:t>6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</w:tr>
    </w:tbl>
    <w:p w14:paraId="3289EBBA" w14:textId="77777777" w:rsidR="00CF76AD" w:rsidRPr="0096116D" w:rsidRDefault="00CF76AD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1748"/>
        <w:gridCol w:w="1749"/>
        <w:gridCol w:w="1749"/>
        <w:gridCol w:w="1748"/>
        <w:gridCol w:w="1749"/>
      </w:tblGrid>
      <w:tr w:rsidR="00832613" w:rsidRPr="0096116D" w14:paraId="42185240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34D74900" w14:textId="77777777" w:rsidR="00832613" w:rsidRPr="0096116D" w:rsidRDefault="0019694C" w:rsidP="00AE70CC">
            <w:pPr>
              <w:pStyle w:val="Heading2"/>
              <w:rPr>
                <w:szCs w:val="20"/>
                <w:lang w:val="pt-PT"/>
              </w:rPr>
            </w:pPr>
            <w:bookmarkStart w:id="6" w:name="_Toc223090254"/>
            <w:r w:rsidRPr="0096116D">
              <w:rPr>
                <w:lang w:val="pt-PT"/>
              </w:rPr>
              <w:t>Advertências</w:t>
            </w:r>
            <w:bookmarkEnd w:id="6"/>
          </w:p>
        </w:tc>
      </w:tr>
      <w:tr w:rsidR="00832613" w:rsidRPr="0096116D" w14:paraId="7934E73B" w14:textId="77777777">
        <w:tc>
          <w:tcPr>
            <w:tcW w:w="34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A18458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Total de advertências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02F410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Retiradas da obra (1 dia)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3FDF6BB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Retiradas da obra (definitivo)</w:t>
            </w:r>
          </w:p>
        </w:tc>
      </w:tr>
      <w:tr w:rsidR="00832613" w:rsidRPr="0096116D" w14:paraId="17A3ED41" w14:textId="77777777">
        <w:tc>
          <w:tcPr>
            <w:tcW w:w="1747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97BDC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57E17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7092C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BBB74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C72261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22BDC0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832613" w:rsidRPr="0096116D" w14:paraId="6436CEBF" w14:textId="77777777">
        <w:tc>
          <w:tcPr>
            <w:tcW w:w="1747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6D196D5" w14:textId="7F98B17B" w:rsidR="00832613" w:rsidRPr="0096116D" w:rsidRDefault="00C80BC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194100B" w14:textId="74603F32" w:rsidR="00832613" w:rsidRPr="0096116D" w:rsidRDefault="006E6684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</w:t>
            </w:r>
            <w:r w:rsidR="00596BE2">
              <w:rPr>
                <w:rFonts w:cs="Arial"/>
                <w:sz w:val="20"/>
                <w:szCs w:val="22"/>
                <w:lang w:val="pt-PT"/>
              </w:rPr>
              <w:t>3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8384559" w14:textId="154D69F1" w:rsidR="00832613" w:rsidRPr="0096116D" w:rsidRDefault="00C80BC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1C92885" w14:textId="02297DE1" w:rsidR="00832613" w:rsidRPr="0096116D" w:rsidRDefault="00B41D4E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</w:t>
            </w:r>
            <w:r w:rsidR="00596BE2">
              <w:rPr>
                <w:rFonts w:cs="Arial"/>
                <w:sz w:val="20"/>
                <w:szCs w:val="22"/>
                <w:lang w:val="pt-PT"/>
              </w:rPr>
              <w:t>3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D245134" w14:textId="013FF7DF" w:rsidR="00832613" w:rsidRPr="0096116D" w:rsidRDefault="00EC6422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54C1E64" w14:textId="1FB71285" w:rsidR="00832613" w:rsidRPr="0096116D" w:rsidRDefault="0045252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</w:t>
            </w:r>
          </w:p>
        </w:tc>
      </w:tr>
    </w:tbl>
    <w:p w14:paraId="25A66F39" w14:textId="77777777" w:rsidR="00832613" w:rsidRPr="0096116D" w:rsidRDefault="00832613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1748"/>
        <w:gridCol w:w="49"/>
        <w:gridCol w:w="3449"/>
        <w:gridCol w:w="3498"/>
      </w:tblGrid>
      <w:tr w:rsidR="00832613" w:rsidRPr="0096116D" w14:paraId="5B9F32BA" w14:textId="77777777" w:rsidTr="00B02028">
        <w:trPr>
          <w:gridAfter w:val="2"/>
          <w:wAfter w:w="6947" w:type="dxa"/>
        </w:trPr>
        <w:tc>
          <w:tcPr>
            <w:tcW w:w="3543" w:type="dxa"/>
            <w:gridSpan w:val="3"/>
            <w:tcBorders>
              <w:top w:val="nil"/>
              <w:bottom w:val="single" w:sz="4" w:space="0" w:color="auto"/>
            </w:tcBorders>
          </w:tcPr>
          <w:p w14:paraId="7D059E84" w14:textId="77777777" w:rsidR="00832613" w:rsidRPr="0096116D" w:rsidRDefault="0019694C" w:rsidP="00AE70CC">
            <w:pPr>
              <w:pStyle w:val="Heading2"/>
              <w:ind w:right="744"/>
              <w:rPr>
                <w:b w:val="0"/>
                <w:szCs w:val="20"/>
                <w:lang w:val="pt-PT"/>
              </w:rPr>
            </w:pPr>
            <w:bookmarkStart w:id="7" w:name="_Toc223090255"/>
            <w:r w:rsidRPr="0096116D">
              <w:rPr>
                <w:lang w:val="pt-PT"/>
              </w:rPr>
              <w:lastRenderedPageBreak/>
              <w:t>Simulacros</w:t>
            </w:r>
            <w:bookmarkEnd w:id="7"/>
          </w:p>
        </w:tc>
      </w:tr>
      <w:tr w:rsidR="00832613" w:rsidRPr="0096116D" w14:paraId="5D2D0154" w14:textId="77777777" w:rsidTr="00B02028">
        <w:tc>
          <w:tcPr>
            <w:tcW w:w="174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569DE5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9828D9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Âmbito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07F7EC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Descrição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262E66D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Entidades externas envolvidas</w:t>
            </w:r>
          </w:p>
        </w:tc>
      </w:tr>
      <w:tr w:rsidR="00B02028" w:rsidRPr="00AB4B54" w14:paraId="399A6592" w14:textId="77777777" w:rsidTr="00B02028">
        <w:tc>
          <w:tcPr>
            <w:tcW w:w="1746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27C89E62" w14:textId="664C8E05" w:rsidR="00B02028" w:rsidRPr="0096116D" w:rsidRDefault="00C80BC5" w:rsidP="001A61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30</w:t>
            </w:r>
            <w:r w:rsidR="00B02028" w:rsidRPr="0096116D">
              <w:rPr>
                <w:rFonts w:cs="Arial"/>
                <w:sz w:val="20"/>
                <w:szCs w:val="22"/>
                <w:lang w:val="pt-PT"/>
              </w:rPr>
              <w:t>/0</w:t>
            </w:r>
            <w:r>
              <w:rPr>
                <w:rFonts w:cs="Arial"/>
                <w:sz w:val="20"/>
                <w:szCs w:val="22"/>
                <w:lang w:val="pt-PT"/>
              </w:rPr>
              <w:t>4</w:t>
            </w:r>
            <w:r w:rsidR="00B02028" w:rsidRPr="0096116D">
              <w:rPr>
                <w:rFonts w:cs="Arial"/>
                <w:sz w:val="20"/>
                <w:szCs w:val="22"/>
                <w:lang w:val="pt-PT"/>
              </w:rPr>
              <w:t>/2026</w:t>
            </w:r>
          </w:p>
        </w:tc>
        <w:tc>
          <w:tcPr>
            <w:tcW w:w="1748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670E912" w14:textId="69BBA8FB" w:rsidR="00B02028" w:rsidRPr="0096116D" w:rsidRDefault="00B02028" w:rsidP="001A61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Segurança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234D0E4" w14:textId="6E2FC63D" w:rsidR="00B02028" w:rsidRPr="0096116D" w:rsidRDefault="00B02028" w:rsidP="001A61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Simulação d</w:t>
            </w:r>
            <w:r w:rsidR="00A67BAB">
              <w:rPr>
                <w:rFonts w:cs="Arial"/>
                <w:sz w:val="20"/>
                <w:szCs w:val="22"/>
                <w:lang w:val="pt-PT"/>
              </w:rPr>
              <w:t xml:space="preserve">e </w:t>
            </w:r>
            <w:r w:rsidR="00A67BAB" w:rsidRPr="00A67BAB">
              <w:rPr>
                <w:rFonts w:cs="Arial"/>
                <w:sz w:val="20"/>
                <w:szCs w:val="22"/>
                <w:lang w:val="pt-PT"/>
              </w:rPr>
              <w:t>importância</w:t>
            </w:r>
            <w:r w:rsidR="00A67BAB">
              <w:rPr>
                <w:rFonts w:cs="Arial"/>
                <w:sz w:val="20"/>
                <w:szCs w:val="22"/>
                <w:lang w:val="pt-PT"/>
              </w:rPr>
              <w:t xml:space="preserve"> de uso de capacete.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2E16BE97" w14:textId="6301482B" w:rsidR="00B02028" w:rsidRPr="0096116D" w:rsidRDefault="00B02028" w:rsidP="001A61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Nenhuma. </w:t>
            </w:r>
          </w:p>
        </w:tc>
      </w:tr>
    </w:tbl>
    <w:p w14:paraId="43A297A3" w14:textId="77777777" w:rsidR="00832613" w:rsidRPr="0096116D" w:rsidRDefault="00832613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8"/>
        <w:gridCol w:w="1748"/>
        <w:gridCol w:w="757"/>
        <w:gridCol w:w="992"/>
        <w:gridCol w:w="1748"/>
        <w:gridCol w:w="1748"/>
        <w:gridCol w:w="1749"/>
      </w:tblGrid>
      <w:tr w:rsidR="00832613" w:rsidRPr="0096116D" w14:paraId="4AF9FF45" w14:textId="77777777">
        <w:trPr>
          <w:gridAfter w:val="4"/>
          <w:wAfter w:w="6237" w:type="dxa"/>
        </w:trPr>
        <w:tc>
          <w:tcPr>
            <w:tcW w:w="4253" w:type="dxa"/>
            <w:gridSpan w:val="3"/>
            <w:tcBorders>
              <w:top w:val="nil"/>
              <w:bottom w:val="single" w:sz="4" w:space="0" w:color="auto"/>
            </w:tcBorders>
          </w:tcPr>
          <w:p w14:paraId="499012FF" w14:textId="77777777" w:rsidR="00AE70CC" w:rsidRPr="0096116D" w:rsidRDefault="00AE70CC" w:rsidP="00AE70CC">
            <w:pPr>
              <w:pStyle w:val="Heading1"/>
              <w:ind w:right="-39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8" w:name="_Toc223090256"/>
            <w:r w:rsidRPr="0096116D">
              <w:rPr>
                <w:rFonts w:ascii="Arial" w:hAnsi="Arial"/>
                <w:b/>
                <w:bCs w:val="0"/>
                <w:lang w:val="pt-PT"/>
              </w:rPr>
              <w:t>Ambiente</w:t>
            </w:r>
            <w:bookmarkEnd w:id="8"/>
          </w:p>
          <w:p w14:paraId="4FA012B1" w14:textId="3EFEA1C0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szCs w:val="20"/>
                <w:lang w:val="pt-PT"/>
              </w:rPr>
            </w:pPr>
            <w:bookmarkStart w:id="9" w:name="_Toc223090257"/>
            <w:r w:rsidRPr="0096116D">
              <w:rPr>
                <w:lang w:val="pt-PT"/>
              </w:rPr>
              <w:t>Consumos ambientais</w:t>
            </w:r>
            <w:bookmarkEnd w:id="9"/>
          </w:p>
        </w:tc>
      </w:tr>
      <w:tr w:rsidR="00832613" w:rsidRPr="0096116D" w14:paraId="67411004" w14:textId="77777777">
        <w:tc>
          <w:tcPr>
            <w:tcW w:w="34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3C2D44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Água (m</w:t>
            </w:r>
            <w:r w:rsidRPr="0096116D">
              <w:rPr>
                <w:rFonts w:cs="Arial"/>
                <w:vertAlign w:val="superscript"/>
                <w:lang w:val="pt-PT"/>
              </w:rPr>
              <w:t>3</w:t>
            </w:r>
            <w:r w:rsidRPr="0096116D">
              <w:rPr>
                <w:rFonts w:cs="Arial"/>
                <w:lang w:val="pt-PT"/>
              </w:rPr>
              <w:t>)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4569C4F" w14:textId="77777777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Combustível (L)</w:t>
            </w:r>
            <w:r w:rsidRPr="0096116D">
              <w:rPr>
                <w:rFonts w:cs="Arial"/>
                <w:lang w:val="pt-PT"/>
              </w:rPr>
              <w:tab/>
              <w:t xml:space="preserve"> 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9B7478F" w14:textId="12230B04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Energia eléctrica (kW</w:t>
            </w:r>
            <w:r w:rsidR="00B41D4E" w:rsidRPr="0096116D">
              <w:rPr>
                <w:rFonts w:cs="Arial"/>
                <w:lang w:val="pt-PT"/>
              </w:rPr>
              <w:t>h</w:t>
            </w:r>
            <w:r w:rsidRPr="0096116D">
              <w:rPr>
                <w:rFonts w:cs="Arial"/>
                <w:lang w:val="pt-PT"/>
              </w:rPr>
              <w:t>)</w:t>
            </w:r>
          </w:p>
        </w:tc>
      </w:tr>
      <w:tr w:rsidR="00832613" w:rsidRPr="0096116D" w14:paraId="501B6006" w14:textId="77777777" w:rsidTr="006C59CE"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1045D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54218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B96D20B" w14:textId="77777777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404CB08" w14:textId="77777777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sz w:val="20"/>
                <w:szCs w:val="22"/>
                <w:highlight w:val="yellow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6EDE65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FAAA22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832613" w:rsidRPr="0096116D" w14:paraId="2275C5B6" w14:textId="77777777" w:rsidTr="00BB6DBA"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53FA650" w14:textId="4080DC8C" w:rsidR="00832613" w:rsidRPr="0096116D" w:rsidRDefault="009774E7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FF5C90">
              <w:rPr>
                <w:rFonts w:cs="Arial"/>
                <w:sz w:val="20"/>
                <w:szCs w:val="22"/>
                <w:lang w:val="pt-PT"/>
              </w:rPr>
              <w:t>78</w:t>
            </w:r>
            <w:r w:rsidR="00A028B9" w:rsidRPr="0096116D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19694C" w:rsidRPr="0096116D">
              <w:rPr>
                <w:rFonts w:cs="Arial"/>
                <w:sz w:val="20"/>
                <w:szCs w:val="22"/>
                <w:lang w:val="pt-PT"/>
              </w:rPr>
              <w:t>m</w:t>
            </w:r>
            <w:r w:rsidR="0019694C" w:rsidRPr="0096116D">
              <w:rPr>
                <w:rFonts w:cs="Arial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35DC26A0" w14:textId="05900965" w:rsidR="00832613" w:rsidRPr="0096116D" w:rsidRDefault="0011515F">
            <w:pPr>
              <w:spacing w:line="276" w:lineRule="auto"/>
              <w:ind w:right="60"/>
              <w:rPr>
                <w:rFonts w:cs="Arial"/>
                <w:sz w:val="20"/>
                <w:szCs w:val="22"/>
                <w:highlight w:val="yellow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3</w:t>
            </w:r>
            <w:r w:rsidR="00FF5C90">
              <w:rPr>
                <w:rFonts w:cs="Arial"/>
                <w:sz w:val="20"/>
                <w:szCs w:val="22"/>
                <w:lang w:val="pt-PT"/>
              </w:rPr>
              <w:t>356</w:t>
            </w:r>
            <w:r w:rsidR="00D01BDB" w:rsidRPr="0096116D">
              <w:rPr>
                <w:rFonts w:cs="Arial"/>
                <w:sz w:val="20"/>
                <w:szCs w:val="22"/>
                <w:lang w:val="pt-PT"/>
              </w:rPr>
              <w:t>.</w:t>
            </w:r>
            <w:r w:rsidR="006C59CE" w:rsidRPr="0096116D">
              <w:rPr>
                <w:rFonts w:cs="Arial"/>
                <w:sz w:val="20"/>
                <w:szCs w:val="22"/>
                <w:lang w:val="pt-PT"/>
              </w:rPr>
              <w:t>6 m</w:t>
            </w:r>
            <w:r w:rsidR="006C59CE" w:rsidRPr="0096116D">
              <w:rPr>
                <w:rFonts w:cs="Arial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74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59C2A09D" w14:textId="51B9193D" w:rsidR="00832613" w:rsidRPr="0096116D" w:rsidRDefault="0010134E">
            <w:pPr>
              <w:tabs>
                <w:tab w:val="center" w:pos="736"/>
              </w:tabs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FF5C90">
              <w:rPr>
                <w:rFonts w:cs="Arial"/>
                <w:sz w:val="20"/>
                <w:szCs w:val="22"/>
                <w:lang w:val="pt-PT"/>
              </w:rPr>
              <w:t>7546</w:t>
            </w:r>
            <w:r w:rsidR="00A5731F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Pr="0096116D">
              <w:rPr>
                <w:rFonts w:cs="Arial"/>
                <w:sz w:val="20"/>
                <w:szCs w:val="22"/>
                <w:lang w:val="pt-PT"/>
              </w:rPr>
              <w:t>L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1A9894BC" w14:textId="5A935E1E" w:rsidR="00832613" w:rsidRPr="0096116D" w:rsidRDefault="001A52C0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sz w:val="20"/>
                <w:szCs w:val="22"/>
                <w:highlight w:val="yellow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4</w:t>
            </w:r>
            <w:r w:rsidR="00FF5C90">
              <w:rPr>
                <w:rFonts w:cs="Arial"/>
                <w:sz w:val="20"/>
                <w:szCs w:val="22"/>
                <w:lang w:val="pt-PT"/>
              </w:rPr>
              <w:t>10 753</w:t>
            </w:r>
            <w:r w:rsidR="00A5731F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10134E" w:rsidRPr="0096116D">
              <w:rPr>
                <w:rFonts w:cs="Arial"/>
                <w:sz w:val="20"/>
                <w:szCs w:val="22"/>
                <w:lang w:val="pt-PT"/>
              </w:rPr>
              <w:t>L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6A8EA0C6" w14:textId="6676E15B" w:rsidR="00832613" w:rsidRPr="0096116D" w:rsidRDefault="009274A8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highlight w:val="yellow"/>
                <w:lang w:val="pt-PT"/>
              </w:rPr>
            </w:pPr>
            <w:r>
              <w:rPr>
                <w:rFonts w:cs="Arial"/>
                <w:bCs/>
                <w:sz w:val="20"/>
                <w:szCs w:val="22"/>
                <w:lang w:val="pt-PT"/>
              </w:rPr>
              <w:t>2428,8</w:t>
            </w:r>
            <w:r w:rsidR="0019694C" w:rsidRPr="0096116D">
              <w:rPr>
                <w:rFonts w:cs="Arial"/>
                <w:bCs/>
                <w:sz w:val="20"/>
                <w:szCs w:val="22"/>
                <w:lang w:val="pt-PT"/>
              </w:rPr>
              <w:t>kW</w:t>
            </w:r>
            <w:r w:rsidR="00B41D4E" w:rsidRPr="0096116D">
              <w:rPr>
                <w:rFonts w:cs="Arial"/>
                <w:bCs/>
                <w:sz w:val="20"/>
                <w:szCs w:val="22"/>
                <w:lang w:val="pt-PT"/>
              </w:rPr>
              <w:t>h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CBAB9C5" w14:textId="3F58FB3A" w:rsidR="00832613" w:rsidRPr="0096116D" w:rsidRDefault="00AA2BFF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5</w:t>
            </w:r>
            <w:r w:rsidR="009274A8">
              <w:rPr>
                <w:rFonts w:cs="Arial"/>
                <w:bCs/>
                <w:sz w:val="20"/>
                <w:szCs w:val="22"/>
                <w:lang w:val="pt-PT"/>
              </w:rPr>
              <w:t>9</w:t>
            </w:r>
            <w:r w:rsidR="001A52C0">
              <w:rPr>
                <w:rFonts w:cs="Arial"/>
                <w:bCs/>
                <w:sz w:val="20"/>
                <w:szCs w:val="22"/>
                <w:lang w:val="pt-PT"/>
              </w:rPr>
              <w:t xml:space="preserve"> </w:t>
            </w:r>
            <w:r w:rsidR="009274A8">
              <w:rPr>
                <w:rFonts w:cs="Arial"/>
                <w:bCs/>
                <w:sz w:val="20"/>
                <w:szCs w:val="22"/>
                <w:lang w:val="pt-PT"/>
              </w:rPr>
              <w:t>621</w:t>
            </w:r>
            <w:r w:rsidR="00992DB5" w:rsidRPr="0096116D">
              <w:rPr>
                <w:rFonts w:cs="Arial"/>
                <w:bCs/>
                <w:sz w:val="20"/>
                <w:szCs w:val="22"/>
                <w:lang w:val="pt-PT"/>
              </w:rPr>
              <w:t>,</w:t>
            </w:r>
            <w:r w:rsidR="009274A8">
              <w:rPr>
                <w:rFonts w:cs="Arial"/>
                <w:bCs/>
                <w:sz w:val="20"/>
                <w:szCs w:val="22"/>
                <w:lang w:val="pt-PT"/>
              </w:rPr>
              <w:t>2</w:t>
            </w: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 xml:space="preserve"> </w:t>
            </w:r>
            <w:r w:rsidR="00640E97" w:rsidRPr="0096116D">
              <w:rPr>
                <w:rFonts w:cs="Arial"/>
                <w:bCs/>
                <w:sz w:val="20"/>
                <w:szCs w:val="22"/>
                <w:lang w:val="pt-PT"/>
              </w:rPr>
              <w:t>kW</w:t>
            </w:r>
            <w:r w:rsidR="00B41D4E" w:rsidRPr="0096116D">
              <w:rPr>
                <w:rFonts w:cs="Arial"/>
                <w:bCs/>
                <w:sz w:val="20"/>
                <w:szCs w:val="22"/>
                <w:lang w:val="pt-PT"/>
              </w:rPr>
              <w:t>h</w:t>
            </w:r>
          </w:p>
        </w:tc>
      </w:tr>
    </w:tbl>
    <w:p w14:paraId="1B2E966F" w14:textId="77777777" w:rsidR="00832613" w:rsidRPr="0096116D" w:rsidRDefault="00832613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65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26"/>
        <w:gridCol w:w="1984"/>
        <w:gridCol w:w="2544"/>
        <w:gridCol w:w="1875"/>
      </w:tblGrid>
      <w:tr w:rsidR="00832613" w:rsidRPr="0096116D" w14:paraId="788EF0F0" w14:textId="77777777" w:rsidTr="00CF093B">
        <w:trPr>
          <w:trHeight w:val="383"/>
        </w:trPr>
        <w:tc>
          <w:tcPr>
            <w:tcW w:w="10656" w:type="dxa"/>
            <w:gridSpan w:val="5"/>
            <w:tcBorders>
              <w:top w:val="nil"/>
              <w:bottom w:val="single" w:sz="4" w:space="0" w:color="auto"/>
            </w:tcBorders>
          </w:tcPr>
          <w:p w14:paraId="654DE675" w14:textId="77777777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bCs w:val="0"/>
                <w:lang w:val="pt-PT"/>
              </w:rPr>
            </w:pPr>
            <w:bookmarkStart w:id="10" w:name="_Toc223090258"/>
            <w:r w:rsidRPr="0096116D">
              <w:rPr>
                <w:lang w:val="pt-PT"/>
              </w:rPr>
              <w:t>Incidentes ambientais</w:t>
            </w:r>
            <w:bookmarkEnd w:id="10"/>
          </w:p>
        </w:tc>
      </w:tr>
      <w:tr w:rsidR="00832613" w:rsidRPr="0096116D" w14:paraId="7A68ECF5" w14:textId="77777777" w:rsidTr="0096116D">
        <w:trPr>
          <w:trHeight w:val="417"/>
        </w:trPr>
        <w:tc>
          <w:tcPr>
            <w:tcW w:w="172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BE309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252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15B893F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Tipo de incidente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2FACEEAF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84D7D4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Resíduo resultante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FCBD9A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Quantidade</w:t>
            </w:r>
          </w:p>
        </w:tc>
      </w:tr>
    </w:tbl>
    <w:p w14:paraId="6C414F24" w14:textId="4E34F150" w:rsidR="00AE70CC" w:rsidRPr="0096116D" w:rsidRDefault="001A52C0" w:rsidP="001A52C0">
      <w:pPr>
        <w:tabs>
          <w:tab w:val="left" w:pos="1960"/>
        </w:tabs>
        <w:spacing w:line="276" w:lineRule="auto"/>
        <w:ind w:right="60"/>
        <w:rPr>
          <w:rFonts w:cs="Arial"/>
          <w:sz w:val="20"/>
          <w:szCs w:val="22"/>
          <w:lang w:val="pt-PT"/>
        </w:rPr>
      </w:pPr>
      <w:r>
        <w:rPr>
          <w:rFonts w:cs="Arial"/>
          <w:sz w:val="20"/>
          <w:szCs w:val="22"/>
          <w:lang w:val="pt-PT"/>
        </w:rPr>
        <w:t>Nada a registar</w:t>
      </w:r>
    </w:p>
    <w:p w14:paraId="4CF25AFD" w14:textId="52998584" w:rsidR="00832613" w:rsidRPr="0096116D" w:rsidRDefault="00832613" w:rsidP="00CF093B">
      <w:pPr>
        <w:ind w:right="0"/>
        <w:jc w:val="left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275"/>
        <w:gridCol w:w="1276"/>
        <w:gridCol w:w="567"/>
        <w:gridCol w:w="2580"/>
        <w:gridCol w:w="2098"/>
      </w:tblGrid>
      <w:tr w:rsidR="00832613" w:rsidRPr="0096116D" w14:paraId="4EF78699" w14:textId="77777777">
        <w:trPr>
          <w:gridAfter w:val="3"/>
          <w:wAfter w:w="5245" w:type="dxa"/>
        </w:trPr>
        <w:tc>
          <w:tcPr>
            <w:tcW w:w="5245" w:type="dxa"/>
            <w:gridSpan w:val="3"/>
            <w:tcBorders>
              <w:top w:val="nil"/>
              <w:bottom w:val="single" w:sz="4" w:space="0" w:color="auto"/>
            </w:tcBorders>
          </w:tcPr>
          <w:p w14:paraId="2085FAE9" w14:textId="77777777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szCs w:val="20"/>
                <w:lang w:val="pt-PT"/>
              </w:rPr>
            </w:pPr>
            <w:bookmarkStart w:id="11" w:name="_Toc223090259"/>
            <w:r w:rsidRPr="0096116D">
              <w:rPr>
                <w:lang w:val="pt-PT"/>
              </w:rPr>
              <w:t>Produção mensal de resíduos</w:t>
            </w:r>
            <w:bookmarkEnd w:id="11"/>
          </w:p>
        </w:tc>
      </w:tr>
      <w:tr w:rsidR="00832613" w:rsidRPr="0096116D" w14:paraId="1F3FE591" w14:textId="77777777" w:rsidTr="0096116D"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8F38024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Resíduos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0878F6B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Quantidade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B95A10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Transportador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64FB3B4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Destino final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AADF94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Tipo de operação</w:t>
            </w:r>
          </w:p>
        </w:tc>
      </w:tr>
      <w:tr w:rsidR="00105575" w:rsidRPr="0096116D" w14:paraId="2AFD9D74" w14:textId="77777777" w:rsidTr="0096116D">
        <w:tc>
          <w:tcPr>
            <w:tcW w:w="2694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56B2EE" w14:textId="25F27DB1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RSU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1B4AB3" w14:textId="3B0A2AC0" w:rsidR="00105575" w:rsidRPr="0096116D" w:rsidRDefault="00191F18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5A1727">
              <w:rPr>
                <w:rFonts w:cs="Arial"/>
                <w:bCs/>
                <w:sz w:val="20"/>
                <w:szCs w:val="20"/>
                <w:lang w:val="pt-PT"/>
              </w:rPr>
              <w:t>106</w:t>
            </w:r>
            <w:r w:rsidR="0057261D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kg </w:t>
            </w:r>
            <w:r w:rsidR="00991EC3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0D80C9" w14:textId="1C35F736" w:rsidR="00105575" w:rsidRPr="0096116D" w:rsidRDefault="00326528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11244A3" w14:textId="46ED7BB7" w:rsidR="00105575" w:rsidRPr="0096116D" w:rsidRDefault="008231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Lixeira da </w:t>
            </w:r>
            <w:r w:rsidR="009A1B05" w:rsidRPr="0096116D">
              <w:rPr>
                <w:rFonts w:cs="Arial"/>
                <w:sz w:val="20"/>
                <w:szCs w:val="20"/>
                <w:lang w:val="pt-PT"/>
              </w:rPr>
              <w:t>p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lanície 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4DFDBBC" w14:textId="285D96D7" w:rsidR="00105575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5456D1" w:rsidRPr="0096116D" w14:paraId="565AE8EF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459B20" w14:textId="2B61F6A2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Resíduos Biodegradáveis</w:t>
            </w: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5D19C8" w14:textId="51C79420" w:rsidR="005456D1" w:rsidRPr="0096116D" w:rsidRDefault="00327FF5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5A1727">
              <w:rPr>
                <w:rFonts w:cs="Arial"/>
                <w:bCs/>
                <w:sz w:val="20"/>
                <w:szCs w:val="20"/>
                <w:lang w:val="pt-PT"/>
              </w:rPr>
              <w:t>47</w:t>
            </w:r>
            <w:r w:rsidR="008A15B3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644309" w:rsidRPr="0096116D">
              <w:rPr>
                <w:rFonts w:cs="Arial"/>
                <w:bCs/>
                <w:sz w:val="20"/>
                <w:szCs w:val="20"/>
                <w:lang w:val="pt-PT"/>
              </w:rPr>
              <w:t>kg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6B2E180" w14:textId="67ED550A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781CF27" w14:textId="19E863E7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Lixeira da planície</w:t>
            </w: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F4FB56" w14:textId="5B2D0CAB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5456D1" w:rsidRPr="0096116D" w14:paraId="6C003FDB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52F003" w14:textId="6FA80CB1" w:rsidR="005456D1" w:rsidRPr="0096116D" w:rsidRDefault="008231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Entulho</w:t>
            </w: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CE7EBB" w14:textId="13DC48E6" w:rsidR="005456D1" w:rsidRPr="0096116D" w:rsidRDefault="005A1727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18</w:t>
            </w:r>
            <w:r w:rsidR="00823175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57261D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57261D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E08507" w14:textId="3915BBDC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F5C471E" w14:textId="19F5DD65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Lixeira da planície</w:t>
            </w: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221211E" w14:textId="3B9C228E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5456D1" w:rsidRPr="0096116D" w14:paraId="5E050721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4F5936" w14:textId="63B29D63" w:rsidR="005456D1" w:rsidRPr="0096116D" w:rsidRDefault="005456D1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1E3B11" w14:textId="35C5E9F9" w:rsidR="005456D1" w:rsidRPr="0096116D" w:rsidRDefault="005456D1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CCDBD6" w14:textId="21517A3F" w:rsidR="005456D1" w:rsidRPr="0096116D" w:rsidRDefault="005456D1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51A605B" w14:textId="2542FFE2" w:rsidR="005456D1" w:rsidRPr="0096116D" w:rsidRDefault="005456D1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FEF6511" w14:textId="1422D807" w:rsidR="005456D1" w:rsidRPr="0096116D" w:rsidRDefault="005456D1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</w:p>
        </w:tc>
      </w:tr>
      <w:tr w:rsidR="00105575" w:rsidRPr="0096116D" w14:paraId="0B3228BA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19D6ECC" w14:textId="58760082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FB07EB9" w14:textId="1E56AE03" w:rsidR="00105575" w:rsidRPr="0096116D" w:rsidRDefault="00326528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0FA475C" w14:textId="1A3E40A4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4C90918D" w14:textId="6B524BDD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vAlign w:val="center"/>
          </w:tcPr>
          <w:p w14:paraId="612CB53F" w14:textId="20AD33A5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</w:p>
        </w:tc>
      </w:tr>
      <w:tr w:rsidR="00BD4E1A" w:rsidRPr="0096116D" w14:paraId="6C2D549E" w14:textId="77777777" w:rsidTr="0096116D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F9079BA" w14:textId="7409457C" w:rsidR="00991EC3" w:rsidRPr="0096116D" w:rsidRDefault="00991EC3" w:rsidP="00105575">
            <w:pPr>
              <w:spacing w:line="276" w:lineRule="auto"/>
              <w:ind w:right="60"/>
              <w:rPr>
                <w:rFonts w:cs="Arial"/>
                <w:bCs/>
                <w:sz w:val="18"/>
                <w:szCs w:val="20"/>
                <w:lang w:val="pt-PT"/>
              </w:rPr>
            </w:pPr>
          </w:p>
          <w:p w14:paraId="00D8EC58" w14:textId="54166E7D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sz w:val="18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18"/>
                <w:szCs w:val="20"/>
                <w:lang w:val="pt-PT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F9914" w14:textId="05F04257" w:rsidR="00BD4E1A" w:rsidRPr="0096116D" w:rsidRDefault="005456D1" w:rsidP="00105575">
            <w:pPr>
              <w:spacing w:line="276" w:lineRule="auto"/>
              <w:ind w:right="60"/>
              <w:rPr>
                <w:rFonts w:cs="Arial"/>
                <w:bCs/>
                <w:sz w:val="18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18"/>
                <w:szCs w:val="18"/>
                <w:lang w:val="pt-PT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5515" w14:textId="073A0ECD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CCA2E" w14:textId="749F51EE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</w:tcBorders>
            <w:vAlign w:val="center"/>
          </w:tcPr>
          <w:p w14:paraId="47C503BD" w14:textId="6947C4E9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bCs/>
                <w:sz w:val="18"/>
                <w:szCs w:val="18"/>
                <w:lang w:val="pt-PT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2835"/>
        <w:gridCol w:w="2885"/>
      </w:tblGrid>
      <w:tr w:rsidR="00832613" w:rsidRPr="0096116D" w14:paraId="13CDBAFF" w14:textId="77777777">
        <w:tc>
          <w:tcPr>
            <w:tcW w:w="10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F30BD" w14:textId="0CBEE1F1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sz w:val="18"/>
                <w:szCs w:val="20"/>
                <w:lang w:val="pt-PT"/>
              </w:rPr>
            </w:pPr>
            <w:bookmarkStart w:id="12" w:name="_Toc223090260"/>
            <w:r w:rsidRPr="0096116D">
              <w:rPr>
                <w:lang w:val="pt-PT"/>
              </w:rPr>
              <w:t>Produção acumulada de resíduos</w:t>
            </w:r>
            <w:bookmarkEnd w:id="12"/>
          </w:p>
        </w:tc>
      </w:tr>
      <w:tr w:rsidR="00832613" w:rsidRPr="0096116D" w14:paraId="5EDEFA61" w14:textId="77777777">
        <w:tc>
          <w:tcPr>
            <w:tcW w:w="4820" w:type="dxa"/>
            <w:tcBorders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568B9789" w14:textId="77777777" w:rsidR="00832613" w:rsidRPr="0096116D" w:rsidRDefault="0019694C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lang w:val="pt-PT"/>
              </w:rPr>
              <w:t>Designação do resíduo</w:t>
            </w:r>
          </w:p>
        </w:tc>
        <w:tc>
          <w:tcPr>
            <w:tcW w:w="2835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444146E0" w14:textId="77777777" w:rsidR="00832613" w:rsidRPr="0096116D" w:rsidRDefault="0019694C" w:rsidP="000762A2">
            <w:pPr>
              <w:tabs>
                <w:tab w:val="left" w:pos="1560"/>
              </w:tabs>
              <w:ind w:left="595" w:right="597"/>
              <w:jc w:val="center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lang w:val="pt-PT"/>
              </w:rPr>
              <w:t>Código LAR</w:t>
            </w:r>
          </w:p>
        </w:tc>
        <w:tc>
          <w:tcPr>
            <w:tcW w:w="2885" w:type="dxa"/>
            <w:tcBorders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</w:tcPr>
          <w:p w14:paraId="1748CCA1" w14:textId="77777777" w:rsidR="00832613" w:rsidRPr="0096116D" w:rsidRDefault="0019694C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lang w:val="pt-PT"/>
              </w:rPr>
              <w:t>Quantidade</w:t>
            </w:r>
          </w:p>
        </w:tc>
      </w:tr>
      <w:tr w:rsidR="00832613" w:rsidRPr="0096116D" w14:paraId="029788A5" w14:textId="77777777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B38366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Resíduos Sólidos Urbanos (RSU)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68CCF9D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20 03 01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03056F9D" w14:textId="749D0FAE" w:rsidR="00832613" w:rsidRPr="0096116D" w:rsidRDefault="008A15B3">
            <w:pPr>
              <w:ind w:right="38"/>
              <w:rPr>
                <w:rFonts w:cs="Arial"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9</w:t>
            </w:r>
            <w:r w:rsidR="005A1727">
              <w:rPr>
                <w:rFonts w:cs="Arial"/>
                <w:sz w:val="20"/>
                <w:szCs w:val="22"/>
                <w:lang w:val="pt-PT"/>
              </w:rPr>
              <w:t xml:space="preserve"> 689 </w:t>
            </w:r>
            <w:r w:rsidR="00B41D4E" w:rsidRPr="0096116D">
              <w:rPr>
                <w:rFonts w:cs="Arial"/>
                <w:sz w:val="20"/>
                <w:szCs w:val="22"/>
                <w:lang w:val="pt-PT"/>
              </w:rPr>
              <w:t>k</w:t>
            </w:r>
            <w:r w:rsidR="00BE5A18" w:rsidRPr="0096116D">
              <w:rPr>
                <w:rFonts w:cs="Arial"/>
                <w:sz w:val="20"/>
                <w:szCs w:val="22"/>
                <w:lang w:val="pt-PT"/>
              </w:rPr>
              <w:t>g</w:t>
            </w:r>
          </w:p>
        </w:tc>
      </w:tr>
      <w:tr w:rsidR="00832613" w:rsidRPr="0096116D" w14:paraId="7A94A073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0A61D4A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Entulho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662893D5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17 09 04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DBC444A" w14:textId="3CD8D195" w:rsidR="00832613" w:rsidRPr="0096116D" w:rsidRDefault="00577411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</w:t>
            </w:r>
            <w:r w:rsidR="005A1727">
              <w:rPr>
                <w:rFonts w:cs="Arial"/>
                <w:sz w:val="20"/>
                <w:szCs w:val="20"/>
                <w:lang w:val="pt-PT"/>
              </w:rPr>
              <w:t>77</w:t>
            </w:r>
            <w:r w:rsidR="005E47E6" w:rsidRPr="0096116D">
              <w:rPr>
                <w:rFonts w:cs="Arial"/>
                <w:sz w:val="20"/>
                <w:szCs w:val="20"/>
                <w:lang w:val="pt-PT"/>
              </w:rPr>
              <w:t>,</w:t>
            </w:r>
            <w:r w:rsidR="006F4071" w:rsidRPr="0096116D">
              <w:rPr>
                <w:rFonts w:cs="Arial"/>
                <w:sz w:val="20"/>
                <w:szCs w:val="20"/>
                <w:lang w:val="pt-PT"/>
              </w:rPr>
              <w:t>84</w:t>
            </w:r>
            <w:r w:rsidR="00702A43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702A43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420BAE97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2DC464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Resíduos silvícolas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477FE36F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02 01 07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1044FF88" w14:textId="1002A345" w:rsidR="00832613" w:rsidRPr="0096116D" w:rsidRDefault="0019694C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12</w:t>
            </w:r>
            <w:r w:rsidR="00D01BDB" w:rsidRPr="0096116D">
              <w:rPr>
                <w:rFonts w:cs="Arial"/>
                <w:sz w:val="20"/>
                <w:szCs w:val="20"/>
                <w:lang w:val="pt-PT"/>
              </w:rPr>
              <w:t>.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>5 m</w:t>
            </w:r>
            <w:r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2A390A74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535BACF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Solos sobrantes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094C7CE1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17 05 04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65F89DF" w14:textId="183D9CCA" w:rsidR="00832613" w:rsidRPr="0096116D" w:rsidRDefault="0019694C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  <w:r w:rsidR="008E05DC" w:rsidRPr="0096116D">
              <w:rPr>
                <w:rFonts w:cs="Arial"/>
                <w:sz w:val="20"/>
                <w:szCs w:val="20"/>
                <w:lang w:val="pt-PT"/>
              </w:rPr>
              <w:t>7187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5922CAA0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6952C0D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Madeira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6BC8A2A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17 02 01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2A0D3E7B" w14:textId="5F71BA56" w:rsidR="00832613" w:rsidRPr="0096116D" w:rsidRDefault="008A15B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23</w:t>
            </w:r>
            <w:r w:rsidR="003E1282">
              <w:rPr>
                <w:rFonts w:cs="Arial"/>
                <w:sz w:val="20"/>
                <w:szCs w:val="20"/>
                <w:lang w:val="pt-PT"/>
              </w:rPr>
              <w:t xml:space="preserve"> 631</w:t>
            </w:r>
            <w:r w:rsidR="0019694C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19694C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31EB14E9" w14:textId="77777777" w:rsidTr="008A7B71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6C44314" w14:textId="1CB34D19" w:rsidR="00C94A27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Baldes de tinta</w:t>
            </w:r>
            <w:r w:rsidR="00B41D4E" w:rsidRPr="0096116D">
              <w:rPr>
                <w:rFonts w:cs="Arial"/>
                <w:sz w:val="20"/>
                <w:szCs w:val="22"/>
                <w:lang w:val="pt-PT"/>
              </w:rPr>
              <w:t xml:space="preserve"> vazios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524E1FC5" w14:textId="0AE02EBB" w:rsidR="00C01C14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15 01 10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1A25A9AD" w14:textId="2AAA1A20" w:rsidR="00C94A27" w:rsidRPr="0096116D" w:rsidRDefault="005E47E6" w:rsidP="008A7B71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4572CE" w:rsidRPr="0096116D">
              <w:rPr>
                <w:rFonts w:cs="Arial"/>
                <w:sz w:val="20"/>
                <w:szCs w:val="20"/>
                <w:lang w:val="pt-PT"/>
              </w:rPr>
              <w:t>2,</w:t>
            </w:r>
            <w:r w:rsidR="00577411">
              <w:rPr>
                <w:rFonts w:cs="Arial"/>
                <w:sz w:val="20"/>
                <w:szCs w:val="20"/>
                <w:lang w:val="pt-PT"/>
              </w:rPr>
              <w:t>92</w:t>
            </w:r>
            <w:r w:rsidR="004572CE" w:rsidRP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19694C" w:rsidRPr="0096116D">
              <w:rPr>
                <w:rFonts w:cs="Arial"/>
                <w:sz w:val="20"/>
                <w:szCs w:val="20"/>
                <w:lang w:val="pt-PT"/>
              </w:rPr>
              <w:t>m</w:t>
            </w:r>
            <w:r w:rsidR="0019694C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A7B71" w:rsidRPr="0096116D" w14:paraId="298088D6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2D66D237" w14:textId="01A69943" w:rsidR="008A7B71" w:rsidRPr="0096116D" w:rsidRDefault="008A7B7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Resíduos Biodegradáveis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5C9B6065" w14:textId="6EA0A33D" w:rsidR="008A7B71" w:rsidRPr="0096116D" w:rsidRDefault="008A7B71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20 01 08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4FCDE96B" w14:textId="28A53273" w:rsidR="008A7B71" w:rsidRPr="0096116D" w:rsidRDefault="008A15B3" w:rsidP="00D01BDB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3</w:t>
            </w:r>
            <w:r w:rsidR="00BC5260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3E1282">
              <w:rPr>
                <w:rFonts w:cs="Arial"/>
                <w:sz w:val="20"/>
                <w:szCs w:val="20"/>
                <w:lang w:val="pt-PT"/>
              </w:rPr>
              <w:t>3</w:t>
            </w:r>
            <w:r w:rsidR="00BC5260">
              <w:rPr>
                <w:rFonts w:cs="Arial"/>
                <w:sz w:val="20"/>
                <w:szCs w:val="20"/>
                <w:lang w:val="pt-PT"/>
              </w:rPr>
              <w:t>93</w:t>
            </w:r>
            <w:r w:rsidR="00E759A4" w:rsidRP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B41D4E" w:rsidRPr="0096116D">
              <w:rPr>
                <w:rFonts w:cs="Arial"/>
                <w:sz w:val="20"/>
                <w:szCs w:val="20"/>
                <w:lang w:val="pt-PT"/>
              </w:rPr>
              <w:t>k</w:t>
            </w:r>
            <w:r w:rsidR="008A7B71" w:rsidRPr="0096116D">
              <w:rPr>
                <w:rFonts w:cs="Arial"/>
                <w:sz w:val="20"/>
                <w:szCs w:val="20"/>
                <w:lang w:val="pt-PT"/>
              </w:rPr>
              <w:t>g</w:t>
            </w:r>
          </w:p>
        </w:tc>
      </w:tr>
    </w:tbl>
    <w:p w14:paraId="6AAB2155" w14:textId="77777777" w:rsidR="00CF76AD" w:rsidRPr="0096116D" w:rsidRDefault="00CF76AD">
      <w:pPr>
        <w:ind w:right="0"/>
        <w:jc w:val="left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59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2976"/>
        <w:gridCol w:w="2161"/>
        <w:gridCol w:w="1523"/>
        <w:gridCol w:w="3830"/>
      </w:tblGrid>
      <w:tr w:rsidR="00832613" w:rsidRPr="0096116D" w14:paraId="732D9D9C" w14:textId="77777777" w:rsidTr="00D01BDB">
        <w:trPr>
          <w:gridBefore w:val="1"/>
          <w:wBefore w:w="108" w:type="dxa"/>
        </w:trPr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21F3B2B" w14:textId="3EBE4C79" w:rsidR="00832613" w:rsidRPr="0096116D" w:rsidRDefault="006C3178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bCs w:val="0"/>
                <w:lang w:val="pt-PT"/>
              </w:rPr>
            </w:pPr>
            <w:bookmarkStart w:id="13" w:name="_Toc223090261"/>
            <w:r w:rsidRPr="0096116D">
              <w:rPr>
                <w:lang w:val="pt-PT"/>
              </w:rPr>
              <w:t>Estudos técnicos</w:t>
            </w:r>
            <w:bookmarkEnd w:id="13"/>
          </w:p>
        </w:tc>
      </w:tr>
      <w:tr w:rsidR="00D01BDB" w:rsidRPr="0096116D" w14:paraId="69625429" w14:textId="77777777" w:rsidTr="00AE70CC">
        <w:tc>
          <w:tcPr>
            <w:tcW w:w="3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7479CA85" w14:textId="77777777" w:rsidR="00D01BDB" w:rsidRPr="0096116D" w:rsidRDefault="00D01BDB" w:rsidP="00D01BDB">
            <w:pPr>
              <w:tabs>
                <w:tab w:val="left" w:pos="1560"/>
              </w:tabs>
              <w:ind w:right="911"/>
              <w:rPr>
                <w:rFonts w:cs="Arial"/>
                <w:b/>
                <w:szCs w:val="22"/>
                <w:lang w:val="pt-PT"/>
              </w:rPr>
            </w:pPr>
            <w:r w:rsidRPr="0096116D">
              <w:rPr>
                <w:rFonts w:cs="Arial"/>
                <w:szCs w:val="22"/>
                <w:lang w:val="pt-PT"/>
              </w:rPr>
              <w:t>Tipo de medição</w:t>
            </w:r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7F5B4055" w14:textId="77777777" w:rsidR="00D01BDB" w:rsidRPr="0096116D" w:rsidRDefault="00D01BDB" w:rsidP="00D01BDB">
            <w:pPr>
              <w:tabs>
                <w:tab w:val="left" w:pos="1560"/>
              </w:tabs>
              <w:ind w:right="911"/>
              <w:rPr>
                <w:rFonts w:cs="Arial"/>
                <w:b/>
                <w:szCs w:val="22"/>
                <w:lang w:val="pt-PT"/>
              </w:rPr>
            </w:pPr>
            <w:r w:rsidRPr="0096116D">
              <w:rPr>
                <w:rFonts w:cs="Arial"/>
                <w:szCs w:val="22"/>
                <w:lang w:val="pt-PT"/>
              </w:rPr>
              <w:t>Data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ABFEBFF" w14:textId="77777777" w:rsidR="00D01BDB" w:rsidRPr="0096116D" w:rsidRDefault="00D01BDB" w:rsidP="00D01BDB">
            <w:pPr>
              <w:tabs>
                <w:tab w:val="left" w:pos="1560"/>
              </w:tabs>
              <w:ind w:right="-113"/>
              <w:jc w:val="center"/>
              <w:rPr>
                <w:rFonts w:cs="Arial"/>
                <w:b/>
                <w:sz w:val="18"/>
                <w:szCs w:val="18"/>
                <w:lang w:val="pt-PT"/>
              </w:rPr>
            </w:pPr>
            <w:r w:rsidRPr="0096116D"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FCD7DDC" w14:textId="77777777" w:rsidR="00D01BDB" w:rsidRPr="0096116D" w:rsidRDefault="00D01BDB" w:rsidP="0022148A">
            <w:pPr>
              <w:tabs>
                <w:tab w:val="left" w:pos="1560"/>
              </w:tabs>
              <w:ind w:right="911"/>
              <w:jc w:val="center"/>
              <w:rPr>
                <w:rFonts w:cs="Arial"/>
                <w:szCs w:val="22"/>
                <w:lang w:val="pt-PT"/>
              </w:rPr>
            </w:pPr>
            <w:r w:rsidRPr="0096116D">
              <w:rPr>
                <w:rFonts w:cs="Arial"/>
                <w:szCs w:val="22"/>
                <w:lang w:val="pt-PT"/>
              </w:rPr>
              <w:t>Referência do Relatório</w:t>
            </w:r>
          </w:p>
        </w:tc>
      </w:tr>
      <w:tr w:rsidR="00AE70CC" w:rsidRPr="00873516" w14:paraId="636828D0" w14:textId="77777777" w:rsidTr="00AE70CC">
        <w:tc>
          <w:tcPr>
            <w:tcW w:w="1059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D9D9D9" w:themeColor="background1" w:themeShade="D9"/>
            </w:tcBorders>
          </w:tcPr>
          <w:p w14:paraId="7807EEFC" w14:textId="538102EE" w:rsidR="00AE70CC" w:rsidRPr="0096116D" w:rsidRDefault="00AE70CC" w:rsidP="00D01BDB">
            <w:pPr>
              <w:tabs>
                <w:tab w:val="left" w:pos="1560"/>
              </w:tabs>
              <w:ind w:right="911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São realizados com a periodicidade trimestral. </w:t>
            </w:r>
          </w:p>
        </w:tc>
      </w:tr>
    </w:tbl>
    <w:p w14:paraId="6E680C5F" w14:textId="77777777" w:rsidR="00CF093B" w:rsidRPr="0096116D" w:rsidRDefault="00CF093B" w:rsidP="0022148A">
      <w:pPr>
        <w:tabs>
          <w:tab w:val="left" w:pos="1560"/>
        </w:tabs>
        <w:ind w:left="142" w:right="60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498"/>
        <w:gridCol w:w="3119"/>
        <w:gridCol w:w="2126"/>
      </w:tblGrid>
      <w:tr w:rsidR="00D01BDB" w:rsidRPr="0096116D" w14:paraId="4D7D616F" w14:textId="77777777" w:rsidTr="001A6100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54229365" w14:textId="77777777" w:rsidR="00D01BDB" w:rsidRPr="0096116D" w:rsidRDefault="00D01BDB" w:rsidP="00AE70CC">
            <w:pPr>
              <w:pStyle w:val="Heading1"/>
              <w:ind w:right="-391"/>
              <w:rPr>
                <w:rFonts w:ascii="Arial" w:hAnsi="Arial"/>
                <w:b/>
                <w:bCs w:val="0"/>
                <w:lang w:val="pt-PT"/>
              </w:rPr>
            </w:pPr>
            <w:bookmarkStart w:id="14" w:name="_Toc223090262"/>
            <w:r w:rsidRPr="0096116D">
              <w:rPr>
                <w:rFonts w:ascii="Arial" w:hAnsi="Arial"/>
                <w:b/>
                <w:bCs w:val="0"/>
                <w:lang w:val="pt-PT"/>
              </w:rPr>
              <w:t>Reclamações</w:t>
            </w:r>
            <w:bookmarkEnd w:id="14"/>
          </w:p>
        </w:tc>
      </w:tr>
      <w:tr w:rsidR="00D01BDB" w:rsidRPr="0096116D" w14:paraId="72C9A887" w14:textId="77777777" w:rsidTr="001A6100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E0FADB3" w14:textId="77777777" w:rsidR="00D01BDB" w:rsidRPr="0096116D" w:rsidRDefault="00D01BDB" w:rsidP="001A61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349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A8785B8" w14:textId="77777777" w:rsidR="00D01BDB" w:rsidRPr="0096116D" w:rsidRDefault="00D01BDB" w:rsidP="001A61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Descrição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C21A794" w14:textId="77777777" w:rsidR="00D01BDB" w:rsidRPr="0096116D" w:rsidRDefault="00D01BDB" w:rsidP="001A61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Reclamante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226BA66" w14:textId="77777777" w:rsidR="00D01BDB" w:rsidRPr="0096116D" w:rsidRDefault="00D01BDB" w:rsidP="001A61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Estado</w:t>
            </w:r>
          </w:p>
        </w:tc>
      </w:tr>
      <w:tr w:rsidR="00D01BDB" w:rsidRPr="00873516" w14:paraId="3D3965CA" w14:textId="77777777" w:rsidTr="001A6100">
        <w:tc>
          <w:tcPr>
            <w:tcW w:w="10490" w:type="dxa"/>
            <w:gridSpan w:val="4"/>
            <w:tcBorders>
              <w:top w:val="single" w:sz="4" w:space="0" w:color="auto"/>
              <w:bottom w:val="single" w:sz="4" w:space="0" w:color="D9D9D9" w:themeColor="background1" w:themeShade="D9"/>
            </w:tcBorders>
          </w:tcPr>
          <w:p w14:paraId="3D533C34" w14:textId="760C200F" w:rsidR="00D01BDB" w:rsidRPr="0096116D" w:rsidRDefault="00105575" w:rsidP="001A6100">
            <w:pPr>
              <w:tabs>
                <w:tab w:val="left" w:pos="5870"/>
                <w:tab w:val="left" w:pos="8840"/>
              </w:tabs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No presente mês não se registaram reclamações.</w:t>
            </w:r>
          </w:p>
        </w:tc>
      </w:tr>
    </w:tbl>
    <w:p w14:paraId="5E02DA7C" w14:textId="620E9BEA" w:rsidR="00D01BDB" w:rsidRPr="0096116D" w:rsidRDefault="00D01BDB" w:rsidP="0022148A">
      <w:pPr>
        <w:tabs>
          <w:tab w:val="left" w:pos="1560"/>
        </w:tabs>
        <w:ind w:left="142" w:right="60"/>
        <w:rPr>
          <w:rFonts w:cs="Arial"/>
          <w:sz w:val="20"/>
          <w:szCs w:val="20"/>
          <w:lang w:val="pt-PT"/>
        </w:rPr>
      </w:pPr>
      <w:r w:rsidRPr="0096116D">
        <w:rPr>
          <w:rFonts w:cs="Arial"/>
          <w:b/>
          <w:bCs/>
          <w:sz w:val="20"/>
          <w:szCs w:val="20"/>
          <w:lang w:val="pt-PT"/>
        </w:rPr>
        <w:t>Nota</w:t>
      </w:r>
      <w:r w:rsidR="00C151D0" w:rsidRPr="0096116D">
        <w:rPr>
          <w:rFonts w:cs="Arial"/>
          <w:b/>
          <w:bCs/>
          <w:sz w:val="20"/>
          <w:szCs w:val="20"/>
          <w:lang w:val="pt-PT"/>
        </w:rPr>
        <w:t xml:space="preserve"> </w:t>
      </w:r>
      <w:r w:rsidRPr="0096116D">
        <w:rPr>
          <w:rFonts w:cs="Arial"/>
          <w:b/>
          <w:bCs/>
          <w:sz w:val="20"/>
          <w:szCs w:val="20"/>
          <w:lang w:val="pt-PT"/>
        </w:rPr>
        <w:t xml:space="preserve">1: </w:t>
      </w:r>
      <w:r w:rsidRPr="0096116D">
        <w:rPr>
          <w:rFonts w:cs="Arial"/>
          <w:sz w:val="20"/>
          <w:szCs w:val="20"/>
          <w:lang w:val="pt-PT"/>
        </w:rPr>
        <w:t xml:space="preserve">Para consulta de reclamações anteriores deve ser consultado o arquivo das </w:t>
      </w:r>
      <w:r w:rsidR="009251B7" w:rsidRPr="0096116D">
        <w:rPr>
          <w:rFonts w:cs="Arial"/>
          <w:sz w:val="20"/>
          <w:szCs w:val="20"/>
          <w:lang w:val="pt-PT"/>
        </w:rPr>
        <w:t>r</w:t>
      </w:r>
      <w:r w:rsidRPr="0096116D">
        <w:rPr>
          <w:rFonts w:cs="Arial"/>
          <w:sz w:val="20"/>
          <w:szCs w:val="20"/>
          <w:lang w:val="pt-PT"/>
        </w:rPr>
        <w:t>eclamações</w:t>
      </w:r>
      <w:r w:rsidR="00105575" w:rsidRPr="0096116D">
        <w:rPr>
          <w:rFonts w:cs="Arial"/>
          <w:sz w:val="20"/>
          <w:szCs w:val="20"/>
          <w:lang w:val="pt-PT"/>
        </w:rPr>
        <w:t>.</w:t>
      </w:r>
    </w:p>
    <w:p w14:paraId="2E65510F" w14:textId="77777777" w:rsidR="00D01BDB" w:rsidRPr="0096116D" w:rsidRDefault="00D01BDB">
      <w:pPr>
        <w:tabs>
          <w:tab w:val="left" w:pos="1560"/>
        </w:tabs>
        <w:ind w:right="911"/>
        <w:rPr>
          <w:rFonts w:cs="Arial"/>
          <w:b/>
          <w:sz w:val="18"/>
          <w:szCs w:val="18"/>
          <w:lang w:val="pt-PT"/>
        </w:rPr>
      </w:pPr>
    </w:p>
    <w:tbl>
      <w:tblPr>
        <w:tblStyle w:val="TableGrid"/>
        <w:tblpPr w:leftFromText="180" w:rightFromText="180" w:vertAnchor="text" w:horzAnchor="margin" w:tblpXSpec="center" w:tblpY="128"/>
        <w:tblW w:w="1049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4207"/>
        <w:gridCol w:w="2268"/>
        <w:gridCol w:w="2268"/>
      </w:tblGrid>
      <w:tr w:rsidR="00832613" w:rsidRPr="00873516" w14:paraId="413CD3A0" w14:textId="77777777" w:rsidTr="0054635A">
        <w:trPr>
          <w:jc w:val="center"/>
        </w:trPr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699B18A" w14:textId="77777777" w:rsidR="00832613" w:rsidRPr="0096116D" w:rsidRDefault="0019694C" w:rsidP="00AE70CC">
            <w:pPr>
              <w:pStyle w:val="Heading1"/>
              <w:ind w:right="-391"/>
              <w:rPr>
                <w:rFonts w:ascii="Arial" w:hAnsi="Arial"/>
                <w:b/>
                <w:bCs w:val="0"/>
                <w:lang w:val="pt-PT"/>
              </w:rPr>
            </w:pPr>
            <w:bookmarkStart w:id="15" w:name="_Toc223090263"/>
            <w:r w:rsidRPr="0096116D">
              <w:rPr>
                <w:rFonts w:ascii="Arial" w:hAnsi="Arial"/>
                <w:b/>
                <w:bCs w:val="0"/>
                <w:lang w:val="pt-PT"/>
              </w:rPr>
              <w:t>Acções de interacção com a comunidade</w:t>
            </w:r>
            <w:bookmarkEnd w:id="15"/>
          </w:p>
        </w:tc>
      </w:tr>
      <w:tr w:rsidR="00832613" w:rsidRPr="0096116D" w14:paraId="522706F3" w14:textId="77777777" w:rsidTr="00BD4E1A">
        <w:trPr>
          <w:jc w:val="center"/>
        </w:trPr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58F6875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420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9A72758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Descrição da acção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C9D48D1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Entidade envolvida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8FF387D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N.º intervenientes</w:t>
            </w:r>
          </w:p>
        </w:tc>
      </w:tr>
      <w:tr w:rsidR="00BD4E1A" w:rsidRPr="00873516" w14:paraId="752292A3" w14:textId="77777777" w:rsidTr="00BD4E1A">
        <w:trPr>
          <w:jc w:val="center"/>
        </w:trPr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0623989E" w14:textId="77777777" w:rsidR="00BD4E1A" w:rsidRPr="0096116D" w:rsidRDefault="00BD4E1A" w:rsidP="00BD4E1A">
            <w:pPr>
              <w:tabs>
                <w:tab w:val="left" w:pos="1560"/>
              </w:tabs>
              <w:ind w:right="911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No presente mês não houve interação com a comunidade.</w:t>
            </w:r>
          </w:p>
          <w:p w14:paraId="27F8214F" w14:textId="2EFAB1B4" w:rsidR="00BD4E1A" w:rsidRPr="0096116D" w:rsidRDefault="00BD4E1A" w:rsidP="0054635A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</w:tr>
    </w:tbl>
    <w:p w14:paraId="18E5E70D" w14:textId="77777777" w:rsidR="00191F18" w:rsidRPr="0096116D" w:rsidRDefault="00191F18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49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701"/>
        <w:gridCol w:w="4400"/>
        <w:gridCol w:w="845"/>
      </w:tblGrid>
      <w:tr w:rsidR="00832613" w:rsidRPr="0096116D" w14:paraId="13E10516" w14:textId="77777777" w:rsidTr="0096116D">
        <w:trPr>
          <w:gridAfter w:val="1"/>
          <w:wAfter w:w="845" w:type="dxa"/>
          <w:trHeight w:val="277"/>
          <w:jc w:val="center"/>
        </w:trPr>
        <w:tc>
          <w:tcPr>
            <w:tcW w:w="9645" w:type="dxa"/>
            <w:gridSpan w:val="4"/>
            <w:tcBorders>
              <w:top w:val="nil"/>
              <w:bottom w:val="single" w:sz="4" w:space="0" w:color="auto"/>
            </w:tcBorders>
          </w:tcPr>
          <w:p w14:paraId="554003DC" w14:textId="4936072E" w:rsidR="00832613" w:rsidRPr="0096116D" w:rsidRDefault="0019694C" w:rsidP="0096116D">
            <w:pPr>
              <w:pStyle w:val="Heading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16" w:name="_Toc223090264"/>
            <w:bookmarkStart w:id="17" w:name="_Hlk157441522"/>
            <w:r w:rsidRPr="0096116D">
              <w:rPr>
                <w:rFonts w:ascii="Arial" w:hAnsi="Arial"/>
                <w:b/>
                <w:bCs w:val="0"/>
                <w:lang w:val="pt-PT"/>
              </w:rPr>
              <w:t>Check</w:t>
            </w:r>
            <w:r w:rsidR="00AE70CC" w:rsidRPr="0096116D">
              <w:rPr>
                <w:rFonts w:ascii="Arial" w:hAnsi="Arial"/>
                <w:b/>
                <w:bCs w:val="0"/>
                <w:lang w:val="pt-PT"/>
              </w:rPr>
              <w:t>l</w:t>
            </w:r>
            <w:r w:rsidRPr="0096116D">
              <w:rPr>
                <w:rFonts w:ascii="Arial" w:hAnsi="Arial"/>
                <w:b/>
                <w:bCs w:val="0"/>
                <w:lang w:val="pt-PT"/>
              </w:rPr>
              <w:t>ist</w:t>
            </w:r>
            <w:bookmarkEnd w:id="16"/>
          </w:p>
        </w:tc>
      </w:tr>
      <w:tr w:rsidR="00832613" w:rsidRPr="0096116D" w14:paraId="0E0B702C" w14:textId="77777777" w:rsidTr="0096116D">
        <w:trPr>
          <w:trHeight w:val="277"/>
          <w:jc w:val="center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A8CE1A1" w14:textId="77777777" w:rsidR="00832613" w:rsidRPr="0096116D" w:rsidRDefault="0019694C" w:rsidP="0096116D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96116D">
              <w:rPr>
                <w:rFonts w:cs="Arial"/>
                <w:bCs/>
                <w:szCs w:val="20"/>
                <w:lang w:val="pt-PT"/>
              </w:rPr>
              <w:t>Resultado (%)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49B89FA6" w14:textId="0FB31A82" w:rsidR="00832613" w:rsidRPr="0096116D" w:rsidRDefault="00AE50E3" w:rsidP="0096116D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18"/>
                <w:lang w:val="pt-PT"/>
              </w:rPr>
              <w:t>9</w:t>
            </w:r>
            <w:r w:rsidR="00177028">
              <w:rPr>
                <w:rFonts w:cs="Arial"/>
                <w:bCs/>
                <w:sz w:val="20"/>
                <w:szCs w:val="18"/>
                <w:lang w:val="pt-PT"/>
              </w:rPr>
              <w:t>6</w:t>
            </w:r>
            <w:r w:rsidR="00D01BDB" w:rsidRPr="0096116D">
              <w:rPr>
                <w:rFonts w:cs="Arial"/>
                <w:bCs/>
                <w:sz w:val="20"/>
                <w:szCs w:val="18"/>
                <w:lang w:val="pt-PT"/>
              </w:rPr>
              <w:t>.</w:t>
            </w:r>
            <w:r w:rsidR="00177028">
              <w:rPr>
                <w:rFonts w:cs="Arial"/>
                <w:bCs/>
                <w:sz w:val="20"/>
                <w:szCs w:val="18"/>
                <w:lang w:val="pt-PT"/>
              </w:rPr>
              <w:t>23</w:t>
            </w:r>
            <w:r w:rsidR="0019694C" w:rsidRPr="0096116D">
              <w:rPr>
                <w:rFonts w:cs="Arial"/>
                <w:bCs/>
                <w:sz w:val="20"/>
                <w:szCs w:val="18"/>
                <w:lang w:val="pt-PT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D18C0E" w14:textId="77777777" w:rsidR="00832613" w:rsidRPr="0096116D" w:rsidRDefault="0019694C" w:rsidP="0096116D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96116D">
              <w:rPr>
                <w:rFonts w:cs="Arial"/>
                <w:bCs/>
                <w:szCs w:val="20"/>
                <w:lang w:val="pt-PT"/>
              </w:rPr>
              <w:t>Classificação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vAlign w:val="center"/>
          </w:tcPr>
          <w:p w14:paraId="63F6CC60" w14:textId="6CCA7E74" w:rsidR="00832613" w:rsidRPr="0096116D" w:rsidRDefault="007C7FDB" w:rsidP="0096116D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18"/>
                <w:lang w:val="pt-PT"/>
              </w:rPr>
              <w:t>EXCELENTE</w:t>
            </w:r>
          </w:p>
        </w:tc>
      </w:tr>
      <w:bookmarkEnd w:id="17"/>
    </w:tbl>
    <w:p w14:paraId="53C08875" w14:textId="77777777" w:rsidR="00832613" w:rsidRPr="0096116D" w:rsidRDefault="00832613" w:rsidP="00105575">
      <w:pPr>
        <w:tabs>
          <w:tab w:val="left" w:pos="6060"/>
        </w:tabs>
        <w:rPr>
          <w:rFonts w:cs="Arial"/>
          <w:sz w:val="18"/>
          <w:szCs w:val="20"/>
          <w:lang w:val="pt-PT"/>
        </w:rPr>
      </w:pPr>
    </w:p>
    <w:p w14:paraId="36467F3B" w14:textId="30D643BE" w:rsidR="00AE70CC" w:rsidRPr="0096116D" w:rsidRDefault="00AE70CC" w:rsidP="00AE70CC">
      <w:pPr>
        <w:pStyle w:val="Heading1"/>
        <w:rPr>
          <w:rFonts w:ascii="Arial" w:hAnsi="Arial"/>
          <w:b/>
          <w:bCs w:val="0"/>
          <w:lang w:val="pt-PT"/>
        </w:rPr>
      </w:pPr>
      <w:bookmarkStart w:id="18" w:name="_Toc223090265"/>
      <w:r w:rsidRPr="0096116D">
        <w:rPr>
          <w:rFonts w:ascii="Arial" w:hAnsi="Arial"/>
          <w:b/>
          <w:bCs w:val="0"/>
          <w:lang w:val="pt-PT"/>
        </w:rPr>
        <w:t>Anexos</w:t>
      </w:r>
      <w:bookmarkEnd w:id="18"/>
    </w:p>
    <w:p w14:paraId="26F18FB7" w14:textId="77777777" w:rsidR="00AE70CC" w:rsidRPr="0096116D" w:rsidRDefault="00AE70CC">
      <w:pPr>
        <w:ind w:right="0"/>
        <w:jc w:val="left"/>
        <w:rPr>
          <w:rFonts w:cs="Arial"/>
          <w:b/>
          <w:kern w:val="32"/>
          <w:sz w:val="24"/>
          <w:szCs w:val="32"/>
          <w:lang w:val="pt-PT"/>
        </w:rPr>
      </w:pPr>
      <w:r w:rsidRPr="0096116D">
        <w:rPr>
          <w:rFonts w:cs="Arial"/>
          <w:b/>
          <w:bCs/>
          <w:lang w:val="pt-PT"/>
        </w:rPr>
        <w:br w:type="page"/>
      </w:r>
    </w:p>
    <w:p w14:paraId="49A1E381" w14:textId="1E52713F" w:rsidR="00AE70CC" w:rsidRPr="0096116D" w:rsidRDefault="00AE70CC" w:rsidP="00AE70CC">
      <w:pPr>
        <w:pStyle w:val="Heading2"/>
        <w:numPr>
          <w:ilvl w:val="0"/>
          <w:numId w:val="26"/>
        </w:numPr>
        <w:rPr>
          <w:lang w:val="pt-PT"/>
        </w:rPr>
      </w:pPr>
      <w:bookmarkStart w:id="19" w:name="_Toc223090266"/>
      <w:r w:rsidRPr="0096116D">
        <w:rPr>
          <w:lang w:val="pt-PT"/>
        </w:rPr>
        <w:lastRenderedPageBreak/>
        <w:t>Mapa de sinistralidade</w:t>
      </w:r>
      <w:bookmarkEnd w:id="19"/>
    </w:p>
    <w:p w14:paraId="5BCF32DC" w14:textId="77777777" w:rsidR="00AE70CC" w:rsidRPr="0096116D" w:rsidRDefault="00AE70CC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br w:type="page"/>
      </w:r>
    </w:p>
    <w:p w14:paraId="63F738FF" w14:textId="77777777" w:rsidR="00AE70CC" w:rsidRPr="0096116D" w:rsidRDefault="00AE70CC" w:rsidP="00AE70CC">
      <w:pPr>
        <w:pStyle w:val="Heading2"/>
        <w:numPr>
          <w:ilvl w:val="0"/>
          <w:numId w:val="0"/>
        </w:numPr>
        <w:rPr>
          <w:lang w:val="pt-PT"/>
        </w:rPr>
      </w:pPr>
    </w:p>
    <w:p w14:paraId="7FD24B57" w14:textId="77777777" w:rsidR="00AE70CC" w:rsidRPr="0096116D" w:rsidRDefault="00AE70CC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br w:type="page"/>
      </w:r>
    </w:p>
    <w:p w14:paraId="5FF103E7" w14:textId="36950F26" w:rsidR="005553F5" w:rsidRPr="0096116D" w:rsidRDefault="00AE70CC" w:rsidP="00AE70CC">
      <w:pPr>
        <w:pStyle w:val="Heading2"/>
        <w:rPr>
          <w:lang w:val="pt-PT"/>
        </w:rPr>
      </w:pPr>
      <w:bookmarkStart w:id="20" w:name="_Toc223090267"/>
      <w:r w:rsidRPr="0096116D">
        <w:rPr>
          <w:lang w:val="pt-PT"/>
        </w:rPr>
        <w:lastRenderedPageBreak/>
        <w:t>Checklist de HSE</w:t>
      </w:r>
      <w:bookmarkEnd w:id="20"/>
    </w:p>
    <w:p w14:paraId="0F72F894" w14:textId="77777777" w:rsidR="005553F5" w:rsidRPr="0096116D" w:rsidRDefault="005553F5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br w:type="page"/>
      </w:r>
    </w:p>
    <w:p w14:paraId="3F6591BE" w14:textId="48B6FC17" w:rsidR="005553F5" w:rsidRPr="0096116D" w:rsidRDefault="005553F5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lastRenderedPageBreak/>
        <w:br w:type="page"/>
      </w:r>
    </w:p>
    <w:p w14:paraId="2EF1CC48" w14:textId="0D36BC67" w:rsidR="005553F5" w:rsidRPr="0096116D" w:rsidRDefault="005553F5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lastRenderedPageBreak/>
        <w:br w:type="page"/>
      </w:r>
    </w:p>
    <w:p w14:paraId="07E67185" w14:textId="33AB1D28" w:rsidR="00ED79D9" w:rsidRDefault="005553F5" w:rsidP="00AE70CC">
      <w:pPr>
        <w:pStyle w:val="Heading2"/>
        <w:rPr>
          <w:lang w:val="pt-PT"/>
        </w:rPr>
      </w:pPr>
      <w:bookmarkStart w:id="21" w:name="_Toc223090268"/>
      <w:r w:rsidRPr="0096116D">
        <w:rPr>
          <w:lang w:val="pt-PT"/>
        </w:rPr>
        <w:lastRenderedPageBreak/>
        <w:t>Relatório de simulacro</w:t>
      </w:r>
      <w:bookmarkEnd w:id="21"/>
    </w:p>
    <w:p w14:paraId="468A5562" w14:textId="77777777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br w:type="page"/>
      </w:r>
    </w:p>
    <w:p w14:paraId="783F68F9" w14:textId="43FA5FE0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773CF4F4" w14:textId="788E3A03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03546B39" w14:textId="58A20CFF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5BD981AE" w14:textId="4250E865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34F05205" w14:textId="02874FCE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1C0D37FA" w14:textId="422936C2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42267F27" w14:textId="648744B5" w:rsidR="00ED79D9" w:rsidRDefault="00ED79D9" w:rsidP="00AE70CC">
      <w:pPr>
        <w:pStyle w:val="Heading2"/>
        <w:rPr>
          <w:lang w:val="pt-PT"/>
        </w:rPr>
      </w:pPr>
      <w:bookmarkStart w:id="22" w:name="_Toc223090269"/>
      <w:r>
        <w:rPr>
          <w:lang w:val="pt-PT"/>
        </w:rPr>
        <w:lastRenderedPageBreak/>
        <w:t>Registos de verificação de extintores em obra</w:t>
      </w:r>
      <w:bookmarkEnd w:id="22"/>
    </w:p>
    <w:p w14:paraId="3463ADF8" w14:textId="77777777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br w:type="page"/>
      </w:r>
    </w:p>
    <w:p w14:paraId="103536E2" w14:textId="6F15D13E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330922AC" w14:textId="4AB619CD" w:rsidR="00ED79D9" w:rsidRDefault="00ED79D9" w:rsidP="00AE70CC">
      <w:pPr>
        <w:pStyle w:val="Heading2"/>
        <w:rPr>
          <w:lang w:val="pt-PT"/>
        </w:rPr>
      </w:pPr>
      <w:bookmarkStart w:id="23" w:name="_Toc223090270"/>
      <w:r>
        <w:rPr>
          <w:lang w:val="pt-PT"/>
        </w:rPr>
        <w:lastRenderedPageBreak/>
        <w:t>Registos de verificação de equipamentos em obra</w:t>
      </w:r>
      <w:bookmarkEnd w:id="23"/>
    </w:p>
    <w:p w14:paraId="4708B014" w14:textId="77777777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br w:type="page"/>
      </w:r>
    </w:p>
    <w:p w14:paraId="3D6E4767" w14:textId="3357CA9B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4A045FE5" w14:textId="24DFA7E3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3338852F" w14:textId="1A5A2E20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10A83122" w14:textId="1F719EF9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64EC8415" w14:textId="6093FA5C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27F8885F" w14:textId="04945C0A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4A9B8F99" w14:textId="2CDEA21F" w:rsidR="00AE70CC" w:rsidRDefault="00ED79D9" w:rsidP="00AE70CC">
      <w:pPr>
        <w:pStyle w:val="Heading2"/>
        <w:rPr>
          <w:lang w:val="pt-PT"/>
        </w:rPr>
      </w:pPr>
      <w:bookmarkStart w:id="24" w:name="_Toc223090271"/>
      <w:r>
        <w:rPr>
          <w:lang w:val="pt-PT"/>
        </w:rPr>
        <w:lastRenderedPageBreak/>
        <w:t>Seguro de Acidentes de Trabalho</w:t>
      </w:r>
      <w:bookmarkEnd w:id="24"/>
    </w:p>
    <w:p w14:paraId="7E2BDD71" w14:textId="77777777" w:rsidR="00ED79D9" w:rsidRDefault="00ED79D9" w:rsidP="00ED79D9">
      <w:pPr>
        <w:rPr>
          <w:lang w:val="pt-PT"/>
        </w:rPr>
      </w:pPr>
    </w:p>
    <w:p w14:paraId="6B7C23D8" w14:textId="05BA71EE" w:rsidR="009D1997" w:rsidRDefault="00ED79D9" w:rsidP="00ED79D9">
      <w:pPr>
        <w:rPr>
          <w:lang w:val="pt-PT"/>
        </w:rPr>
      </w:pPr>
      <w:r>
        <w:rPr>
          <w:lang w:val="pt-PT"/>
        </w:rPr>
        <w:t>A nossa apólice é renovada automaticamente, encontramo-nos</w:t>
      </w:r>
      <w:r w:rsidR="00C95648">
        <w:rPr>
          <w:lang w:val="pt-PT"/>
        </w:rPr>
        <w:t xml:space="preserve"> a aguardar o recibo mais recente. Partilharemos assim que o recebermos.</w:t>
      </w:r>
    </w:p>
    <w:p w14:paraId="5CB15F06" w14:textId="77777777" w:rsidR="009D1997" w:rsidRDefault="009D1997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</w:p>
    <w:p w14:paraId="63927C61" w14:textId="1B973F6D" w:rsidR="009D1997" w:rsidRDefault="009D1997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7DC19C51" w14:textId="4107169F" w:rsidR="009D1997" w:rsidRPr="009D1997" w:rsidRDefault="009D1997" w:rsidP="009D1997">
      <w:pPr>
        <w:pStyle w:val="Heading2"/>
        <w:rPr>
          <w:lang w:val="pt-PT"/>
        </w:rPr>
      </w:pPr>
      <w:bookmarkStart w:id="25" w:name="_Toc223090272"/>
      <w:r>
        <w:rPr>
          <w:lang w:val="pt-PT"/>
        </w:rPr>
        <w:lastRenderedPageBreak/>
        <w:t>Registos de distribuição de EPI</w:t>
      </w:r>
      <w:bookmarkEnd w:id="25"/>
    </w:p>
    <w:p w14:paraId="0796CB83" w14:textId="77777777" w:rsidR="009D1997" w:rsidRDefault="009D1997" w:rsidP="009D1997">
      <w:pPr>
        <w:rPr>
          <w:lang w:val="pt-PT"/>
        </w:rPr>
      </w:pPr>
    </w:p>
    <w:p w14:paraId="1468EEB3" w14:textId="55618986" w:rsidR="00ED79D9" w:rsidRDefault="005553A2" w:rsidP="009D1997">
      <w:pPr>
        <w:rPr>
          <w:lang w:val="pt-PT"/>
        </w:rPr>
      </w:pPr>
      <w:r>
        <w:rPr>
          <w:lang w:val="pt-PT"/>
        </w:rPr>
        <w:t xml:space="preserve">Vamed - </w:t>
      </w:r>
      <w:r w:rsidR="009D1997">
        <w:rPr>
          <w:lang w:val="pt-PT"/>
        </w:rPr>
        <w:t>Por conterem dados pessoais, os mesmos poderão ser consultados nas instalações em obra, junto dos técnicos HSE.</w:t>
      </w:r>
    </w:p>
    <w:p w14:paraId="1E07B144" w14:textId="77777777" w:rsidR="005553A2" w:rsidRDefault="005553A2" w:rsidP="009D1997">
      <w:pPr>
        <w:rPr>
          <w:lang w:val="pt-PT"/>
        </w:rPr>
      </w:pPr>
    </w:p>
    <w:p w14:paraId="289D4744" w14:textId="3CC7EBB9" w:rsidR="005553A2" w:rsidRDefault="005553A2" w:rsidP="009D1997">
      <w:pPr>
        <w:rPr>
          <w:lang w:val="pt-PT"/>
        </w:rPr>
      </w:pPr>
      <w:r>
        <w:rPr>
          <w:lang w:val="pt-PT"/>
        </w:rPr>
        <w:t>Mota-Engil – Apresentamos de seguida os documentos por nos terem sido transmitidos pela empresa.</w:t>
      </w:r>
    </w:p>
    <w:p w14:paraId="5CAAE2FC" w14:textId="77777777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</w:p>
    <w:p w14:paraId="2107A169" w14:textId="22D2C207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A6A5047" w14:textId="2B965D14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27DA554" w14:textId="693C51EB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A1F8C5F" w14:textId="3758F6D9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6B02B09B" w14:textId="613E18FA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2651139A" w14:textId="0F69BA30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6618829A" w14:textId="55572C81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C53338C" w14:textId="6EED3DCD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E68C74D" w14:textId="34B2A91E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50EBD10" w14:textId="6177EE7F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51055640" w14:textId="54CAC677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22CAEAF" w14:textId="07360ED3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3FE35E51" w14:textId="10A61399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E4A9864" w14:textId="1EC51CEE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AF39FD2" w14:textId="3F46E819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E42D263" w14:textId="048DE880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531D2362" w14:textId="1FE338E0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6B09ADC8" w14:textId="6D5CCBA3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BFD2155" w14:textId="44FEEE88" w:rsidR="005553A2" w:rsidRPr="005553A2" w:rsidRDefault="005553A2" w:rsidP="001A6100">
      <w:pPr>
        <w:pStyle w:val="Heading2"/>
        <w:rPr>
          <w:lang w:val="pt-PT"/>
        </w:rPr>
      </w:pPr>
      <w:bookmarkStart w:id="26" w:name="_Toc223090273"/>
      <w:r w:rsidRPr="005553A2">
        <w:rPr>
          <w:lang w:val="pt-PT"/>
        </w:rPr>
        <w:lastRenderedPageBreak/>
        <w:t xml:space="preserve">Registos de </w:t>
      </w:r>
      <w:r>
        <w:rPr>
          <w:lang w:val="pt-PT"/>
        </w:rPr>
        <w:t>formação</w:t>
      </w:r>
      <w:bookmarkEnd w:id="26"/>
    </w:p>
    <w:sectPr w:rsidR="005553A2" w:rsidRPr="005553A2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A981" w14:textId="77777777" w:rsidR="00550B30" w:rsidRDefault="00550B30">
      <w:pPr>
        <w:pStyle w:val="Footer"/>
      </w:pPr>
      <w:r>
        <w:separator/>
      </w:r>
    </w:p>
  </w:endnote>
  <w:endnote w:type="continuationSeparator" w:id="0">
    <w:p w14:paraId="5BA4A301" w14:textId="77777777" w:rsidR="00550B30" w:rsidRDefault="00550B30">
      <w:pPr>
        <w:pStyle w:val="Foot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CF84" w14:textId="2AABEE3F" w:rsidR="00832613" w:rsidRDefault="0019694C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noProof/>
        <w:sz w:val="16"/>
        <w:szCs w:val="16"/>
        <w:lang w:val="pt-PT"/>
      </w:rPr>
      <w:t xml:space="preserve">HMRC Relatório Mensal de Segurança e Ambiente N.º </w:t>
    </w:r>
    <w:r w:rsidR="00194E7F">
      <w:rPr>
        <w:noProof/>
        <w:sz w:val="16"/>
        <w:szCs w:val="16"/>
        <w:lang w:val="pt-PT"/>
      </w:rPr>
      <w:t>3</w:t>
    </w:r>
    <w:r w:rsidR="0062290F">
      <w:rPr>
        <w:noProof/>
        <w:sz w:val="16"/>
        <w:szCs w:val="16"/>
        <w:lang w:val="pt-PT"/>
      </w:rPr>
      <w:t>2</w:t>
    </w:r>
    <w:r>
      <w:rPr>
        <w:sz w:val="16"/>
        <w:szCs w:val="16"/>
        <w:lang w:val="pt-PT"/>
      </w:rPr>
      <w:tab/>
      <w:t xml:space="preserve">Page: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  <w:lang w:val="pt-PT"/>
      </w:rPr>
      <w:t xml:space="preserve"> /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E5EB" w14:textId="04BBF080" w:rsidR="00832613" w:rsidRDefault="0019694C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Document: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FF46A4">
      <w:rPr>
        <w:noProof/>
        <w:sz w:val="16"/>
        <w:szCs w:val="16"/>
        <w:lang w:val="pt-PT"/>
      </w:rPr>
      <w:t>HMRC_Relatorio Mensal HSE_029_2026.02_Rev.01.docx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1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  <w:lang w:val="pt-PT"/>
      </w:rPr>
      <w:t xml:space="preserve"> /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C81B" w14:textId="77777777" w:rsidR="00550B30" w:rsidRDefault="00550B30">
      <w:pPr>
        <w:pStyle w:val="Footer"/>
      </w:pPr>
      <w:r>
        <w:separator/>
      </w:r>
    </w:p>
  </w:footnote>
  <w:footnote w:type="continuationSeparator" w:id="0">
    <w:p w14:paraId="793A463F" w14:textId="77777777" w:rsidR="00550B30" w:rsidRDefault="00550B30">
      <w:pPr>
        <w:pStyle w:val="Foot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CA5B" w14:textId="1C3AA98D" w:rsidR="00832613" w:rsidRDefault="00D7234E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val="en-GB" w:eastAsia="de-AT"/>
      </w:rPr>
      <w:drawing>
        <wp:anchor distT="0" distB="0" distL="114300" distR="114300" simplePos="0" relativeHeight="251658240" behindDoc="1" locked="0" layoutInCell="1" allowOverlap="1" wp14:anchorId="52921996" wp14:editId="7FA0F7A0">
          <wp:simplePos x="0" y="0"/>
          <wp:positionH relativeFrom="column">
            <wp:posOffset>5758815</wp:posOffset>
          </wp:positionH>
          <wp:positionV relativeFrom="paragraph">
            <wp:posOffset>-62865</wp:posOffset>
          </wp:positionV>
          <wp:extent cx="779714" cy="752475"/>
          <wp:effectExtent l="0" t="0" r="1905" b="0"/>
          <wp:wrapNone/>
          <wp:docPr id="1576882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688271" name="Picture 1576882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14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16D0BC" w14:textId="08029200" w:rsidR="00832613" w:rsidRDefault="0019694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reLATÓRIO MENSAL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3A52A7AB" w14:textId="006A25B2" w:rsidR="00832613" w:rsidRDefault="0019694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eastAsia="de-AT"/>
      </w:rPr>
    </w:pPr>
    <w:r>
      <w:rPr>
        <w:rFonts w:cs="Arial"/>
        <w:b/>
        <w:sz w:val="24"/>
        <w:lang w:eastAsia="de-AT"/>
      </w:rPr>
      <w:t>VAMED HEALTH PROJECTS ITALY - ANGOLA</w:t>
    </w:r>
  </w:p>
  <w:p w14:paraId="0FF73021" w14:textId="7B658276" w:rsidR="00832613" w:rsidRDefault="0019694C">
    <w:pPr>
      <w:tabs>
        <w:tab w:val="center" w:pos="4536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asciiTheme="minorHAnsi" w:hAnsiTheme="minorHAnsi" w:cstheme="minorHAnsi"/>
        <w:bCs/>
        <w:i/>
        <w:iCs/>
        <w:sz w:val="20"/>
        <w:szCs w:val="20"/>
        <w:lang w:val="en-GB" w:eastAsia="de-AT"/>
      </w:rPr>
      <w:t>v02</w:t>
    </w:r>
  </w:p>
  <w:p w14:paraId="18FE0FC6" w14:textId="5A1F8550" w:rsidR="00832613" w:rsidRDefault="00832613">
    <w:pPr>
      <w:pStyle w:val="Header"/>
      <w:rPr>
        <w:lang w:val="en-GB"/>
      </w:rPr>
    </w:pPr>
  </w:p>
  <w:p w14:paraId="65AFD1BB" w14:textId="0D65FA29" w:rsidR="00832613" w:rsidRDefault="00832613">
    <w:pPr>
      <w:pStyle w:val="Header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C520" w14:textId="77777777" w:rsidR="00832613" w:rsidRDefault="0019694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7FC3B697" wp14:editId="1240BF36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1405303" w14:textId="77777777" w:rsidR="00832613" w:rsidRDefault="0019694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2BBD73A1" w14:textId="77777777" w:rsidR="00832613" w:rsidRDefault="00832613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1E09C3A7" w14:textId="77777777" w:rsidR="00832613" w:rsidRDefault="0019694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77A3A12D" w14:textId="77777777" w:rsidR="00832613" w:rsidRDefault="00832613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5B6B2E70" w14:textId="77777777" w:rsidR="00832613" w:rsidRDefault="0019694C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39E15887" w14:textId="77777777" w:rsidR="00832613" w:rsidRDefault="0019694C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150E04B8" w14:textId="77777777" w:rsidR="00832613" w:rsidRDefault="0019694C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55D7B9DE" w14:textId="77777777" w:rsidR="00832613" w:rsidRDefault="00832613">
    <w:pPr>
      <w:pStyle w:val="Header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653"/>
    <w:multiLevelType w:val="hybridMultilevel"/>
    <w:tmpl w:val="F3C6AC1C"/>
    <w:lvl w:ilvl="0" w:tplc="35B272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A413E"/>
    <w:multiLevelType w:val="hybridMultilevel"/>
    <w:tmpl w:val="F8104252"/>
    <w:lvl w:ilvl="0" w:tplc="2188A10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C408E"/>
    <w:multiLevelType w:val="hybridMultilevel"/>
    <w:tmpl w:val="B2EA6504"/>
    <w:lvl w:ilvl="0" w:tplc="95CC1FF6">
      <w:start w:val="1"/>
      <w:numFmt w:val="lowerLetter"/>
      <w:pStyle w:val="Heading2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3925688">
    <w:abstractNumId w:val="3"/>
  </w:num>
  <w:num w:numId="2" w16cid:durableId="1125081038">
    <w:abstractNumId w:val="0"/>
  </w:num>
  <w:num w:numId="3" w16cid:durableId="521667849">
    <w:abstractNumId w:val="1"/>
  </w:num>
  <w:num w:numId="4" w16cid:durableId="310527562">
    <w:abstractNumId w:val="1"/>
  </w:num>
  <w:num w:numId="5" w16cid:durableId="1452090666">
    <w:abstractNumId w:val="1"/>
  </w:num>
  <w:num w:numId="6" w16cid:durableId="2037384822">
    <w:abstractNumId w:val="1"/>
  </w:num>
  <w:num w:numId="7" w16cid:durableId="330069071">
    <w:abstractNumId w:val="1"/>
  </w:num>
  <w:num w:numId="8" w16cid:durableId="2130779990">
    <w:abstractNumId w:val="1"/>
  </w:num>
  <w:num w:numId="9" w16cid:durableId="402069305">
    <w:abstractNumId w:val="1"/>
  </w:num>
  <w:num w:numId="10" w16cid:durableId="105856526">
    <w:abstractNumId w:val="1"/>
  </w:num>
  <w:num w:numId="11" w16cid:durableId="422144508">
    <w:abstractNumId w:val="1"/>
  </w:num>
  <w:num w:numId="12" w16cid:durableId="1036781879">
    <w:abstractNumId w:val="1"/>
  </w:num>
  <w:num w:numId="13" w16cid:durableId="1668555600">
    <w:abstractNumId w:val="1"/>
  </w:num>
  <w:num w:numId="14" w16cid:durableId="1710715033">
    <w:abstractNumId w:val="1"/>
  </w:num>
  <w:num w:numId="15" w16cid:durableId="103426605">
    <w:abstractNumId w:val="1"/>
  </w:num>
  <w:num w:numId="16" w16cid:durableId="1685478258">
    <w:abstractNumId w:val="1"/>
  </w:num>
  <w:num w:numId="17" w16cid:durableId="520820798">
    <w:abstractNumId w:val="1"/>
  </w:num>
  <w:num w:numId="18" w16cid:durableId="1080100425">
    <w:abstractNumId w:val="2"/>
  </w:num>
  <w:num w:numId="19" w16cid:durableId="354038609">
    <w:abstractNumId w:val="1"/>
    <w:lvlOverride w:ilvl="0">
      <w:startOverride w:val="1"/>
    </w:lvlOverride>
  </w:num>
  <w:num w:numId="20" w16cid:durableId="2045985445">
    <w:abstractNumId w:val="2"/>
  </w:num>
  <w:num w:numId="21" w16cid:durableId="1936860058">
    <w:abstractNumId w:val="2"/>
    <w:lvlOverride w:ilvl="0">
      <w:startOverride w:val="1"/>
    </w:lvlOverride>
  </w:num>
  <w:num w:numId="22" w16cid:durableId="721367138">
    <w:abstractNumId w:val="2"/>
  </w:num>
  <w:num w:numId="23" w16cid:durableId="1326473064">
    <w:abstractNumId w:val="2"/>
  </w:num>
  <w:num w:numId="24" w16cid:durableId="679353747">
    <w:abstractNumId w:val="2"/>
  </w:num>
  <w:num w:numId="25" w16cid:durableId="221016827">
    <w:abstractNumId w:val="2"/>
  </w:num>
  <w:num w:numId="26" w16cid:durableId="197594899">
    <w:abstractNumId w:val="2"/>
    <w:lvlOverride w:ilvl="0">
      <w:startOverride w:val="1"/>
    </w:lvlOverride>
  </w:num>
  <w:num w:numId="27" w16cid:durableId="2015497179">
    <w:abstractNumId w:val="1"/>
  </w:num>
  <w:num w:numId="28" w16cid:durableId="2076127441">
    <w:abstractNumId w:val="1"/>
  </w:num>
  <w:num w:numId="29" w16cid:durableId="1330326274">
    <w:abstractNumId w:val="2"/>
    <w:lvlOverride w:ilvl="0">
      <w:startOverride w:val="1"/>
    </w:lvlOverride>
  </w:num>
  <w:num w:numId="30" w16cid:durableId="1253080195">
    <w:abstractNumId w:val="2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13"/>
    <w:rsid w:val="000043B5"/>
    <w:rsid w:val="000052B4"/>
    <w:rsid w:val="00007B41"/>
    <w:rsid w:val="0001306A"/>
    <w:rsid w:val="00015080"/>
    <w:rsid w:val="000200FA"/>
    <w:rsid w:val="0002164D"/>
    <w:rsid w:val="00027860"/>
    <w:rsid w:val="000307C3"/>
    <w:rsid w:val="000326AF"/>
    <w:rsid w:val="00037122"/>
    <w:rsid w:val="00037730"/>
    <w:rsid w:val="0004056C"/>
    <w:rsid w:val="00042678"/>
    <w:rsid w:val="000504A6"/>
    <w:rsid w:val="000538AD"/>
    <w:rsid w:val="000659C3"/>
    <w:rsid w:val="00065AB4"/>
    <w:rsid w:val="000733EA"/>
    <w:rsid w:val="000762A2"/>
    <w:rsid w:val="00083C57"/>
    <w:rsid w:val="000912F8"/>
    <w:rsid w:val="0009609C"/>
    <w:rsid w:val="000B054B"/>
    <w:rsid w:val="000B0873"/>
    <w:rsid w:val="000B0F91"/>
    <w:rsid w:val="000C0C20"/>
    <w:rsid w:val="000C1854"/>
    <w:rsid w:val="000C1A6C"/>
    <w:rsid w:val="000C226F"/>
    <w:rsid w:val="000C6113"/>
    <w:rsid w:val="000D48BB"/>
    <w:rsid w:val="000E28A7"/>
    <w:rsid w:val="000E42BB"/>
    <w:rsid w:val="000E7FE6"/>
    <w:rsid w:val="000F1791"/>
    <w:rsid w:val="0010134E"/>
    <w:rsid w:val="00105575"/>
    <w:rsid w:val="00111356"/>
    <w:rsid w:val="0011515F"/>
    <w:rsid w:val="0011773F"/>
    <w:rsid w:val="001204DA"/>
    <w:rsid w:val="00133634"/>
    <w:rsid w:val="00151E36"/>
    <w:rsid w:val="001542E0"/>
    <w:rsid w:val="001619C3"/>
    <w:rsid w:val="0016772C"/>
    <w:rsid w:val="00171E7A"/>
    <w:rsid w:val="00177028"/>
    <w:rsid w:val="00182643"/>
    <w:rsid w:val="00190481"/>
    <w:rsid w:val="00191F18"/>
    <w:rsid w:val="001925BA"/>
    <w:rsid w:val="00194A77"/>
    <w:rsid w:val="00194E7F"/>
    <w:rsid w:val="001961E5"/>
    <w:rsid w:val="0019694C"/>
    <w:rsid w:val="001A07F0"/>
    <w:rsid w:val="001A52C0"/>
    <w:rsid w:val="001A6100"/>
    <w:rsid w:val="001B2E7F"/>
    <w:rsid w:val="001C262C"/>
    <w:rsid w:val="001C52C4"/>
    <w:rsid w:val="001C6C69"/>
    <w:rsid w:val="001D3B3B"/>
    <w:rsid w:val="001D3E5C"/>
    <w:rsid w:val="001D40B0"/>
    <w:rsid w:val="001D6531"/>
    <w:rsid w:val="001F548F"/>
    <w:rsid w:val="001F785F"/>
    <w:rsid w:val="00201DF4"/>
    <w:rsid w:val="002079B3"/>
    <w:rsid w:val="002102AE"/>
    <w:rsid w:val="0021086F"/>
    <w:rsid w:val="002153A2"/>
    <w:rsid w:val="00215B5B"/>
    <w:rsid w:val="002162BE"/>
    <w:rsid w:val="00216D33"/>
    <w:rsid w:val="0022148A"/>
    <w:rsid w:val="002249AC"/>
    <w:rsid w:val="002249FC"/>
    <w:rsid w:val="00231FB3"/>
    <w:rsid w:val="00237B82"/>
    <w:rsid w:val="002445C4"/>
    <w:rsid w:val="00245241"/>
    <w:rsid w:val="002548F9"/>
    <w:rsid w:val="00261E87"/>
    <w:rsid w:val="00263A7E"/>
    <w:rsid w:val="00275445"/>
    <w:rsid w:val="00282CBC"/>
    <w:rsid w:val="00284D6F"/>
    <w:rsid w:val="00285A0E"/>
    <w:rsid w:val="002A36F1"/>
    <w:rsid w:val="002B1E33"/>
    <w:rsid w:val="002C2F5D"/>
    <w:rsid w:val="002E0447"/>
    <w:rsid w:val="002E38C0"/>
    <w:rsid w:val="002E5A4C"/>
    <w:rsid w:val="002F683F"/>
    <w:rsid w:val="00314C5C"/>
    <w:rsid w:val="00314E75"/>
    <w:rsid w:val="00316FA2"/>
    <w:rsid w:val="003207A9"/>
    <w:rsid w:val="0032196D"/>
    <w:rsid w:val="00324163"/>
    <w:rsid w:val="00324EE3"/>
    <w:rsid w:val="00324FE1"/>
    <w:rsid w:val="00325F26"/>
    <w:rsid w:val="00326528"/>
    <w:rsid w:val="00327844"/>
    <w:rsid w:val="00327FF5"/>
    <w:rsid w:val="00334B1A"/>
    <w:rsid w:val="0034050E"/>
    <w:rsid w:val="00341998"/>
    <w:rsid w:val="00342A8C"/>
    <w:rsid w:val="003469FA"/>
    <w:rsid w:val="00347852"/>
    <w:rsid w:val="003522FD"/>
    <w:rsid w:val="00360108"/>
    <w:rsid w:val="00367917"/>
    <w:rsid w:val="00371046"/>
    <w:rsid w:val="00384E36"/>
    <w:rsid w:val="00393C30"/>
    <w:rsid w:val="00395A1A"/>
    <w:rsid w:val="00396683"/>
    <w:rsid w:val="003A289E"/>
    <w:rsid w:val="003A347E"/>
    <w:rsid w:val="003A4042"/>
    <w:rsid w:val="003A56E4"/>
    <w:rsid w:val="003B41A5"/>
    <w:rsid w:val="003B7DCE"/>
    <w:rsid w:val="003C0160"/>
    <w:rsid w:val="003C3803"/>
    <w:rsid w:val="003C3A0F"/>
    <w:rsid w:val="003C4FAB"/>
    <w:rsid w:val="003D321A"/>
    <w:rsid w:val="003D5109"/>
    <w:rsid w:val="003E1282"/>
    <w:rsid w:val="003E332A"/>
    <w:rsid w:val="003E4C56"/>
    <w:rsid w:val="003E65D9"/>
    <w:rsid w:val="003F7942"/>
    <w:rsid w:val="00401538"/>
    <w:rsid w:val="00405A81"/>
    <w:rsid w:val="004077B5"/>
    <w:rsid w:val="00410F02"/>
    <w:rsid w:val="00432E31"/>
    <w:rsid w:val="004425D8"/>
    <w:rsid w:val="00442F54"/>
    <w:rsid w:val="00446A84"/>
    <w:rsid w:val="00452521"/>
    <w:rsid w:val="004572CE"/>
    <w:rsid w:val="004613DC"/>
    <w:rsid w:val="00471AE8"/>
    <w:rsid w:val="004742A4"/>
    <w:rsid w:val="004816A3"/>
    <w:rsid w:val="00487610"/>
    <w:rsid w:val="004932D8"/>
    <w:rsid w:val="004A0DAC"/>
    <w:rsid w:val="004A5178"/>
    <w:rsid w:val="004B103D"/>
    <w:rsid w:val="004B1105"/>
    <w:rsid w:val="004C01FC"/>
    <w:rsid w:val="004C3034"/>
    <w:rsid w:val="004D6676"/>
    <w:rsid w:val="004E1F8D"/>
    <w:rsid w:val="004E329F"/>
    <w:rsid w:val="004E47F9"/>
    <w:rsid w:val="004E61C6"/>
    <w:rsid w:val="00500544"/>
    <w:rsid w:val="005022BB"/>
    <w:rsid w:val="0050634C"/>
    <w:rsid w:val="005102D0"/>
    <w:rsid w:val="00517F08"/>
    <w:rsid w:val="00521C5A"/>
    <w:rsid w:val="005304DD"/>
    <w:rsid w:val="00532880"/>
    <w:rsid w:val="0053534D"/>
    <w:rsid w:val="005456D1"/>
    <w:rsid w:val="0054635A"/>
    <w:rsid w:val="00550B30"/>
    <w:rsid w:val="00553F57"/>
    <w:rsid w:val="005553A2"/>
    <w:rsid w:val="005553F5"/>
    <w:rsid w:val="00555768"/>
    <w:rsid w:val="005626C4"/>
    <w:rsid w:val="00564C4A"/>
    <w:rsid w:val="005675BF"/>
    <w:rsid w:val="00567ED2"/>
    <w:rsid w:val="005706A2"/>
    <w:rsid w:val="00570DC3"/>
    <w:rsid w:val="005713EC"/>
    <w:rsid w:val="0057261D"/>
    <w:rsid w:val="00574EC9"/>
    <w:rsid w:val="00577411"/>
    <w:rsid w:val="00580780"/>
    <w:rsid w:val="005809F7"/>
    <w:rsid w:val="005907C4"/>
    <w:rsid w:val="00596BE2"/>
    <w:rsid w:val="005976E1"/>
    <w:rsid w:val="005A06A8"/>
    <w:rsid w:val="005A1727"/>
    <w:rsid w:val="005A5C31"/>
    <w:rsid w:val="005B116C"/>
    <w:rsid w:val="005C17A4"/>
    <w:rsid w:val="005C406E"/>
    <w:rsid w:val="005C4A90"/>
    <w:rsid w:val="005E47E6"/>
    <w:rsid w:val="005F0604"/>
    <w:rsid w:val="005F0AE0"/>
    <w:rsid w:val="005F1145"/>
    <w:rsid w:val="005F29C7"/>
    <w:rsid w:val="00601C86"/>
    <w:rsid w:val="00605514"/>
    <w:rsid w:val="00610BAF"/>
    <w:rsid w:val="006157B8"/>
    <w:rsid w:val="00616223"/>
    <w:rsid w:val="0062290F"/>
    <w:rsid w:val="006307AD"/>
    <w:rsid w:val="00640E97"/>
    <w:rsid w:val="0064140C"/>
    <w:rsid w:val="00641B67"/>
    <w:rsid w:val="00644309"/>
    <w:rsid w:val="00664CA8"/>
    <w:rsid w:val="00665061"/>
    <w:rsid w:val="006662F0"/>
    <w:rsid w:val="00666E61"/>
    <w:rsid w:val="006679EC"/>
    <w:rsid w:val="00667A18"/>
    <w:rsid w:val="00675ABE"/>
    <w:rsid w:val="00683355"/>
    <w:rsid w:val="006929F2"/>
    <w:rsid w:val="006A3219"/>
    <w:rsid w:val="006A6410"/>
    <w:rsid w:val="006B0C33"/>
    <w:rsid w:val="006B31C2"/>
    <w:rsid w:val="006B7A2C"/>
    <w:rsid w:val="006C1484"/>
    <w:rsid w:val="006C3178"/>
    <w:rsid w:val="006C59CE"/>
    <w:rsid w:val="006E112D"/>
    <w:rsid w:val="006E6684"/>
    <w:rsid w:val="006E7C23"/>
    <w:rsid w:val="006F0441"/>
    <w:rsid w:val="006F0E0C"/>
    <w:rsid w:val="006F4071"/>
    <w:rsid w:val="006F4849"/>
    <w:rsid w:val="00701389"/>
    <w:rsid w:val="00702A43"/>
    <w:rsid w:val="00711D5E"/>
    <w:rsid w:val="00714DA6"/>
    <w:rsid w:val="007175F8"/>
    <w:rsid w:val="007203CD"/>
    <w:rsid w:val="0072386B"/>
    <w:rsid w:val="00730149"/>
    <w:rsid w:val="00732209"/>
    <w:rsid w:val="0073657C"/>
    <w:rsid w:val="00745BC7"/>
    <w:rsid w:val="00751827"/>
    <w:rsid w:val="00764068"/>
    <w:rsid w:val="00765CE4"/>
    <w:rsid w:val="00775A12"/>
    <w:rsid w:val="0078300A"/>
    <w:rsid w:val="00795CEB"/>
    <w:rsid w:val="007A7D7A"/>
    <w:rsid w:val="007B3408"/>
    <w:rsid w:val="007B3A73"/>
    <w:rsid w:val="007C0083"/>
    <w:rsid w:val="007C01E3"/>
    <w:rsid w:val="007C1D3C"/>
    <w:rsid w:val="007C7FDB"/>
    <w:rsid w:val="007D0426"/>
    <w:rsid w:val="007D1752"/>
    <w:rsid w:val="007E65D3"/>
    <w:rsid w:val="007F371C"/>
    <w:rsid w:val="008013BB"/>
    <w:rsid w:val="0080336F"/>
    <w:rsid w:val="00803698"/>
    <w:rsid w:val="008112B4"/>
    <w:rsid w:val="00815636"/>
    <w:rsid w:val="008174B0"/>
    <w:rsid w:val="00823175"/>
    <w:rsid w:val="008232EE"/>
    <w:rsid w:val="00827769"/>
    <w:rsid w:val="00827EAA"/>
    <w:rsid w:val="00832613"/>
    <w:rsid w:val="0083656A"/>
    <w:rsid w:val="00842123"/>
    <w:rsid w:val="00845F0B"/>
    <w:rsid w:val="008619A6"/>
    <w:rsid w:val="008665B8"/>
    <w:rsid w:val="00870CFB"/>
    <w:rsid w:val="00873516"/>
    <w:rsid w:val="00876E4F"/>
    <w:rsid w:val="008804D0"/>
    <w:rsid w:val="00882784"/>
    <w:rsid w:val="008848A1"/>
    <w:rsid w:val="00891A10"/>
    <w:rsid w:val="00891DB8"/>
    <w:rsid w:val="008956C6"/>
    <w:rsid w:val="0089791E"/>
    <w:rsid w:val="008A15B3"/>
    <w:rsid w:val="008A64C7"/>
    <w:rsid w:val="008A796E"/>
    <w:rsid w:val="008A7B71"/>
    <w:rsid w:val="008B0E55"/>
    <w:rsid w:val="008B15AA"/>
    <w:rsid w:val="008B4D94"/>
    <w:rsid w:val="008B63DE"/>
    <w:rsid w:val="008C2E03"/>
    <w:rsid w:val="008C3094"/>
    <w:rsid w:val="008D767D"/>
    <w:rsid w:val="008E05DC"/>
    <w:rsid w:val="008F043D"/>
    <w:rsid w:val="008F14EA"/>
    <w:rsid w:val="008F5710"/>
    <w:rsid w:val="008F6462"/>
    <w:rsid w:val="00901B8B"/>
    <w:rsid w:val="00911767"/>
    <w:rsid w:val="009149E4"/>
    <w:rsid w:val="00920346"/>
    <w:rsid w:val="00921AFF"/>
    <w:rsid w:val="00923D08"/>
    <w:rsid w:val="0092443B"/>
    <w:rsid w:val="009251B7"/>
    <w:rsid w:val="009274A8"/>
    <w:rsid w:val="00930272"/>
    <w:rsid w:val="00930A70"/>
    <w:rsid w:val="00931953"/>
    <w:rsid w:val="00932F95"/>
    <w:rsid w:val="0093343D"/>
    <w:rsid w:val="009361D5"/>
    <w:rsid w:val="009373BD"/>
    <w:rsid w:val="00937507"/>
    <w:rsid w:val="00937610"/>
    <w:rsid w:val="00945F84"/>
    <w:rsid w:val="0095556C"/>
    <w:rsid w:val="0096116D"/>
    <w:rsid w:val="00964D5B"/>
    <w:rsid w:val="009656EE"/>
    <w:rsid w:val="00965AAE"/>
    <w:rsid w:val="009767F6"/>
    <w:rsid w:val="009774E7"/>
    <w:rsid w:val="00981180"/>
    <w:rsid w:val="00981BBD"/>
    <w:rsid w:val="00985E47"/>
    <w:rsid w:val="00991EC3"/>
    <w:rsid w:val="00992794"/>
    <w:rsid w:val="00992DB5"/>
    <w:rsid w:val="00994DCE"/>
    <w:rsid w:val="00995728"/>
    <w:rsid w:val="009A1393"/>
    <w:rsid w:val="009A1B05"/>
    <w:rsid w:val="009A220A"/>
    <w:rsid w:val="009B18A8"/>
    <w:rsid w:val="009B35B3"/>
    <w:rsid w:val="009B650F"/>
    <w:rsid w:val="009B71E3"/>
    <w:rsid w:val="009C186E"/>
    <w:rsid w:val="009D1997"/>
    <w:rsid w:val="009D6519"/>
    <w:rsid w:val="009E1779"/>
    <w:rsid w:val="009E2A74"/>
    <w:rsid w:val="009E3303"/>
    <w:rsid w:val="009E5485"/>
    <w:rsid w:val="009F4C8A"/>
    <w:rsid w:val="00A028B9"/>
    <w:rsid w:val="00A031D5"/>
    <w:rsid w:val="00A14295"/>
    <w:rsid w:val="00A2363F"/>
    <w:rsid w:val="00A24EAC"/>
    <w:rsid w:val="00A270CB"/>
    <w:rsid w:val="00A32E4E"/>
    <w:rsid w:val="00A36615"/>
    <w:rsid w:val="00A40FA4"/>
    <w:rsid w:val="00A43798"/>
    <w:rsid w:val="00A5404E"/>
    <w:rsid w:val="00A540AC"/>
    <w:rsid w:val="00A561A4"/>
    <w:rsid w:val="00A5731F"/>
    <w:rsid w:val="00A57A62"/>
    <w:rsid w:val="00A67BAB"/>
    <w:rsid w:val="00A800D7"/>
    <w:rsid w:val="00A875A0"/>
    <w:rsid w:val="00A944AA"/>
    <w:rsid w:val="00A9612A"/>
    <w:rsid w:val="00A97507"/>
    <w:rsid w:val="00AA2BFF"/>
    <w:rsid w:val="00AA6B57"/>
    <w:rsid w:val="00AA737C"/>
    <w:rsid w:val="00AB0618"/>
    <w:rsid w:val="00AB4B54"/>
    <w:rsid w:val="00AC0A88"/>
    <w:rsid w:val="00AC0F13"/>
    <w:rsid w:val="00AC4FB0"/>
    <w:rsid w:val="00AC7223"/>
    <w:rsid w:val="00AD6575"/>
    <w:rsid w:val="00AE50B5"/>
    <w:rsid w:val="00AE50E3"/>
    <w:rsid w:val="00AE70CC"/>
    <w:rsid w:val="00AF25A8"/>
    <w:rsid w:val="00AF52C2"/>
    <w:rsid w:val="00AF7ABB"/>
    <w:rsid w:val="00B0157F"/>
    <w:rsid w:val="00B01E31"/>
    <w:rsid w:val="00B02028"/>
    <w:rsid w:val="00B063CB"/>
    <w:rsid w:val="00B16707"/>
    <w:rsid w:val="00B220A7"/>
    <w:rsid w:val="00B25940"/>
    <w:rsid w:val="00B2735F"/>
    <w:rsid w:val="00B30D3E"/>
    <w:rsid w:val="00B35F8C"/>
    <w:rsid w:val="00B366D8"/>
    <w:rsid w:val="00B37D86"/>
    <w:rsid w:val="00B41D4E"/>
    <w:rsid w:val="00B5375D"/>
    <w:rsid w:val="00B6164A"/>
    <w:rsid w:val="00B636BD"/>
    <w:rsid w:val="00B65ACF"/>
    <w:rsid w:val="00B879DE"/>
    <w:rsid w:val="00B90145"/>
    <w:rsid w:val="00B92CF3"/>
    <w:rsid w:val="00B94845"/>
    <w:rsid w:val="00B94ED3"/>
    <w:rsid w:val="00BA421B"/>
    <w:rsid w:val="00BA4AAC"/>
    <w:rsid w:val="00BA650C"/>
    <w:rsid w:val="00BA7E76"/>
    <w:rsid w:val="00BB1622"/>
    <w:rsid w:val="00BB44BD"/>
    <w:rsid w:val="00BB6DBA"/>
    <w:rsid w:val="00BC2E93"/>
    <w:rsid w:val="00BC33D3"/>
    <w:rsid w:val="00BC38B5"/>
    <w:rsid w:val="00BC5260"/>
    <w:rsid w:val="00BD491B"/>
    <w:rsid w:val="00BD4E1A"/>
    <w:rsid w:val="00BE2772"/>
    <w:rsid w:val="00BE576E"/>
    <w:rsid w:val="00BE5A18"/>
    <w:rsid w:val="00C0157E"/>
    <w:rsid w:val="00C01C14"/>
    <w:rsid w:val="00C10A7C"/>
    <w:rsid w:val="00C151D0"/>
    <w:rsid w:val="00C15328"/>
    <w:rsid w:val="00C15C57"/>
    <w:rsid w:val="00C505C7"/>
    <w:rsid w:val="00C5109C"/>
    <w:rsid w:val="00C54FE2"/>
    <w:rsid w:val="00C629D0"/>
    <w:rsid w:val="00C63288"/>
    <w:rsid w:val="00C65977"/>
    <w:rsid w:val="00C66327"/>
    <w:rsid w:val="00C74D74"/>
    <w:rsid w:val="00C74E3E"/>
    <w:rsid w:val="00C75807"/>
    <w:rsid w:val="00C80BC5"/>
    <w:rsid w:val="00C828F4"/>
    <w:rsid w:val="00C928C4"/>
    <w:rsid w:val="00C93AC1"/>
    <w:rsid w:val="00C93AF7"/>
    <w:rsid w:val="00C9444C"/>
    <w:rsid w:val="00C94A27"/>
    <w:rsid w:val="00C95648"/>
    <w:rsid w:val="00CA04F7"/>
    <w:rsid w:val="00CC109A"/>
    <w:rsid w:val="00CC379E"/>
    <w:rsid w:val="00CD0D48"/>
    <w:rsid w:val="00CD6586"/>
    <w:rsid w:val="00CE4E4D"/>
    <w:rsid w:val="00CF093B"/>
    <w:rsid w:val="00CF6301"/>
    <w:rsid w:val="00CF76AD"/>
    <w:rsid w:val="00D00F42"/>
    <w:rsid w:val="00D01BDB"/>
    <w:rsid w:val="00D0227A"/>
    <w:rsid w:val="00D07A99"/>
    <w:rsid w:val="00D1370C"/>
    <w:rsid w:val="00D227D9"/>
    <w:rsid w:val="00D27E77"/>
    <w:rsid w:val="00D43DDA"/>
    <w:rsid w:val="00D443F7"/>
    <w:rsid w:val="00D45121"/>
    <w:rsid w:val="00D45EB2"/>
    <w:rsid w:val="00D502A3"/>
    <w:rsid w:val="00D51A01"/>
    <w:rsid w:val="00D63A62"/>
    <w:rsid w:val="00D64D01"/>
    <w:rsid w:val="00D67135"/>
    <w:rsid w:val="00D7234E"/>
    <w:rsid w:val="00D737CB"/>
    <w:rsid w:val="00D925D0"/>
    <w:rsid w:val="00D941D3"/>
    <w:rsid w:val="00DA1901"/>
    <w:rsid w:val="00DA2095"/>
    <w:rsid w:val="00DA55D7"/>
    <w:rsid w:val="00DB3800"/>
    <w:rsid w:val="00DC231B"/>
    <w:rsid w:val="00DC272B"/>
    <w:rsid w:val="00DC3329"/>
    <w:rsid w:val="00DC5CB4"/>
    <w:rsid w:val="00DE1603"/>
    <w:rsid w:val="00DE4DE6"/>
    <w:rsid w:val="00DE5758"/>
    <w:rsid w:val="00DE737D"/>
    <w:rsid w:val="00DF2D6A"/>
    <w:rsid w:val="00E04064"/>
    <w:rsid w:val="00E05118"/>
    <w:rsid w:val="00E06CCB"/>
    <w:rsid w:val="00E20332"/>
    <w:rsid w:val="00E20905"/>
    <w:rsid w:val="00E2108D"/>
    <w:rsid w:val="00E24DEC"/>
    <w:rsid w:val="00E43EA6"/>
    <w:rsid w:val="00E45280"/>
    <w:rsid w:val="00E468C8"/>
    <w:rsid w:val="00E50969"/>
    <w:rsid w:val="00E53C58"/>
    <w:rsid w:val="00E64501"/>
    <w:rsid w:val="00E716EB"/>
    <w:rsid w:val="00E738C0"/>
    <w:rsid w:val="00E759A4"/>
    <w:rsid w:val="00E96BB8"/>
    <w:rsid w:val="00EA32A0"/>
    <w:rsid w:val="00EA3FE7"/>
    <w:rsid w:val="00EB2D77"/>
    <w:rsid w:val="00EB5107"/>
    <w:rsid w:val="00EC0A5A"/>
    <w:rsid w:val="00EC15DC"/>
    <w:rsid w:val="00EC21DE"/>
    <w:rsid w:val="00EC6419"/>
    <w:rsid w:val="00EC6422"/>
    <w:rsid w:val="00ED41FE"/>
    <w:rsid w:val="00ED4F0F"/>
    <w:rsid w:val="00ED5F18"/>
    <w:rsid w:val="00ED79D9"/>
    <w:rsid w:val="00EE13C3"/>
    <w:rsid w:val="00EE4C0F"/>
    <w:rsid w:val="00EF0922"/>
    <w:rsid w:val="00EF7875"/>
    <w:rsid w:val="00F0411E"/>
    <w:rsid w:val="00F048CE"/>
    <w:rsid w:val="00F15170"/>
    <w:rsid w:val="00F21383"/>
    <w:rsid w:val="00F23141"/>
    <w:rsid w:val="00F23E4C"/>
    <w:rsid w:val="00F27CF5"/>
    <w:rsid w:val="00F53BDF"/>
    <w:rsid w:val="00F55145"/>
    <w:rsid w:val="00F56B12"/>
    <w:rsid w:val="00F621F5"/>
    <w:rsid w:val="00F62B48"/>
    <w:rsid w:val="00F66B13"/>
    <w:rsid w:val="00F70A76"/>
    <w:rsid w:val="00F72DA7"/>
    <w:rsid w:val="00F774A1"/>
    <w:rsid w:val="00F84EF3"/>
    <w:rsid w:val="00F87856"/>
    <w:rsid w:val="00F93B63"/>
    <w:rsid w:val="00F94ED1"/>
    <w:rsid w:val="00F94EDC"/>
    <w:rsid w:val="00F972BF"/>
    <w:rsid w:val="00FA0919"/>
    <w:rsid w:val="00FA414B"/>
    <w:rsid w:val="00FA7A50"/>
    <w:rsid w:val="00FB0CBA"/>
    <w:rsid w:val="00FB1F4E"/>
    <w:rsid w:val="00FB3822"/>
    <w:rsid w:val="00FB3ED1"/>
    <w:rsid w:val="00FC2B4D"/>
    <w:rsid w:val="00FC7324"/>
    <w:rsid w:val="00FC7464"/>
    <w:rsid w:val="00FF35FB"/>
    <w:rsid w:val="00FF46A4"/>
    <w:rsid w:val="00F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79564E"/>
  <w15:docId w15:val="{9A9CEB7E-8ED4-4E61-9340-EDBEA243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Heading1">
    <w:name w:val="heading 1"/>
    <w:basedOn w:val="Normal"/>
    <w:next w:val="Normal"/>
    <w:qFormat/>
    <w:rsid w:val="00AE70CC"/>
    <w:pPr>
      <w:keepNext/>
      <w:numPr>
        <w:numId w:val="3"/>
      </w:numPr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8"/>
      </w:numPr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Footer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leGrid">
    <w:name w:val="Table Grid"/>
    <w:basedOn w:val="Table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locked/>
    <w:rPr>
      <w:rFonts w:ascii="Arial" w:hAnsi="Arial"/>
    </w:rPr>
  </w:style>
  <w:style w:type="paragraph" w:customStyle="1" w:styleId="KopfzeileFix">
    <w:name w:val="Kopfzeile_Fix"/>
    <w:basedOn w:val="Header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Header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BalloonText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DefaultParagraphFont"/>
  </w:style>
  <w:style w:type="character" w:styleId="Strong">
    <w:name w:val="Strong"/>
    <w:basedOn w:val="DefaultParagraphFont"/>
    <w:uiPriority w:val="1"/>
    <w:qFormat/>
    <w:locked/>
    <w:rPr>
      <w:b/>
      <w:bCs/>
    </w:rPr>
  </w:style>
  <w:style w:type="character" w:styleId="Hyperlink">
    <w:name w:val="Hyperlink"/>
    <w:basedOn w:val="DefaultParagraphFont"/>
    <w:uiPriority w:val="99"/>
    <w:unhideWhenUsed/>
    <w:locked/>
    <w:rsid w:val="000E7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FE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E70CC"/>
    <w:pPr>
      <w:keepLines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AE70CC"/>
    <w:pPr>
      <w:spacing w:after="100"/>
    </w:pPr>
  </w:style>
  <w:style w:type="character" w:customStyle="1" w:styleId="Heading2Char">
    <w:name w:val="Heading 2 Char"/>
    <w:basedOn w:val="DefaultParagraphFont"/>
    <w:link w:val="Heading2"/>
    <w:rsid w:val="00AE70CC"/>
    <w:rPr>
      <w:rFonts w:ascii="Arial" w:hAnsi="Arial" w:cs="Arial"/>
      <w:b/>
      <w:bCs/>
      <w:iCs/>
      <w:sz w:val="24"/>
      <w:szCs w:val="28"/>
      <w:lang w:val="en-US" w:eastAsia="de-DE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AE70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85A184-CFE0-46DE-A7EC-2F45E6051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1</Pages>
  <Words>978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VAMED Standortentwicklung und Engineering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HUTT, Richard</dc:creator>
  <cp:keywords/>
  <dc:description/>
  <cp:lastModifiedBy>LUZOLO, João</cp:lastModifiedBy>
  <cp:revision>5</cp:revision>
  <cp:lastPrinted>2026-02-27T12:10:00Z</cp:lastPrinted>
  <dcterms:created xsi:type="dcterms:W3CDTF">2026-02-25T10:49:00Z</dcterms:created>
  <dcterms:modified xsi:type="dcterms:W3CDTF">2026-05-25T15:13:00Z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