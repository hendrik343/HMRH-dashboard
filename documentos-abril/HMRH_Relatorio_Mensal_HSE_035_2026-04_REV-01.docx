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820"/>
      </w:tblGrid>
      <w:tr w:rsidR="004F23E8" w:rsidRPr="00B8660A" w14:paraId="337FD424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00AE22F5" w14:textId="528E4FBA" w:rsidR="004F23E8" w:rsidRPr="00F85167" w:rsidRDefault="00000000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b/>
                <w:sz w:val="28"/>
                <w:lang w:val="pt-PT"/>
              </w:rPr>
              <w:t>HMRH | Relatório Mensal de Segurança e Ambiente Nº. 0</w:t>
            </w:r>
            <w:r w:rsidR="00A93801" w:rsidRPr="00F85167">
              <w:rPr>
                <w:rFonts w:cs="Arial"/>
                <w:b/>
                <w:sz w:val="28"/>
                <w:lang w:val="pt-PT"/>
              </w:rPr>
              <w:t>3</w:t>
            </w:r>
            <w:r w:rsidR="00797672">
              <w:rPr>
                <w:rFonts w:cs="Arial"/>
                <w:b/>
                <w:sz w:val="28"/>
                <w:lang w:val="pt-PT"/>
              </w:rPr>
              <w:t>5</w:t>
            </w:r>
          </w:p>
        </w:tc>
      </w:tr>
      <w:tr w:rsidR="004F23E8" w:rsidRPr="00B8660A" w14:paraId="1193E07F" w14:textId="77777777" w:rsidTr="00D54E9A">
        <w:trPr>
          <w:trHeight w:val="342"/>
        </w:trPr>
        <w:tc>
          <w:tcPr>
            <w:tcW w:w="56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49FA3954" w14:textId="77777777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Designação da obra: Hospital Militar Regional do Huambo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1F761F1A" w14:textId="77777777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N.º da Obra: 13DC – DEI/SV/2021</w:t>
            </w:r>
          </w:p>
        </w:tc>
      </w:tr>
      <w:tr w:rsidR="004F23E8" w:rsidRPr="00F85167" w14:paraId="4E9403BA" w14:textId="77777777" w:rsidTr="00D54E9A">
        <w:trPr>
          <w:trHeight w:val="342"/>
        </w:trPr>
        <w:tc>
          <w:tcPr>
            <w:tcW w:w="56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1181684" w14:textId="6884B7FA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Mês: </w:t>
            </w:r>
            <w:proofErr w:type="gramStart"/>
            <w:r w:rsidR="00797672">
              <w:rPr>
                <w:rFonts w:cs="Arial"/>
                <w:sz w:val="20"/>
                <w:szCs w:val="22"/>
                <w:lang w:val="pt-PT"/>
              </w:rPr>
              <w:t>Abril</w:t>
            </w:r>
            <w:proofErr w:type="gramEnd"/>
            <w:r w:rsidR="005E12E0" w:rsidRPr="00F85167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>de 202</w:t>
            </w:r>
            <w:r w:rsidR="001873FF" w:rsidRPr="00F85167">
              <w:rPr>
                <w:rFonts w:cs="Arial"/>
                <w:sz w:val="20"/>
                <w:szCs w:val="22"/>
                <w:lang w:val="pt-PT"/>
              </w:rPr>
              <w:t>6</w:t>
            </w:r>
          </w:p>
        </w:tc>
        <w:tc>
          <w:tcPr>
            <w:tcW w:w="482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4424B080" w14:textId="5C9960BB" w:rsidR="004F23E8" w:rsidRPr="00F85167" w:rsidRDefault="00000000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Project Manager: F</w:t>
            </w:r>
            <w:r w:rsidR="00BE49DE">
              <w:rPr>
                <w:rFonts w:cs="Arial"/>
                <w:sz w:val="20"/>
                <w:szCs w:val="22"/>
                <w:lang w:val="pt-PT"/>
              </w:rPr>
              <w:t>a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>bio Seda</w:t>
            </w:r>
          </w:p>
        </w:tc>
      </w:tr>
    </w:tbl>
    <w:p w14:paraId="1F5FDF9F" w14:textId="77777777" w:rsidR="004F23E8" w:rsidRPr="00F85167" w:rsidRDefault="004F23E8">
      <w:pPr>
        <w:ind w:right="60"/>
        <w:rPr>
          <w:rFonts w:cs="Arial"/>
          <w:b/>
          <w:sz w:val="18"/>
          <w:szCs w:val="16"/>
          <w:lang w:val="pt-PT"/>
        </w:rPr>
      </w:pPr>
    </w:p>
    <w:sdt>
      <w:sdtPr>
        <w:rPr>
          <w:rFonts w:ascii="Arial" w:eastAsia="Times New Roman" w:hAnsi="Arial" w:cs="Arial"/>
          <w:color w:val="auto"/>
          <w:sz w:val="22"/>
          <w:szCs w:val="24"/>
          <w:lang w:eastAsia="de-DE"/>
        </w:rPr>
        <w:id w:val="9224590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05FA1F" w14:textId="22CDA2A6" w:rsidR="006F1EB8" w:rsidRPr="00F85167" w:rsidRDefault="006F1EB8">
          <w:pPr>
            <w:pStyle w:val="TOCHeading"/>
            <w:rPr>
              <w:rFonts w:ascii="Arial" w:hAnsi="Arial" w:cs="Arial"/>
            </w:rPr>
          </w:pPr>
          <w:proofErr w:type="spellStart"/>
          <w:r w:rsidRPr="00F85167">
            <w:rPr>
              <w:rFonts w:ascii="Arial" w:hAnsi="Arial" w:cs="Arial"/>
            </w:rPr>
            <w:t>Índice</w:t>
          </w:r>
          <w:proofErr w:type="spellEnd"/>
        </w:p>
        <w:p w14:paraId="290FBAA3" w14:textId="4D03C31D" w:rsidR="001D76F0" w:rsidRDefault="006F1EB8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 w:rsidRPr="00F85167">
            <w:rPr>
              <w:rFonts w:cs="Arial"/>
            </w:rPr>
            <w:fldChar w:fldCharType="begin"/>
          </w:r>
          <w:r w:rsidRPr="00F85167">
            <w:rPr>
              <w:rFonts w:cs="Arial"/>
            </w:rPr>
            <w:instrText xml:space="preserve"> TOC \o "1-3" \h \z \u </w:instrText>
          </w:r>
          <w:r w:rsidRPr="00F85167">
            <w:rPr>
              <w:rFonts w:cs="Arial"/>
            </w:rPr>
            <w:fldChar w:fldCharType="separate"/>
          </w:r>
          <w:hyperlink w:anchor="_Toc227676715" w:history="1">
            <w:r w:rsidR="001D76F0" w:rsidRPr="006550A7">
              <w:rPr>
                <w:rStyle w:val="Hyperlink"/>
                <w:b/>
                <w:noProof/>
              </w:rPr>
              <w:t>1.</w:t>
            </w:r>
            <w:r w:rsidR="001D76F0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1D76F0" w:rsidRPr="006550A7">
              <w:rPr>
                <w:rStyle w:val="Hyperlink"/>
                <w:b/>
                <w:noProof/>
              </w:rPr>
              <w:t>Identificação dos intervenientes no relatório</w:t>
            </w:r>
            <w:r w:rsidR="001D76F0">
              <w:rPr>
                <w:noProof/>
                <w:webHidden/>
              </w:rPr>
              <w:tab/>
            </w:r>
            <w:r w:rsidR="001D76F0">
              <w:rPr>
                <w:noProof/>
                <w:webHidden/>
              </w:rPr>
              <w:fldChar w:fldCharType="begin"/>
            </w:r>
            <w:r w:rsidR="001D76F0">
              <w:rPr>
                <w:noProof/>
                <w:webHidden/>
              </w:rPr>
              <w:instrText xml:space="preserve"> PAGEREF _Toc227676715 \h </w:instrText>
            </w:r>
            <w:r w:rsidR="001D76F0">
              <w:rPr>
                <w:noProof/>
                <w:webHidden/>
              </w:rPr>
            </w:r>
            <w:r w:rsidR="001D76F0">
              <w:rPr>
                <w:noProof/>
                <w:webHidden/>
              </w:rPr>
              <w:fldChar w:fldCharType="separate"/>
            </w:r>
            <w:r w:rsidR="001D76F0">
              <w:rPr>
                <w:noProof/>
                <w:webHidden/>
              </w:rPr>
              <w:t>2</w:t>
            </w:r>
            <w:r w:rsidR="001D76F0">
              <w:rPr>
                <w:noProof/>
                <w:webHidden/>
              </w:rPr>
              <w:fldChar w:fldCharType="end"/>
            </w:r>
          </w:hyperlink>
        </w:p>
        <w:p w14:paraId="5B77C86B" w14:textId="3CCAD5DA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6" w:history="1">
            <w:r w:rsidRPr="006550A7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Empresas 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9C78" w14:textId="23CBE271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7" w:history="1">
            <w:r w:rsidRPr="006550A7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7B24" w14:textId="1B94450F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8" w:history="1">
            <w:r w:rsidRPr="006550A7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Segurança e Saúde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DBDB" w14:textId="44B1010F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19" w:history="1">
            <w:r w:rsidRPr="006550A7">
              <w:rPr>
                <w:rStyle w:val="Hyperlink"/>
                <w:noProof/>
                <w:lang w:val="pt-P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6136" w14:textId="07295BC5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0" w:history="1">
            <w:r w:rsidRPr="006550A7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Controlo de alcoolemia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29CF" w14:textId="483DF9CB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1" w:history="1">
            <w:r w:rsidRPr="006550A7">
              <w:rPr>
                <w:rStyle w:val="Hyperlink"/>
                <w:noProof/>
                <w:lang w:val="pt-P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Advertências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D832" w14:textId="24CAF2DC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2" w:history="1">
            <w:r w:rsidRPr="006550A7">
              <w:rPr>
                <w:rStyle w:val="Hyperlink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Simulacros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C283" w14:textId="0919F017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3" w:history="1">
            <w:r w:rsidRPr="006550A7">
              <w:rPr>
                <w:rStyle w:val="Hyperlink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91F51" w14:textId="32ED08D8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4" w:history="1">
            <w:r w:rsidRPr="006550A7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Consumos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267E" w14:textId="203BB204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5" w:history="1">
            <w:r w:rsidRPr="006550A7">
              <w:rPr>
                <w:rStyle w:val="Hyperlink"/>
                <w:noProof/>
                <w:lang w:val="pt-PT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Incidentes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86EDD" w14:textId="1AE8B3DB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6" w:history="1">
            <w:r w:rsidRPr="006550A7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Produção mensal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EBE0" w14:textId="374ABA45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7" w:history="1">
            <w:r w:rsidRPr="006550A7">
              <w:rPr>
                <w:rStyle w:val="Hyperlink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Produção acumulada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D72D" w14:textId="3BA0B3A6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8" w:history="1">
            <w:r w:rsidRPr="006550A7">
              <w:rPr>
                <w:rStyle w:val="Hyperlink"/>
                <w:noProof/>
                <w:lang w:val="pt-PT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Medições / Análises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BB47" w14:textId="119FD22C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29" w:history="1">
            <w:r w:rsidRPr="006550A7">
              <w:rPr>
                <w:rStyle w:val="Hyperlink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7C37" w14:textId="509AA39C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0" w:history="1">
            <w:r w:rsidRPr="006550A7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Reclamações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39A0" w14:textId="66F753A9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1" w:history="1">
            <w:r w:rsidRPr="006550A7">
              <w:rPr>
                <w:rStyle w:val="Hyperlink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7B54" w14:textId="00AECCBF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2" w:history="1">
            <w:r w:rsidRPr="006550A7">
              <w:rPr>
                <w:rStyle w:val="Hyperlink"/>
                <w:noProof/>
                <w:lang w:val="pt-PT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Acções de interacção com 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14F0" w14:textId="67870B51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3" w:history="1">
            <w:r w:rsidRPr="006550A7">
              <w:rPr>
                <w:rStyle w:val="Hyperlink"/>
                <w:b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F29B5" w14:textId="5AC863E6" w:rsidR="001D76F0" w:rsidRDefault="001D76F0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4" w:history="1">
            <w:r w:rsidRPr="006550A7">
              <w:rPr>
                <w:rStyle w:val="Hyperlink"/>
                <w:b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b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DB86" w14:textId="1865A95B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5" w:history="1">
            <w:r w:rsidRPr="006550A7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Mapa de 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6432" w14:textId="2A2F9B62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6" w:history="1">
            <w:r w:rsidRPr="006550A7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</w:rPr>
              <w:t>Checklist de HSE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94B4" w14:textId="6F5091C1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7" w:history="1">
            <w:r w:rsidRPr="006550A7">
              <w:rPr>
                <w:rStyle w:val="Hyperlink"/>
                <w:noProof/>
                <w:lang w:val="pt-PT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Pagamento de Seguro de Acidentes de Trabalho e Doenças Profissionais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7C42" w14:textId="3F017455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8" w:history="1">
            <w:r w:rsidRPr="006550A7">
              <w:rPr>
                <w:rStyle w:val="Hyperlink"/>
                <w:noProof/>
                <w:lang w:val="pt-PT"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Registo de distribuição de EPI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B2AA" w14:textId="5796D56F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39" w:history="1">
            <w:r w:rsidRPr="006550A7">
              <w:rPr>
                <w:rStyle w:val="Hyperlink"/>
                <w:noProof/>
                <w:lang w:val="pt-PT"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Guias de manifesto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F08F" w14:textId="62F04E22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40" w:history="1">
            <w:r w:rsidRPr="006550A7">
              <w:rPr>
                <w:rStyle w:val="Hyperlink"/>
                <w:noProof/>
                <w:lang w:val="pt-PT"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Registos de verificação de equipamentos em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7EC2" w14:textId="661002BA" w:rsidR="001D76F0" w:rsidRDefault="001D76F0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7676741" w:history="1">
            <w:r w:rsidRPr="006550A7">
              <w:rPr>
                <w:rStyle w:val="Hyperlink"/>
                <w:noProof/>
                <w:lang w:val="pt-PT"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6550A7">
              <w:rPr>
                <w:rStyle w:val="Hyperlink"/>
                <w:noProof/>
                <w:lang w:val="pt-PT"/>
              </w:rPr>
              <w:t>Registos de 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4A95" w14:textId="70FBA606" w:rsidR="006F1EB8" w:rsidRPr="00F85167" w:rsidRDefault="006F1EB8">
          <w:pPr>
            <w:rPr>
              <w:rFonts w:cs="Arial"/>
            </w:rPr>
          </w:pPr>
          <w:r w:rsidRPr="00F85167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2F1F7310" w14:textId="2A945889" w:rsidR="006F1EB8" w:rsidRPr="00F85167" w:rsidRDefault="006F1EB8">
      <w:pPr>
        <w:ind w:right="0"/>
        <w:jc w:val="left"/>
        <w:rPr>
          <w:rFonts w:cs="Arial"/>
          <w:b/>
          <w:sz w:val="18"/>
          <w:szCs w:val="16"/>
        </w:rPr>
      </w:pPr>
      <w:r w:rsidRPr="00F85167">
        <w:rPr>
          <w:rFonts w:cs="Arial"/>
          <w:b/>
          <w:sz w:val="18"/>
          <w:szCs w:val="16"/>
        </w:rPr>
        <w:br w:type="page"/>
      </w:r>
    </w:p>
    <w:p w14:paraId="18154741" w14:textId="77777777" w:rsidR="006F1EB8" w:rsidRPr="00F85167" w:rsidRDefault="006F1EB8">
      <w:pPr>
        <w:ind w:right="60"/>
        <w:rPr>
          <w:rFonts w:cs="Arial"/>
          <w:b/>
          <w:sz w:val="4"/>
          <w:szCs w:val="4"/>
        </w:rPr>
      </w:pPr>
    </w:p>
    <w:p w14:paraId="57CC6C8B" w14:textId="77777777" w:rsidR="00683228" w:rsidRPr="00F85167" w:rsidRDefault="00683228">
      <w:pPr>
        <w:ind w:right="60"/>
        <w:rPr>
          <w:rFonts w:cs="Arial"/>
          <w:b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XSpec="center" w:tblpY="128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4F23E8" w:rsidRPr="00B8660A" w14:paraId="3219AC1F" w14:textId="77777777" w:rsidTr="000A7B7C">
        <w:trPr>
          <w:jc w:val="center"/>
        </w:trPr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3C12A390" w14:textId="45F433D1" w:rsidR="004F23E8" w:rsidRPr="00F85167" w:rsidRDefault="00000000" w:rsidP="00F85167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0" w:name="_Toc227676715"/>
            <w:r w:rsidRPr="00F85167">
              <w:rPr>
                <w:rFonts w:ascii="Arial" w:hAnsi="Arial"/>
                <w:b/>
                <w:bCs w:val="0"/>
              </w:rPr>
              <w:t>Identificação dos intervenientes n</w:t>
            </w:r>
            <w:r w:rsidR="00B8660A">
              <w:rPr>
                <w:rFonts w:ascii="Arial" w:hAnsi="Arial"/>
                <w:b/>
                <w:bCs w:val="0"/>
              </w:rPr>
              <w:t>o relatório</w:t>
            </w:r>
            <w:bookmarkEnd w:id="0"/>
          </w:p>
        </w:tc>
      </w:tr>
      <w:tr w:rsidR="004F23E8" w:rsidRPr="00F85167" w14:paraId="218511DB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DECEED1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5927B54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F921037" w14:textId="77777777" w:rsidR="004F23E8" w:rsidRPr="00F85167" w:rsidRDefault="00000000" w:rsidP="000A7B7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Assinatura</w:t>
            </w:r>
          </w:p>
        </w:tc>
      </w:tr>
      <w:tr w:rsidR="004F23E8" w:rsidRPr="00F85167" w14:paraId="10D3053A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0ACC6A" w14:textId="77777777" w:rsidR="004F23E8" w:rsidRPr="00717B52" w:rsidRDefault="00000000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Eduardo Silva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50A76A" w14:textId="77777777" w:rsidR="004F23E8" w:rsidRPr="00717B52" w:rsidRDefault="00000000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7339473" w14:textId="77777777" w:rsidR="004F23E8" w:rsidRPr="00717B52" w:rsidRDefault="004F23E8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717B52" w:rsidRPr="00B8660A" w14:paraId="7A9FB71B" w14:textId="77777777" w:rsidTr="00B8660A">
        <w:trPr>
          <w:jc w:val="center"/>
        </w:trPr>
        <w:tc>
          <w:tcPr>
            <w:tcW w:w="3496" w:type="dxa"/>
            <w:tcBorders>
              <w:top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D58B879" w14:textId="1B93749B" w:rsidR="00717B52" w:rsidRPr="00F85167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Leônidas Calheiros</w:t>
            </w:r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FAA06F9" w14:textId="3DA0DE87" w:rsidR="00717B52" w:rsidRPr="00F85167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 xml:space="preserve">Site Manager </w:t>
            </w:r>
            <w:proofErr w:type="spellStart"/>
            <w:r>
              <w:rPr>
                <w:rFonts w:cs="Arial"/>
                <w:sz w:val="20"/>
                <w:szCs w:val="20"/>
                <w:lang w:val="pt-PT"/>
              </w:rPr>
              <w:t>Deputy</w:t>
            </w:r>
            <w:proofErr w:type="spellEnd"/>
          </w:p>
        </w:tc>
        <w:tc>
          <w:tcPr>
            <w:tcW w:w="3497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8DA529A" w14:textId="77777777" w:rsidR="00717B52" w:rsidRPr="00717B52" w:rsidRDefault="00717B52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4F23E8" w:rsidRPr="00F85167" w14:paraId="19BC7BA7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A7C48E2" w14:textId="77777777" w:rsidR="004F23E8" w:rsidRPr="00F85167" w:rsidRDefault="00000000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D04AC2A" w14:textId="10C71666" w:rsidR="004F23E8" w:rsidRPr="00F85167" w:rsidRDefault="00000000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HS</w:t>
            </w:r>
            <w:r w:rsidR="00F26087" w:rsidRPr="00F85167">
              <w:rPr>
                <w:rFonts w:cs="Arial"/>
                <w:sz w:val="20"/>
                <w:szCs w:val="20"/>
                <w:lang w:val="pt-PT"/>
              </w:rPr>
              <w:t>E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proofErr w:type="spellStart"/>
            <w:r w:rsidR="00F26087" w:rsidRPr="00F85167">
              <w:rPr>
                <w:rFonts w:cs="Arial"/>
                <w:sz w:val="20"/>
                <w:szCs w:val="20"/>
                <w:lang w:val="pt-PT"/>
              </w:rPr>
              <w:t>Coordinator</w:t>
            </w:r>
            <w:proofErr w:type="spellEnd"/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74DAB97" w14:textId="77777777" w:rsidR="004F23E8" w:rsidRPr="00F85167" w:rsidRDefault="004F23E8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</w:p>
        </w:tc>
      </w:tr>
      <w:tr w:rsidR="0055625F" w:rsidRPr="00F85167" w14:paraId="62730C0D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EE06731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Juarês Manico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E3C57A" w14:textId="70E1D95F" w:rsidR="0055625F" w:rsidRPr="00F85167" w:rsidRDefault="00BC1FAC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 xml:space="preserve">Coordenador </w:t>
            </w:r>
            <w:r w:rsidR="00F26087" w:rsidRPr="00F85167">
              <w:rPr>
                <w:rFonts w:cs="Arial"/>
                <w:sz w:val="20"/>
                <w:szCs w:val="20"/>
                <w:lang w:val="pt-PT"/>
              </w:rPr>
              <w:t>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A1BAAC5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55625F" w:rsidRPr="00F85167" w14:paraId="12B3A872" w14:textId="77777777" w:rsidTr="000A7B7C">
        <w:trPr>
          <w:jc w:val="center"/>
        </w:trPr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2A2294F" w14:textId="77777777" w:rsidR="0055625F" w:rsidRPr="00F85167" w:rsidRDefault="0055625F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Faustino Santos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5217ACB1" w14:textId="298AA115" w:rsidR="0055625F" w:rsidRPr="00F85167" w:rsidRDefault="00F26087" w:rsidP="000A7B7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Assistente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vAlign w:val="center"/>
          </w:tcPr>
          <w:p w14:paraId="7148D8D7" w14:textId="77777777" w:rsidR="0055625F" w:rsidRPr="000143F0" w:rsidRDefault="0055625F" w:rsidP="000A7B7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</w:rPr>
            </w:pPr>
          </w:p>
        </w:tc>
      </w:tr>
    </w:tbl>
    <w:p w14:paraId="63326FB4" w14:textId="77777777" w:rsidR="004F23E8" w:rsidRPr="000143F0" w:rsidRDefault="004F23E8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cs="Arial"/>
          <w:sz w:val="18"/>
          <w:szCs w:val="18"/>
        </w:rPr>
      </w:pPr>
    </w:p>
    <w:tbl>
      <w:tblPr>
        <w:tblStyle w:val="TableGrid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50"/>
        <w:gridCol w:w="3544"/>
      </w:tblGrid>
      <w:tr w:rsidR="004F23E8" w:rsidRPr="00F85167" w14:paraId="51519845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20F4258F" w14:textId="77777777" w:rsidR="004F23E8" w:rsidRPr="00F85167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1" w:name="_Toc227676716"/>
            <w:r w:rsidRPr="00F85167">
              <w:rPr>
                <w:rFonts w:ascii="Arial" w:hAnsi="Arial"/>
                <w:b/>
                <w:bCs w:val="0"/>
              </w:rPr>
              <w:t>Empresas envolvidas</w:t>
            </w:r>
            <w:bookmarkEnd w:id="1"/>
          </w:p>
        </w:tc>
      </w:tr>
      <w:tr w:rsidR="004F23E8" w:rsidRPr="00F85167" w14:paraId="16F85378" w14:textId="77777777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24B672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Empresa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1C240E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Especialidade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441AF8B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Número de trabalhadores</w:t>
            </w:r>
          </w:p>
        </w:tc>
      </w:tr>
      <w:tr w:rsidR="004F23E8" w:rsidRPr="00F85167" w14:paraId="70632768" w14:textId="77777777">
        <w:tc>
          <w:tcPr>
            <w:tcW w:w="3496" w:type="dxa"/>
            <w:tcBorders>
              <w:top w:val="single" w:sz="4" w:space="0" w:color="auto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FA6F2B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52B950CF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Gestor do Projecto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A5DED3E" w14:textId="06FDCE4D" w:rsidR="004F23E8" w:rsidRPr="00F85167" w:rsidRDefault="00AF6952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975DF1" w:rsidRPr="00F85167">
              <w:rPr>
                <w:rFonts w:cs="Arial"/>
                <w:sz w:val="20"/>
                <w:szCs w:val="20"/>
                <w:lang w:val="pt-PT"/>
              </w:rPr>
              <w:t>2</w:t>
            </w:r>
          </w:p>
        </w:tc>
      </w:tr>
      <w:tr w:rsidR="004F23E8" w:rsidRPr="00F85167" w14:paraId="3959BD66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26EBB05A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DAR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AD9320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Fiscalização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9602AE1" w14:textId="537CC813" w:rsidR="004F23E8" w:rsidRPr="00F85167" w:rsidRDefault="00A93801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0951914F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2C3CCB8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FAA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6C91807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Forças Armadas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4F94179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21</w:t>
            </w:r>
          </w:p>
        </w:tc>
      </w:tr>
      <w:tr w:rsidR="004F23E8" w:rsidRPr="00F85167" w14:paraId="19180059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194028B7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BELO EMPREENDIMENTOS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4D66C3FB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Construção Civil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7A79434E" w14:textId="23D4240F" w:rsidR="004F23E8" w:rsidRPr="00F85167" w:rsidRDefault="00E22F53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797672">
              <w:rPr>
                <w:rFonts w:cs="Arial"/>
                <w:sz w:val="20"/>
                <w:szCs w:val="20"/>
                <w:lang w:val="pt-PT"/>
              </w:rPr>
              <w:t>53</w:t>
            </w:r>
          </w:p>
        </w:tc>
      </w:tr>
      <w:tr w:rsidR="004F23E8" w:rsidRPr="00F85167" w14:paraId="67FDDC6F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838081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CEM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89C18E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Estrutura de Betão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7732923" w14:textId="1FB7617E" w:rsidR="004F23E8" w:rsidRPr="00F85167" w:rsidRDefault="00A93801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</w:tr>
      <w:tr w:rsidR="004F23E8" w:rsidRPr="00F85167" w14:paraId="0EC09889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10FE7B6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PREFANGOL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DD1A3B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Fornecedor de Betão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3E81A5C0" w14:textId="485D2DD7" w:rsidR="004F23E8" w:rsidRPr="00F85167" w:rsidRDefault="00797672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</w:tr>
      <w:tr w:rsidR="004F23E8" w:rsidRPr="00F85167" w14:paraId="6AB04816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0DA874D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CIPTOP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29666D9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Topografia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2EF43C0B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531B421C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07CA68E2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GUEMAKAL (Belo)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7B26675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0B583CA5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</w:tr>
      <w:tr w:rsidR="004F23E8" w:rsidRPr="00F85167" w14:paraId="5969D2DB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57C4008A" w14:textId="0929A9ED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CAMACUTI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5559C35" w14:textId="66D43799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proofErr w:type="spellStart"/>
            <w:r w:rsidRPr="00F85167">
              <w:rPr>
                <w:rFonts w:cs="Arial"/>
                <w:sz w:val="20"/>
                <w:szCs w:val="20"/>
                <w:lang w:val="pt-PT"/>
              </w:rPr>
              <w:t>Impermeablização</w:t>
            </w:r>
            <w:proofErr w:type="spellEnd"/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10564A37" w14:textId="246B5D84" w:rsidR="004F23E8" w:rsidRPr="00F85167" w:rsidRDefault="00DB53B8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A93801" w:rsidRPr="00F85167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</w:tr>
      <w:tr w:rsidR="004F23E8" w:rsidRPr="00F85167" w14:paraId="1FE74945" w14:textId="77777777">
        <w:tc>
          <w:tcPr>
            <w:tcW w:w="3496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D9D9D9" w:themeColor="background1" w:themeShade="D9"/>
            </w:tcBorders>
          </w:tcPr>
          <w:p w14:paraId="4BCB0236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AFRILIM</w:t>
            </w:r>
          </w:p>
        </w:tc>
        <w:tc>
          <w:tcPr>
            <w:tcW w:w="3450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4620A59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Limpeza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single" w:sz="4" w:space="0" w:color="F2F2F2" w:themeColor="background1" w:themeShade="F2"/>
              <w:right w:val="nil"/>
            </w:tcBorders>
          </w:tcPr>
          <w:p w14:paraId="6D7E4343" w14:textId="77777777" w:rsidR="004F23E8" w:rsidRPr="00F85167" w:rsidRDefault="00000000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4F23E8" w:rsidRPr="00F85167" w14:paraId="6528A382" w14:textId="77777777">
        <w:tc>
          <w:tcPr>
            <w:tcW w:w="6946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D9D9D9" w:themeColor="background1" w:themeShade="D9"/>
            </w:tcBorders>
          </w:tcPr>
          <w:p w14:paraId="06F28D26" w14:textId="77777777" w:rsidR="004F23E8" w:rsidRPr="00F85167" w:rsidRDefault="00000000">
            <w:pPr>
              <w:spacing w:line="276" w:lineRule="auto"/>
              <w:ind w:right="60"/>
              <w:jc w:val="right"/>
              <w:rPr>
                <w:rFonts w:cs="Arial"/>
                <w:i/>
                <w:i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i/>
                <w:iCs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544" w:type="dxa"/>
            <w:tcBorders>
              <w:top w:val="single" w:sz="4" w:space="0" w:color="F2F2F2" w:themeColor="background1" w:themeShade="F2"/>
              <w:left w:val="single" w:sz="4" w:space="0" w:color="D9D9D9" w:themeColor="background1" w:themeShade="D9"/>
              <w:bottom w:val="nil"/>
              <w:right w:val="nil"/>
            </w:tcBorders>
          </w:tcPr>
          <w:p w14:paraId="221D9D4F" w14:textId="2E396667" w:rsidR="004F23E8" w:rsidRPr="00F85167" w:rsidRDefault="00DB53B8" w:rsidP="00D626EE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797672">
              <w:rPr>
                <w:rFonts w:cs="Arial"/>
                <w:sz w:val="20"/>
                <w:szCs w:val="20"/>
                <w:lang w:val="pt-PT"/>
              </w:rPr>
              <w:t>07</w:t>
            </w:r>
          </w:p>
        </w:tc>
      </w:tr>
    </w:tbl>
    <w:p w14:paraId="63159AD3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4"/>
          <w:szCs w:val="4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4F23E8" w:rsidRPr="00F85167" w14:paraId="62C2F7E0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4EE1805F" w14:textId="77777777" w:rsidR="004F23E8" w:rsidRPr="00F85167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2" w:name="_Toc227676717"/>
            <w:r w:rsidRPr="00F85167">
              <w:rPr>
                <w:rFonts w:ascii="Arial" w:hAnsi="Arial"/>
                <w:b/>
                <w:bCs w:val="0"/>
              </w:rPr>
              <w:t>Formação</w:t>
            </w:r>
            <w:bookmarkEnd w:id="2"/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3C068FAF" w14:textId="77777777" w:rsidR="004F23E8" w:rsidRPr="00F85167" w:rsidRDefault="004F23E8">
            <w:pPr>
              <w:ind w:right="60"/>
              <w:rPr>
                <w:rFonts w:cs="Arial"/>
                <w:bCs/>
                <w:szCs w:val="20"/>
                <w:lang w:val="pt-PT"/>
              </w:rPr>
            </w:pPr>
          </w:p>
        </w:tc>
      </w:tr>
      <w:tr w:rsidR="004F23E8" w:rsidRPr="00B8660A" w14:paraId="5B72732D" w14:textId="77777777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AC3B44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66A9950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Número 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6288646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2580DB8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Tempo total de formação (n.º formandos x 45min.)</w:t>
            </w:r>
          </w:p>
        </w:tc>
      </w:tr>
      <w:tr w:rsidR="004F23E8" w:rsidRPr="00F85167" w14:paraId="37AB0BE9" w14:textId="77777777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0B97AD6" w14:textId="77777777" w:rsidR="004F23E8" w:rsidRPr="00F85167" w:rsidRDefault="004F23E8">
            <w:pPr>
              <w:spacing w:line="276" w:lineRule="auto"/>
              <w:ind w:right="60"/>
              <w:rPr>
                <w:rFonts w:cs="Arial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6AA3663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AF55B3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1B9328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8D383D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576789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CFC5739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4F23E8" w:rsidRPr="00F85167" w14:paraId="26062201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F4BA3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297CDC1" w14:textId="167555E9" w:rsidR="004F23E8" w:rsidRPr="00F85167" w:rsidRDefault="00A93801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  <w:r w:rsidR="000143F0">
              <w:rPr>
                <w:rFonts w:cs="Arial"/>
                <w:bCs/>
                <w:sz w:val="20"/>
                <w:szCs w:val="20"/>
                <w:lang w:val="pt-PT"/>
              </w:rPr>
              <w:t>3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BD4ACA" w14:textId="39B12A00" w:rsidR="004F23E8" w:rsidRPr="00F85167" w:rsidRDefault="00042664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5F3A42" w:rsidRPr="00F85167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0143F0">
              <w:rPr>
                <w:rFonts w:cs="Arial"/>
                <w:bCs/>
                <w:sz w:val="20"/>
                <w:szCs w:val="20"/>
                <w:lang w:val="pt-PT"/>
              </w:rPr>
              <w:t>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CEB13E0" w14:textId="4287C724" w:rsidR="004F23E8" w:rsidRPr="00F85167" w:rsidRDefault="00F5470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  <w:r w:rsidR="000143F0">
              <w:rPr>
                <w:rFonts w:cs="Arial"/>
                <w:bCs/>
                <w:sz w:val="20"/>
                <w:szCs w:val="20"/>
                <w:lang w:val="pt-PT"/>
              </w:rPr>
              <w:t>3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166792D" w14:textId="1B177C33" w:rsidR="004F23E8" w:rsidRPr="00F85167" w:rsidRDefault="005F3A42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0"/>
                <w:lang w:val="pt-PT"/>
              </w:rPr>
              <w:t>5</w:t>
            </w:r>
            <w:r w:rsidR="00F54705" w:rsidRPr="00F85167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0143F0">
              <w:rPr>
                <w:rFonts w:cs="Arial"/>
                <w:bCs/>
                <w:sz w:val="20"/>
                <w:szCs w:val="20"/>
                <w:lang w:val="pt-PT"/>
              </w:rPr>
              <w:t>3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343967B" w14:textId="2919D94B" w:rsidR="004F23E8" w:rsidRPr="00F85167" w:rsidRDefault="000143F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135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2F0AC13" w14:textId="7DEE8543" w:rsidR="004F23E8" w:rsidRPr="00F85167" w:rsidRDefault="002C78E9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A7440A" w:rsidRPr="00F85167">
              <w:rPr>
                <w:rFonts w:cs="Arial"/>
                <w:sz w:val="20"/>
                <w:szCs w:val="20"/>
                <w:lang w:val="pt-PT"/>
              </w:rPr>
              <w:t>3</w:t>
            </w:r>
            <w:r w:rsidR="005E12E0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0143F0">
              <w:rPr>
                <w:rFonts w:cs="Arial"/>
                <w:sz w:val="20"/>
                <w:szCs w:val="20"/>
                <w:lang w:val="pt-PT"/>
              </w:rPr>
              <w:t>210</w:t>
            </w:r>
          </w:p>
        </w:tc>
      </w:tr>
      <w:tr w:rsidR="004F23E8" w:rsidRPr="00F85167" w14:paraId="23BBE04A" w14:textId="77777777" w:rsidTr="00BD2E2A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5356AE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C3134A5" w14:textId="1557798F" w:rsidR="004F23E8" w:rsidRPr="00F85167" w:rsidRDefault="0004266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797672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BD52D8" w14:textId="2E2EFF7E" w:rsidR="004F23E8" w:rsidRPr="00F85167" w:rsidRDefault="0003630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797672">
              <w:rPr>
                <w:rFonts w:cs="Arial"/>
                <w:sz w:val="20"/>
                <w:szCs w:val="20"/>
                <w:lang w:val="pt-PT"/>
              </w:rPr>
              <w:t>72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81FE516" w14:textId="50B1193C" w:rsidR="004F23E8" w:rsidRPr="00F85167" w:rsidRDefault="00BB5F2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BB5F26">
              <w:rPr>
                <w:rFonts w:cs="Arial"/>
                <w:color w:val="000000" w:themeColor="text1"/>
                <w:sz w:val="20"/>
                <w:szCs w:val="20"/>
                <w:lang w:val="pt-PT"/>
              </w:rPr>
              <w:t>452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A454D0" w14:textId="4FE2C5C2" w:rsidR="004F23E8" w:rsidRPr="00F85167" w:rsidRDefault="005E12E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5</w:t>
            </w:r>
            <w:r w:rsidR="00975DF1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072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D565E8B" w14:textId="207687B9" w:rsidR="004F23E8" w:rsidRPr="00F85167" w:rsidRDefault="005D11D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0</w:t>
            </w:r>
            <w:r w:rsidR="00140771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340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575D010" w14:textId="7BE7BC11" w:rsidR="004F23E8" w:rsidRPr="00F85167" w:rsidRDefault="0014077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2943A9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7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50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31</w:t>
            </w:r>
            <w:r w:rsidR="005D11DA" w:rsidRPr="00F85167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</w:tr>
      <w:tr w:rsidR="004F23E8" w:rsidRPr="00F85167" w14:paraId="3161CE8D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982EA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E41B5B8" w14:textId="60D928E0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5D11DA" w:rsidRPr="00F85167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E54EF4" w14:textId="2ABB7257" w:rsidR="004F23E8" w:rsidRPr="00F85167" w:rsidRDefault="003D7B9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3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D12AAD4" w14:textId="235CD738" w:rsidR="004F23E8" w:rsidRPr="00F85167" w:rsidRDefault="005D11D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03045BC" w14:textId="0000F7D6" w:rsidR="004F23E8" w:rsidRPr="00F85167" w:rsidRDefault="008606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2.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667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6EFF20B" w14:textId="07145741" w:rsidR="004F23E8" w:rsidRPr="00F85167" w:rsidRDefault="005D11D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E258B67" w14:textId="279D3936" w:rsidR="004F23E8" w:rsidRPr="00F85167" w:rsidRDefault="007A21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20</w:t>
            </w:r>
            <w:r w:rsidR="007D2FF2" w:rsidRPr="00F85167">
              <w:rPr>
                <w:rFonts w:cs="Arial"/>
                <w:sz w:val="20"/>
                <w:szCs w:val="20"/>
                <w:lang w:val="pt-PT"/>
              </w:rPr>
              <w:t>.0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15</w:t>
            </w:r>
          </w:p>
        </w:tc>
      </w:tr>
      <w:tr w:rsidR="00796B7D" w:rsidRPr="00F85167" w14:paraId="62FB7683" w14:textId="77777777" w:rsidTr="0076155B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3DD2DD" w14:textId="77777777" w:rsidR="00796B7D" w:rsidRPr="00F85167" w:rsidRDefault="00796B7D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CF2162" w14:textId="01558F05" w:rsidR="00796B7D" w:rsidRPr="00F85167" w:rsidRDefault="00BB5F2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406FD0" w14:textId="612CA01B" w:rsidR="00796B7D" w:rsidRPr="00F85167" w:rsidRDefault="00BB5F2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20</w:t>
            </w:r>
            <w:r w:rsidR="005D11DA" w:rsidRPr="00F85167">
              <w:rPr>
                <w:rFonts w:cs="Arial"/>
                <w:sz w:val="20"/>
                <w:szCs w:val="20"/>
                <w:lang w:val="pt-PT"/>
              </w:rPr>
              <w:t>8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0E55C7" w14:textId="13C35CB3" w:rsidR="00796B7D" w:rsidRPr="00F85167" w:rsidRDefault="0024680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FD9D9F" w14:textId="271373FE" w:rsidR="00796B7D" w:rsidRPr="00F85167" w:rsidRDefault="002A738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5</w:t>
            </w:r>
            <w:r w:rsidR="007D2FF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6</w:t>
            </w:r>
            <w:r w:rsidR="00BB5F26">
              <w:rPr>
                <w:rFonts w:cs="Arial"/>
                <w:sz w:val="20"/>
                <w:szCs w:val="20"/>
                <w:lang w:val="pt-PT"/>
              </w:rPr>
              <w:t>98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AEC6679" w14:textId="54D6F196" w:rsidR="00796B7D" w:rsidRPr="00F85167" w:rsidRDefault="005D11DA" w:rsidP="00C17BC9">
            <w:pPr>
              <w:tabs>
                <w:tab w:val="center" w:pos="1227"/>
              </w:tabs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6</w:t>
            </w:r>
            <w:r w:rsidR="00BB03F5">
              <w:rPr>
                <w:rFonts w:cs="Arial"/>
                <w:sz w:val="20"/>
                <w:szCs w:val="20"/>
                <w:lang w:val="pt-PT"/>
              </w:rPr>
              <w:t>540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E948692" w14:textId="2C2C35E5" w:rsidR="00796B7D" w:rsidRPr="00F85167" w:rsidRDefault="00707942" w:rsidP="00C17BC9">
            <w:pPr>
              <w:tabs>
                <w:tab w:val="center" w:pos="1227"/>
              </w:tabs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7</w:t>
            </w:r>
            <w:r w:rsidR="005D11DA" w:rsidRPr="00F85167">
              <w:rPr>
                <w:rFonts w:cs="Arial"/>
                <w:sz w:val="20"/>
                <w:szCs w:val="20"/>
                <w:lang w:val="pt-PT"/>
              </w:rPr>
              <w:t>9</w:t>
            </w:r>
            <w:r w:rsidR="002943A9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B03F5">
              <w:rPr>
                <w:rFonts w:cs="Arial"/>
                <w:sz w:val="20"/>
                <w:szCs w:val="20"/>
                <w:lang w:val="pt-PT"/>
              </w:rPr>
              <w:t>865</w:t>
            </w:r>
          </w:p>
        </w:tc>
      </w:tr>
      <w:tr w:rsidR="004F23E8" w:rsidRPr="00F85167" w14:paraId="55E9F122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3FE79DF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4964AA3" w14:textId="064DA56F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4BA14E7" w14:textId="54AEEB83" w:rsidR="004F23E8" w:rsidRPr="00F85167" w:rsidRDefault="0070794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4</w:t>
            </w:r>
            <w:r w:rsidR="00BB03F5">
              <w:rPr>
                <w:rFonts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C0928B" w14:textId="4DE320D9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246806" w:rsidRPr="00F85167">
              <w:rPr>
                <w:rFonts w:cs="Arial"/>
                <w:sz w:val="20"/>
                <w:szCs w:val="20"/>
                <w:lang w:val="pt-PT"/>
              </w:rPr>
              <w:t>8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3C2DA48" w14:textId="41C19470" w:rsidR="004F23E8" w:rsidRPr="00F85167" w:rsidRDefault="0086063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A7440A" w:rsidRPr="00F85167">
              <w:rPr>
                <w:rFonts w:cs="Arial"/>
                <w:sz w:val="20"/>
                <w:szCs w:val="20"/>
                <w:lang w:val="pt-PT"/>
              </w:rPr>
              <w:t>8</w:t>
            </w:r>
            <w:r w:rsidR="00BB03F5">
              <w:rPr>
                <w:rFonts w:cs="Arial"/>
                <w:sz w:val="20"/>
                <w:szCs w:val="20"/>
                <w:lang w:val="pt-PT"/>
              </w:rPr>
              <w:t>6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653CB254" w14:textId="1FFC52C2" w:rsidR="004F23E8" w:rsidRPr="00F85167" w:rsidRDefault="0024680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360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649226DE" w14:textId="18473F98" w:rsidR="004F23E8" w:rsidRPr="00F85167" w:rsidRDefault="00A7440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7</w:t>
            </w:r>
            <w:r w:rsidR="007D2FF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B03F5">
              <w:rPr>
                <w:rFonts w:cs="Arial"/>
                <w:sz w:val="20"/>
                <w:szCs w:val="20"/>
                <w:lang w:val="pt-PT"/>
              </w:rPr>
              <w:t>65</w:t>
            </w:r>
            <w:r w:rsidR="00707942" w:rsidRPr="00F85167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</w:tr>
    </w:tbl>
    <w:p w14:paraId="0AD48111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851"/>
        <w:gridCol w:w="850"/>
        <w:gridCol w:w="851"/>
        <w:gridCol w:w="1276"/>
        <w:gridCol w:w="992"/>
        <w:gridCol w:w="1276"/>
        <w:gridCol w:w="850"/>
        <w:gridCol w:w="1276"/>
      </w:tblGrid>
      <w:tr w:rsidR="004F23E8" w:rsidRPr="00F85167" w14:paraId="5802EE9D" w14:textId="77777777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5035709E" w14:textId="77777777" w:rsidR="006F1EB8" w:rsidRPr="00F85167" w:rsidRDefault="006F1EB8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3" w:name="_Toc227676718"/>
            <w:r w:rsidRPr="00F85167">
              <w:rPr>
                <w:rFonts w:ascii="Arial" w:hAnsi="Arial"/>
                <w:b/>
                <w:bCs w:val="0"/>
              </w:rPr>
              <w:t>Segurança e Saúde do Trabalho</w:t>
            </w:r>
            <w:bookmarkEnd w:id="3"/>
          </w:p>
          <w:tbl>
            <w:tblPr>
              <w:tblStyle w:val="TableGrid"/>
              <w:tblpPr w:leftFromText="180" w:rightFromText="180" w:vertAnchor="text" w:horzAnchor="margin" w:tblpY="128"/>
              <w:tblW w:w="10490" w:type="dxa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1311"/>
              <w:gridCol w:w="1311"/>
              <w:gridCol w:w="1312"/>
              <w:gridCol w:w="1311"/>
              <w:gridCol w:w="1311"/>
              <w:gridCol w:w="1311"/>
              <w:gridCol w:w="1312"/>
            </w:tblGrid>
            <w:tr w:rsidR="006F1EB8" w:rsidRPr="00F85167" w14:paraId="78749986" w14:textId="77777777" w:rsidTr="008F616F">
              <w:trPr>
                <w:gridAfter w:val="4"/>
                <w:wAfter w:w="5245" w:type="dxa"/>
              </w:trPr>
              <w:tc>
                <w:tcPr>
                  <w:tcW w:w="5245" w:type="dxa"/>
                  <w:gridSpan w:val="4"/>
                  <w:tcBorders>
                    <w:top w:val="nil"/>
                    <w:bottom w:val="single" w:sz="4" w:space="0" w:color="auto"/>
                  </w:tcBorders>
                </w:tcPr>
                <w:p w14:paraId="439CFBCC" w14:textId="62A6250D" w:rsidR="006F1EB8" w:rsidRPr="00F85167" w:rsidRDefault="006F1EB8" w:rsidP="006F1EB8">
                  <w:pPr>
                    <w:pStyle w:val="Heading2"/>
                    <w:rPr>
                      <w:b w:val="0"/>
                      <w:szCs w:val="20"/>
                      <w:lang w:val="pt-PT"/>
                    </w:rPr>
                  </w:pPr>
                  <w:bookmarkStart w:id="4" w:name="_Toc227676719"/>
                  <w:proofErr w:type="spellStart"/>
                  <w:r w:rsidRPr="00F85167">
                    <w:t>Sinistralidade</w:t>
                  </w:r>
                  <w:bookmarkEnd w:id="4"/>
                  <w:proofErr w:type="spellEnd"/>
                </w:p>
              </w:tc>
            </w:tr>
            <w:tr w:rsidR="006F1EB8" w:rsidRPr="00F85167" w14:paraId="2AF934F4" w14:textId="77777777" w:rsidTr="008F616F">
              <w:tc>
                <w:tcPr>
                  <w:tcW w:w="2622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  <w:shd w:val="clear" w:color="auto" w:fill="F2F2F2" w:themeFill="background1" w:themeFillShade="F2"/>
                </w:tcPr>
                <w:p w14:paraId="2C329068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 w:rsidRPr="00F85167">
                    <w:rPr>
                      <w:rFonts w:cs="Arial"/>
                      <w:lang w:val="pt-PT"/>
                    </w:rPr>
                    <w:t>N.º acidentes</w:t>
                  </w:r>
                </w:p>
              </w:tc>
              <w:tc>
                <w:tcPr>
                  <w:tcW w:w="2623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  <w:shd w:val="clear" w:color="auto" w:fill="F2F2F2" w:themeFill="background1" w:themeFillShade="F2"/>
                </w:tcPr>
                <w:p w14:paraId="2ADAC0D2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 w:rsidRPr="00F85167">
                    <w:rPr>
                      <w:rFonts w:cs="Arial"/>
                      <w:lang w:val="pt-PT"/>
                    </w:rPr>
                    <w:t>Dias perdidos</w:t>
                  </w:r>
                </w:p>
              </w:tc>
              <w:tc>
                <w:tcPr>
                  <w:tcW w:w="2622" w:type="dxa"/>
                  <w:gridSpan w:val="2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2524065E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/>
                      <w:sz w:val="24"/>
                      <w:lang w:val="pt-PT"/>
                    </w:rPr>
                  </w:pPr>
                  <w:r w:rsidRPr="00F85167">
                    <w:rPr>
                      <w:rFonts w:cs="Arial"/>
                      <w:lang w:val="pt-PT"/>
                    </w:rPr>
                    <w:t>Índice de Gravidade</w:t>
                  </w:r>
                </w:p>
              </w:tc>
              <w:tc>
                <w:tcPr>
                  <w:tcW w:w="2623" w:type="dxa"/>
                  <w:gridSpan w:val="2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721501F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bCs/>
                      <w:szCs w:val="22"/>
                      <w:lang w:val="pt-PT"/>
                    </w:rPr>
                    <w:t>Índice de Frequência</w:t>
                  </w:r>
                </w:p>
              </w:tc>
            </w:tr>
            <w:tr w:rsidR="006F1EB8" w:rsidRPr="00F85167" w14:paraId="16F7B650" w14:textId="77777777" w:rsidTr="008F616F"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35712E69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20E4DB5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09C7F13F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2" w:type="dxa"/>
                  <w:tcBorders>
                    <w:top w:val="single" w:sz="4" w:space="0" w:color="auto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567EC538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5860CC2F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148614EC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76DD602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  <w:t>Mês</w:t>
                  </w:r>
                </w:p>
              </w:tc>
              <w:tc>
                <w:tcPr>
                  <w:tcW w:w="1312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25BE7769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  <w:t>Acumulado</w:t>
                  </w:r>
                </w:p>
              </w:tc>
            </w:tr>
            <w:tr w:rsidR="006F1EB8" w:rsidRPr="00F85167" w14:paraId="6DA9F03C" w14:textId="77777777" w:rsidTr="008F616F"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3819D342" w14:textId="666F28E3" w:rsidR="006F1EB8" w:rsidRPr="00F85167" w:rsidRDefault="005A110A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51CA6DA8" w14:textId="36EBD670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1</w:t>
                  </w:r>
                  <w:r w:rsidR="00B8660A">
                    <w:rPr>
                      <w:rFonts w:cs="Arial"/>
                      <w:sz w:val="20"/>
                      <w:szCs w:val="22"/>
                      <w:lang w:val="pt-PT"/>
                    </w:rPr>
                    <w:t xml:space="preserve"> 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5DDDA856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2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1B8FD113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7754739B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7DE3F9DD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2DF59D87" w14:textId="77777777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0.00</w:t>
                  </w:r>
                </w:p>
              </w:tc>
              <w:tc>
                <w:tcPr>
                  <w:tcW w:w="1312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42A922D4" w14:textId="1528DDE8" w:rsidR="006F1EB8" w:rsidRPr="00F85167" w:rsidRDefault="006F1EB8" w:rsidP="006F1EB8">
                  <w:pPr>
                    <w:spacing w:line="276" w:lineRule="auto"/>
                    <w:ind w:right="60"/>
                    <w:rPr>
                      <w:rFonts w:cs="Arial"/>
                      <w:bCs/>
                      <w:sz w:val="20"/>
                      <w:szCs w:val="22"/>
                      <w:lang w:val="pt-PT"/>
                    </w:rPr>
                  </w:pPr>
                  <w:r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0.</w:t>
                  </w:r>
                  <w:r w:rsidR="00CC1CA0" w:rsidRPr="00F85167">
                    <w:rPr>
                      <w:rFonts w:cs="Arial"/>
                      <w:sz w:val="20"/>
                      <w:szCs w:val="22"/>
                      <w:lang w:val="pt-PT"/>
                    </w:rPr>
                    <w:t>7</w:t>
                  </w:r>
                  <w:r w:rsidR="0062437D">
                    <w:rPr>
                      <w:rFonts w:cs="Arial"/>
                      <w:sz w:val="20"/>
                      <w:szCs w:val="22"/>
                      <w:lang w:val="pt-PT"/>
                    </w:rPr>
                    <w:t>5</w:t>
                  </w:r>
                </w:p>
              </w:tc>
            </w:tr>
          </w:tbl>
          <w:p w14:paraId="76A93800" w14:textId="77777777" w:rsidR="006F1EB8" w:rsidRPr="00F85167" w:rsidRDefault="006F1EB8" w:rsidP="006F1EB8">
            <w:pPr>
              <w:pStyle w:val="Style1"/>
              <w:framePr w:hSpace="0" w:wrap="auto" w:vAnchor="margin" w:hAnchor="text" w:xAlign="left" w:yAlign="inline"/>
              <w:numPr>
                <w:ilvl w:val="0"/>
                <w:numId w:val="0"/>
              </w:numPr>
              <w:ind w:left="720"/>
              <w:rPr>
                <w:rFonts w:ascii="Arial" w:hAnsi="Arial"/>
                <w:b/>
                <w:szCs w:val="20"/>
              </w:rPr>
            </w:pPr>
          </w:p>
          <w:p w14:paraId="1568293E" w14:textId="62D2E8AF" w:rsidR="004F23E8" w:rsidRPr="00F85167" w:rsidRDefault="00000000" w:rsidP="006F1EB8">
            <w:pPr>
              <w:pStyle w:val="Heading2"/>
            </w:pPr>
            <w:bookmarkStart w:id="5" w:name="_Toc227676720"/>
            <w:proofErr w:type="spellStart"/>
            <w:r w:rsidRPr="00F85167">
              <w:t>Controlo</w:t>
            </w:r>
            <w:proofErr w:type="spellEnd"/>
            <w:r w:rsidRPr="00F85167">
              <w:t xml:space="preserve"> de </w:t>
            </w:r>
            <w:proofErr w:type="spellStart"/>
            <w:r w:rsidRPr="00F85167">
              <w:t>alcoolemia</w:t>
            </w:r>
            <w:bookmarkEnd w:id="5"/>
            <w:proofErr w:type="spellEnd"/>
          </w:p>
        </w:tc>
      </w:tr>
      <w:tr w:rsidR="004F23E8" w:rsidRPr="00F85167" w14:paraId="076707E5" w14:textId="77777777" w:rsidTr="00DC20F7"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88D4A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Número de testes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351E4E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Negativos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7C83A0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Positivos</w:t>
            </w:r>
          </w:p>
        </w:tc>
      </w:tr>
      <w:tr w:rsidR="004F23E8" w:rsidRPr="00F85167" w14:paraId="1D926031" w14:textId="77777777" w:rsidTr="00B8660A">
        <w:tc>
          <w:tcPr>
            <w:tcW w:w="70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A69E8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1B8B31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B77F7C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A2AA16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563F95E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proofErr w:type="spellStart"/>
            <w:r w:rsidRPr="00F85167">
              <w:rPr>
                <w:rFonts w:cs="Arial"/>
                <w:sz w:val="20"/>
                <w:szCs w:val="20"/>
                <w:lang w:val="pt-PT"/>
              </w:rPr>
              <w:t>Acum</w:t>
            </w:r>
            <w:proofErr w:type="spellEnd"/>
            <w:r w:rsidRPr="00F85167">
              <w:rPr>
                <w:rFonts w:cs="Arial"/>
                <w:sz w:val="20"/>
                <w:szCs w:val="20"/>
                <w:lang w:val="pt-PT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6249CA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0B59E87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28F7A35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5022F0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proofErr w:type="spellStart"/>
            <w:r w:rsidRPr="00F85167">
              <w:rPr>
                <w:rFonts w:cs="Arial"/>
                <w:sz w:val="20"/>
                <w:szCs w:val="20"/>
                <w:lang w:val="pt-PT"/>
              </w:rPr>
              <w:t>Acum</w:t>
            </w:r>
            <w:proofErr w:type="spellEnd"/>
            <w:r w:rsidRPr="00F85167">
              <w:rPr>
                <w:rFonts w:cs="Arial"/>
                <w:sz w:val="20"/>
                <w:szCs w:val="20"/>
                <w:lang w:val="pt-PT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E59294D" w14:textId="77777777" w:rsidR="004F23E8" w:rsidRPr="00F85167" w:rsidRDefault="0000000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</w:tr>
      <w:tr w:rsidR="004F23E8" w:rsidRPr="00B8660A" w14:paraId="2983F4C3" w14:textId="77777777" w:rsidTr="00D626EE">
        <w:tc>
          <w:tcPr>
            <w:tcW w:w="70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1380FCE3" w14:textId="149E532D" w:rsidR="004F23E8" w:rsidRPr="00D626EE" w:rsidRDefault="00BB03F5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bCs/>
                <w:sz w:val="20"/>
                <w:szCs w:val="20"/>
                <w:lang w:val="pt-PT"/>
              </w:rPr>
              <w:t>90</w:t>
            </w:r>
          </w:p>
        </w:tc>
        <w:tc>
          <w:tcPr>
            <w:tcW w:w="155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56725612" w14:textId="4BADFDA1" w:rsidR="004F23E8" w:rsidRPr="00D626EE" w:rsidRDefault="007D2FF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4</w:t>
            </w:r>
            <w:r w:rsidR="003D7B96" w:rsidRPr="00D626EE">
              <w:rPr>
                <w:rFonts w:cs="Arial"/>
                <w:sz w:val="20"/>
                <w:szCs w:val="20"/>
                <w:lang w:val="pt-PT"/>
              </w:rPr>
              <w:t>.</w:t>
            </w:r>
            <w:r w:rsidR="00BB03F5" w:rsidRPr="00D626EE">
              <w:rPr>
                <w:rFonts w:cs="Arial"/>
                <w:sz w:val="20"/>
                <w:szCs w:val="20"/>
                <w:lang w:val="pt-PT"/>
              </w:rPr>
              <w:t>702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B5CE6EC" w14:textId="69FB2DB3" w:rsidR="004F23E8" w:rsidRPr="00D626EE" w:rsidRDefault="00BB03F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86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613EBA3" w14:textId="0BFC7A35" w:rsidR="004F23E8" w:rsidRPr="00D626EE" w:rsidRDefault="00D626EE" w:rsidP="009B6349">
            <w:pPr>
              <w:spacing w:line="360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95.55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543A874" w14:textId="73494D83" w:rsidR="004F23E8" w:rsidRPr="00D626EE" w:rsidRDefault="00F60B81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4</w:t>
            </w:r>
            <w:r w:rsidR="00DB0228" w:rsidRPr="00D626EE">
              <w:rPr>
                <w:rFonts w:cs="Arial"/>
                <w:sz w:val="20"/>
                <w:szCs w:val="20"/>
                <w:lang w:val="pt-PT"/>
              </w:rPr>
              <w:t>.</w:t>
            </w:r>
            <w:r w:rsidR="0063307F" w:rsidRPr="00D626EE">
              <w:rPr>
                <w:rFonts w:cs="Arial"/>
                <w:sz w:val="20"/>
                <w:szCs w:val="20"/>
                <w:lang w:val="pt-PT"/>
              </w:rPr>
              <w:t>168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FA2349E" w14:textId="06E4A0E1" w:rsidR="004F23E8" w:rsidRPr="00D626EE" w:rsidRDefault="00D626EE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88.64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CC9805F" w14:textId="5F38FEC5" w:rsidR="004F23E8" w:rsidRPr="00D626EE" w:rsidRDefault="00A36971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0</w:t>
            </w:r>
            <w:r w:rsidR="0063307F" w:rsidRPr="00D626EE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94E7070" w14:textId="6C0D402C" w:rsidR="004F23E8" w:rsidRPr="00D626EE" w:rsidRDefault="00D626EE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4.45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3C4DCE" w14:textId="48552F7B" w:rsidR="004F23E8" w:rsidRPr="00B8660A" w:rsidRDefault="0063307F">
            <w:pPr>
              <w:spacing w:line="276" w:lineRule="auto"/>
              <w:ind w:right="60"/>
              <w:jc w:val="left"/>
              <w:rPr>
                <w:rFonts w:cs="Arial"/>
                <w:b/>
                <w:sz w:val="20"/>
                <w:szCs w:val="20"/>
                <w:highlight w:val="yellow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5</w:t>
            </w:r>
            <w:r w:rsidR="00D626EE" w:rsidRPr="00D626EE">
              <w:rPr>
                <w:rFonts w:cs="Arial"/>
                <w:sz w:val="20"/>
                <w:szCs w:val="20"/>
                <w:lang w:val="pt-PT"/>
              </w:rPr>
              <w:t>34</w:t>
            </w:r>
          </w:p>
        </w:tc>
        <w:tc>
          <w:tcPr>
            <w:tcW w:w="127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81BEDD" w14:textId="2C7C12D5" w:rsidR="004F23E8" w:rsidRPr="00B8660A" w:rsidRDefault="00D626EE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highlight w:val="yellow"/>
                <w:lang w:val="pt-PT"/>
              </w:rPr>
            </w:pPr>
            <w:r w:rsidRPr="00D626EE">
              <w:rPr>
                <w:rFonts w:cs="Arial"/>
                <w:sz w:val="20"/>
                <w:szCs w:val="20"/>
                <w:lang w:val="pt-PT"/>
              </w:rPr>
              <w:t>11.36</w:t>
            </w:r>
          </w:p>
        </w:tc>
      </w:tr>
    </w:tbl>
    <w:p w14:paraId="28F241D2" w14:textId="77777777" w:rsidR="00DC20F7" w:rsidRDefault="00DC20F7">
      <w:r>
        <w:rPr>
          <w:b/>
          <w:bCs/>
          <w:iCs/>
        </w:rPr>
        <w:br w:type="page"/>
      </w: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2648"/>
        <w:gridCol w:w="849"/>
        <w:gridCol w:w="1560"/>
        <w:gridCol w:w="1937"/>
        <w:gridCol w:w="1749"/>
      </w:tblGrid>
      <w:tr w:rsidR="004F23E8" w:rsidRPr="00F85167" w14:paraId="78F0ACB3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15BFC4E1" w14:textId="13C93490" w:rsidR="004F23E8" w:rsidRPr="00F85167" w:rsidRDefault="00000000" w:rsidP="006F1EB8">
            <w:pPr>
              <w:pStyle w:val="Heading2"/>
              <w:rPr>
                <w:szCs w:val="32"/>
                <w:lang w:val="pt-PT"/>
              </w:rPr>
            </w:pPr>
            <w:bookmarkStart w:id="6" w:name="_Toc227676721"/>
            <w:proofErr w:type="spellStart"/>
            <w:r w:rsidRPr="00F85167">
              <w:lastRenderedPageBreak/>
              <w:t>Advertências</w:t>
            </w:r>
            <w:bookmarkEnd w:id="6"/>
            <w:proofErr w:type="spellEnd"/>
          </w:p>
        </w:tc>
      </w:tr>
      <w:tr w:rsidR="004F23E8" w:rsidRPr="00F85167" w14:paraId="5CD9ADCD" w14:textId="77777777" w:rsidTr="00B8660A">
        <w:tc>
          <w:tcPr>
            <w:tcW w:w="43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41E3B60" w14:textId="7DB4AFB1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 w:rsidRPr="00B8660A">
              <w:rPr>
                <w:rFonts w:cs="Arial"/>
                <w:sz w:val="20"/>
                <w:szCs w:val="20"/>
                <w:lang w:val="pt-PT"/>
              </w:rPr>
              <w:t>Total de advertências</w:t>
            </w:r>
            <w:r w:rsidR="009B6349" w:rsidRPr="00B8660A">
              <w:rPr>
                <w:rFonts w:cs="Arial"/>
                <w:sz w:val="20"/>
                <w:szCs w:val="20"/>
                <w:lang w:val="pt-PT"/>
              </w:rPr>
              <w:t xml:space="preserve"> desde o </w:t>
            </w:r>
            <w:proofErr w:type="spellStart"/>
            <w:r w:rsidR="009B6349" w:rsidRPr="00B8660A">
              <w:rPr>
                <w:rFonts w:cs="Arial"/>
                <w:sz w:val="20"/>
                <w:szCs w:val="20"/>
                <w:lang w:val="pt-PT"/>
              </w:rPr>
              <w:t>iníco</w:t>
            </w:r>
            <w:proofErr w:type="spellEnd"/>
            <w:r w:rsidR="009B6349" w:rsidRPr="00B8660A">
              <w:rPr>
                <w:rFonts w:cs="Arial"/>
                <w:sz w:val="20"/>
                <w:szCs w:val="20"/>
                <w:lang w:val="pt-PT"/>
              </w:rPr>
              <w:t xml:space="preserve"> do projecto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6D89E87" w14:textId="77777777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 w:rsidRPr="00B8660A">
              <w:rPr>
                <w:rFonts w:cs="Arial"/>
                <w:sz w:val="20"/>
                <w:szCs w:val="20"/>
                <w:lang w:val="pt-PT"/>
              </w:rPr>
              <w:t>Retiradas da obra (1 dia)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F4673EA" w14:textId="77777777" w:rsidR="004F23E8" w:rsidRPr="00B8660A" w:rsidRDefault="00000000">
            <w:pPr>
              <w:spacing w:line="276" w:lineRule="auto"/>
              <w:ind w:right="60"/>
              <w:rPr>
                <w:rFonts w:cs="Arial"/>
                <w:b/>
                <w:sz w:val="20"/>
                <w:szCs w:val="20"/>
                <w:lang w:val="pt-PT"/>
              </w:rPr>
            </w:pPr>
            <w:r w:rsidRPr="00B8660A">
              <w:rPr>
                <w:rFonts w:cs="Arial"/>
                <w:sz w:val="20"/>
                <w:szCs w:val="20"/>
                <w:lang w:val="pt-PT"/>
              </w:rPr>
              <w:t>Retiradas da obra (definitivo)</w:t>
            </w:r>
          </w:p>
        </w:tc>
      </w:tr>
      <w:tr w:rsidR="004F23E8" w:rsidRPr="00F85167" w14:paraId="7DDF415B" w14:textId="77777777" w:rsidTr="00B8660A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ED6A7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26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1B0F29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92151E4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E4F61E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66CD9F3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8F22E1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4F23E8" w:rsidRPr="00F85167" w14:paraId="0BBAB224" w14:textId="77777777" w:rsidTr="00B8660A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8DB3CF6" w14:textId="21F5D0FD" w:rsidR="004F23E8" w:rsidRPr="00F85167" w:rsidRDefault="00207B8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0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4</w:t>
            </w:r>
          </w:p>
        </w:tc>
        <w:tc>
          <w:tcPr>
            <w:tcW w:w="26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DBEA1C8" w14:textId="5995A480" w:rsidR="004F23E8" w:rsidRPr="00F85167" w:rsidRDefault="00EA6308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9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8</w:t>
            </w:r>
          </w:p>
        </w:tc>
        <w:tc>
          <w:tcPr>
            <w:tcW w:w="8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551253C" w14:textId="36A2089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0</w:t>
            </w:r>
            <w:r w:rsidR="00FD32DE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50E55BF" w14:textId="7AB5311E" w:rsidR="004F23E8" w:rsidRPr="00F85167" w:rsidRDefault="00F60B8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4</w:t>
            </w:r>
            <w:r w:rsidR="00FD32DE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9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1FC7041" w14:textId="349B22A0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0</w:t>
            </w:r>
            <w:r w:rsidR="00FD32DE"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C6B4ECC" w14:textId="2375D247" w:rsidR="004F23E8" w:rsidRPr="00F85167" w:rsidRDefault="001A3669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</w:t>
            </w:r>
            <w:r w:rsidR="00FD32DE"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</w:tr>
      <w:tr w:rsidR="004F23E8" w:rsidRPr="00F85167" w14:paraId="7FBBC28F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7BEAF4BC" w14:textId="77777777" w:rsidR="004F23E8" w:rsidRPr="00F85167" w:rsidRDefault="00000000" w:rsidP="006F1EB8">
            <w:pPr>
              <w:pStyle w:val="Heading2"/>
              <w:rPr>
                <w:b w:val="0"/>
                <w:szCs w:val="20"/>
                <w:lang w:val="pt-PT"/>
              </w:rPr>
            </w:pPr>
            <w:bookmarkStart w:id="7" w:name="_Toc227676722"/>
            <w:proofErr w:type="spellStart"/>
            <w:r w:rsidRPr="00F85167">
              <w:t>Simulacros</w:t>
            </w:r>
            <w:bookmarkEnd w:id="7"/>
            <w:proofErr w:type="spellEnd"/>
          </w:p>
        </w:tc>
      </w:tr>
      <w:tr w:rsidR="004F23E8" w:rsidRPr="00F85167" w14:paraId="31FA868E" w14:textId="77777777" w:rsidTr="00B8660A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123E84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Data</w:t>
            </w:r>
          </w:p>
        </w:tc>
        <w:tc>
          <w:tcPr>
            <w:tcW w:w="264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993B1A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Âmbito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2135225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Descrição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A4346A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Entidades externas envolvidas</w:t>
            </w:r>
          </w:p>
        </w:tc>
      </w:tr>
      <w:tr w:rsidR="005230B6" w:rsidRPr="00B8660A" w14:paraId="4B2C0344" w14:textId="77777777" w:rsidTr="00DD0E9E">
        <w:tc>
          <w:tcPr>
            <w:tcW w:w="10490" w:type="dxa"/>
            <w:gridSpan w:val="6"/>
            <w:tcBorders>
              <w:top w:val="single" w:sz="4" w:space="0" w:color="auto"/>
              <w:bottom w:val="nil"/>
            </w:tcBorders>
          </w:tcPr>
          <w:p w14:paraId="427CDCB6" w14:textId="1F2B1A73" w:rsidR="005230B6" w:rsidRPr="00F85167" w:rsidRDefault="00BA60C9" w:rsidP="00684AC4">
            <w:pPr>
              <w:tabs>
                <w:tab w:val="left" w:pos="1890"/>
                <w:tab w:val="left" w:pos="3885"/>
                <w:tab w:val="left" w:pos="7410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 xml:space="preserve">Foi realizado simulacro na obra no dia 07 de </w:t>
            </w:r>
            <w:proofErr w:type="gramStart"/>
            <w:r>
              <w:rPr>
                <w:rFonts w:cs="Arial"/>
                <w:sz w:val="20"/>
                <w:szCs w:val="22"/>
                <w:lang w:val="pt-PT"/>
              </w:rPr>
              <w:t>Abril</w:t>
            </w:r>
            <w:proofErr w:type="gramEnd"/>
            <w:r>
              <w:rPr>
                <w:rFonts w:cs="Arial"/>
                <w:sz w:val="20"/>
                <w:szCs w:val="22"/>
                <w:lang w:val="pt-PT"/>
              </w:rPr>
              <w:t xml:space="preserve"> de </w:t>
            </w:r>
            <w:r w:rsidR="006F1EB8" w:rsidRPr="00F85167">
              <w:rPr>
                <w:rFonts w:cs="Arial"/>
                <w:sz w:val="20"/>
                <w:szCs w:val="22"/>
                <w:lang w:val="pt-PT"/>
              </w:rPr>
              <w:t>202</w:t>
            </w:r>
            <w:r w:rsidR="00F60B81" w:rsidRPr="00F85167">
              <w:rPr>
                <w:rFonts w:cs="Arial"/>
                <w:sz w:val="20"/>
                <w:szCs w:val="22"/>
                <w:lang w:val="pt-PT"/>
              </w:rPr>
              <w:t>6</w:t>
            </w:r>
            <w:r w:rsidR="006F1EB8" w:rsidRPr="00F85167">
              <w:rPr>
                <w:rFonts w:cs="Arial"/>
                <w:sz w:val="20"/>
                <w:szCs w:val="22"/>
                <w:lang w:val="pt-PT"/>
              </w:rPr>
              <w:t>.</w:t>
            </w:r>
          </w:p>
        </w:tc>
      </w:tr>
    </w:tbl>
    <w:p w14:paraId="728616AD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p w14:paraId="5A2C058E" w14:textId="77777777" w:rsidR="006F1EB8" w:rsidRPr="00DC20F7" w:rsidRDefault="006F1EB8" w:rsidP="006F1EB8">
      <w:pPr>
        <w:pStyle w:val="Style1"/>
        <w:framePr w:hSpace="0" w:wrap="auto" w:vAnchor="margin" w:hAnchor="text" w:xAlign="left" w:yAlign="inline"/>
        <w:rPr>
          <w:rFonts w:ascii="Arial" w:hAnsi="Arial"/>
          <w:b/>
          <w:bCs w:val="0"/>
          <w:szCs w:val="20"/>
        </w:rPr>
      </w:pPr>
      <w:bookmarkStart w:id="8" w:name="_Toc227676723"/>
      <w:r w:rsidRPr="00DC20F7">
        <w:rPr>
          <w:rFonts w:ascii="Arial" w:hAnsi="Arial"/>
          <w:b/>
          <w:bCs w:val="0"/>
        </w:rPr>
        <w:t>Ambiente</w:t>
      </w:r>
      <w:bookmarkEnd w:id="8"/>
    </w:p>
    <w:p w14:paraId="3E333261" w14:textId="10B06554" w:rsidR="001D0D86" w:rsidRPr="00F85167" w:rsidRDefault="001D0D86" w:rsidP="006F1EB8">
      <w:pPr>
        <w:pStyle w:val="Heading2"/>
        <w:numPr>
          <w:ilvl w:val="0"/>
          <w:numId w:val="69"/>
        </w:numPr>
        <w:rPr>
          <w:szCs w:val="20"/>
        </w:rPr>
      </w:pPr>
      <w:bookmarkStart w:id="9" w:name="_Toc227676724"/>
      <w:proofErr w:type="spellStart"/>
      <w:r w:rsidRPr="00F85167">
        <w:t>Consumos</w:t>
      </w:r>
      <w:proofErr w:type="spellEnd"/>
      <w:r w:rsidRPr="00F85167">
        <w:t xml:space="preserve"> </w:t>
      </w:r>
      <w:proofErr w:type="spellStart"/>
      <w:r w:rsidRPr="00F85167">
        <w:t>ambientais</w:t>
      </w:r>
      <w:bookmarkEnd w:id="9"/>
      <w:proofErr w:type="spellEnd"/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1021"/>
        <w:gridCol w:w="1277"/>
        <w:gridCol w:w="1666"/>
        <w:gridCol w:w="1322"/>
        <w:gridCol w:w="1322"/>
        <w:gridCol w:w="1501"/>
        <w:gridCol w:w="1143"/>
        <w:gridCol w:w="1322"/>
      </w:tblGrid>
      <w:tr w:rsidR="005230B6" w:rsidRPr="00F85167" w14:paraId="0C7A002E" w14:textId="77777777" w:rsidTr="00D54E9A">
        <w:tc>
          <w:tcPr>
            <w:tcW w:w="2297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F8FF60" w14:textId="7080967A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Água (m</w:t>
            </w:r>
            <w:r w:rsidRPr="00F85167">
              <w:rPr>
                <w:rFonts w:cs="Arial"/>
                <w:vertAlign w:val="superscript"/>
                <w:lang w:val="pt-PT"/>
              </w:rPr>
              <w:t>3</w:t>
            </w:r>
            <w:r w:rsidRPr="00F85167">
              <w:rPr>
                <w:rFonts w:cs="Arial"/>
                <w:lang w:val="pt-PT"/>
              </w:rPr>
              <w:t>)</w:t>
            </w:r>
          </w:p>
        </w:tc>
        <w:tc>
          <w:tcPr>
            <w:tcW w:w="2989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DFD160" w14:textId="3A6EB129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Combustível (L)</w:t>
            </w:r>
            <w:r w:rsidR="00796B7D" w:rsidRPr="00F85167">
              <w:rPr>
                <w:rFonts w:cs="Arial"/>
                <w:lang w:val="pt-PT"/>
              </w:rPr>
              <w:t xml:space="preserve"> Gasóleo</w:t>
            </w:r>
          </w:p>
        </w:tc>
        <w:tc>
          <w:tcPr>
            <w:tcW w:w="282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6CE717" w14:textId="17C5257F" w:rsidR="005230B6" w:rsidRPr="00F85167" w:rsidRDefault="005230B6" w:rsidP="001D0D86">
            <w:pPr>
              <w:ind w:right="60"/>
              <w:rPr>
                <w:rFonts w:cs="Arial"/>
                <w:b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Energia eléctrica (kW</w:t>
            </w:r>
            <w:r w:rsidR="00796B7D" w:rsidRPr="00F85167">
              <w:rPr>
                <w:rFonts w:cs="Arial"/>
                <w:lang w:val="pt-PT"/>
              </w:rPr>
              <w:t>h</w:t>
            </w:r>
            <w:r w:rsidRPr="00F85167">
              <w:rPr>
                <w:rFonts w:cs="Arial"/>
                <w:lang w:val="pt-PT"/>
              </w:rPr>
              <w:t>)</w:t>
            </w:r>
          </w:p>
        </w:tc>
        <w:tc>
          <w:tcPr>
            <w:tcW w:w="2465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EA2AD5" w14:textId="344B5D4B" w:rsidR="005230B6" w:rsidRPr="00F85167" w:rsidRDefault="005230B6" w:rsidP="001D0D86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F85167">
              <w:rPr>
                <w:rFonts w:cs="Arial"/>
                <w:bCs/>
                <w:szCs w:val="20"/>
                <w:lang w:val="pt-PT"/>
              </w:rPr>
              <w:t>Gás (kg)</w:t>
            </w:r>
          </w:p>
        </w:tc>
      </w:tr>
      <w:tr w:rsidR="005230B6" w:rsidRPr="00F85167" w14:paraId="0531071D" w14:textId="77777777" w:rsidTr="00D54E9A">
        <w:tc>
          <w:tcPr>
            <w:tcW w:w="1022" w:type="dxa"/>
            <w:tcBorders>
              <w:left w:val="nil"/>
              <w:bottom w:val="single" w:sz="4" w:space="0" w:color="auto"/>
            </w:tcBorders>
          </w:tcPr>
          <w:p w14:paraId="106D793B" w14:textId="10F4E391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2D0921E" w14:textId="2359ED0D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667" w:type="dxa"/>
            <w:tcBorders>
              <w:bottom w:val="single" w:sz="4" w:space="0" w:color="auto"/>
            </w:tcBorders>
          </w:tcPr>
          <w:p w14:paraId="26825FE4" w14:textId="2CFDEBF6" w:rsidR="005230B6" w:rsidRPr="00F85167" w:rsidRDefault="005230B6" w:rsidP="005230B6">
            <w:pPr>
              <w:ind w:right="60"/>
              <w:rPr>
                <w:rFonts w:cs="Arial"/>
                <w:color w:val="000000"/>
                <w:sz w:val="20"/>
                <w:szCs w:val="20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322" w:type="dxa"/>
            <w:tcBorders>
              <w:bottom w:val="single" w:sz="4" w:space="0" w:color="auto"/>
            </w:tcBorders>
          </w:tcPr>
          <w:p w14:paraId="72A5833E" w14:textId="2451FF0E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22" w:type="dxa"/>
            <w:tcBorders>
              <w:bottom w:val="single" w:sz="4" w:space="0" w:color="auto"/>
            </w:tcBorders>
          </w:tcPr>
          <w:p w14:paraId="52A8E46C" w14:textId="2E2CB71C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344FE9AA" w14:textId="0479867E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143" w:type="dxa"/>
            <w:tcBorders>
              <w:bottom w:val="single" w:sz="4" w:space="0" w:color="auto"/>
            </w:tcBorders>
          </w:tcPr>
          <w:p w14:paraId="78C3DDD8" w14:textId="04616676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Mensal</w:t>
            </w:r>
          </w:p>
        </w:tc>
        <w:tc>
          <w:tcPr>
            <w:tcW w:w="1322" w:type="dxa"/>
            <w:tcBorders>
              <w:bottom w:val="single" w:sz="4" w:space="0" w:color="auto"/>
              <w:right w:val="nil"/>
            </w:tcBorders>
          </w:tcPr>
          <w:p w14:paraId="0D22A56D" w14:textId="27A47331" w:rsidR="005230B6" w:rsidRPr="00F85167" w:rsidRDefault="005230B6" w:rsidP="005230B6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5230B6" w:rsidRPr="00F85167" w14:paraId="058335A2" w14:textId="77777777" w:rsidTr="00D54E9A">
        <w:tc>
          <w:tcPr>
            <w:tcW w:w="1022" w:type="dxa"/>
            <w:tcBorders>
              <w:left w:val="nil"/>
              <w:bottom w:val="nil"/>
            </w:tcBorders>
          </w:tcPr>
          <w:p w14:paraId="4314E835" w14:textId="7153963B" w:rsidR="005230B6" w:rsidRPr="00F85167" w:rsidRDefault="00BA60C9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>410</w:t>
            </w:r>
            <w:r w:rsidR="006F1EB8" w:rsidRPr="00F85167">
              <w:rPr>
                <w:rFonts w:cs="Arial"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275" w:type="dxa"/>
            <w:tcBorders>
              <w:bottom w:val="nil"/>
            </w:tcBorders>
          </w:tcPr>
          <w:p w14:paraId="141D14AB" w14:textId="0BD2B02B" w:rsidR="005230B6" w:rsidRPr="00F85167" w:rsidRDefault="00796ED0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sz w:val="18"/>
                <w:szCs w:val="18"/>
                <w:lang w:val="pt-PT"/>
              </w:rPr>
              <w:t>996.</w:t>
            </w:r>
            <w:r w:rsidR="00BA60C9">
              <w:rPr>
                <w:rFonts w:cs="Arial"/>
                <w:sz w:val="18"/>
                <w:szCs w:val="18"/>
                <w:lang w:val="pt-PT"/>
              </w:rPr>
              <w:t>83</w:t>
            </w:r>
            <w:r w:rsidR="00BD7126" w:rsidRPr="00F85167">
              <w:rPr>
                <w:rFonts w:cs="Arial"/>
                <w:sz w:val="18"/>
                <w:szCs w:val="18"/>
                <w:lang w:val="pt-PT"/>
              </w:rPr>
              <w:t>9</w:t>
            </w:r>
            <w:r w:rsidR="005230B6" w:rsidRPr="00F85167">
              <w:rPr>
                <w:rFonts w:cs="Arial"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667" w:type="dxa"/>
            <w:tcBorders>
              <w:bottom w:val="nil"/>
            </w:tcBorders>
          </w:tcPr>
          <w:p w14:paraId="3AAEAEAD" w14:textId="7C20360E" w:rsidR="005230B6" w:rsidRPr="00F85167" w:rsidRDefault="000F434E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color w:val="000000"/>
                <w:sz w:val="18"/>
                <w:szCs w:val="18"/>
              </w:rPr>
              <w:t>1</w:t>
            </w:r>
            <w:r w:rsidR="00F60B81" w:rsidRPr="00F85167">
              <w:rPr>
                <w:rFonts w:cs="Arial"/>
                <w:color w:val="000000"/>
                <w:sz w:val="18"/>
                <w:szCs w:val="18"/>
              </w:rPr>
              <w:t>.</w:t>
            </w:r>
            <w:r w:rsidR="00BA60C9">
              <w:rPr>
                <w:rFonts w:cs="Arial"/>
                <w:color w:val="000000"/>
                <w:sz w:val="18"/>
                <w:szCs w:val="18"/>
              </w:rPr>
              <w:t>020</w:t>
            </w:r>
            <w:r w:rsidR="005230B6" w:rsidRPr="00F85167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22" w:type="dxa"/>
            <w:tcBorders>
              <w:bottom w:val="nil"/>
            </w:tcBorders>
          </w:tcPr>
          <w:p w14:paraId="5A6FF26C" w14:textId="66523E46" w:rsidR="005230B6" w:rsidRPr="00F85167" w:rsidRDefault="00BA60C9" w:rsidP="00F42688">
            <w:pPr>
              <w:ind w:right="60"/>
              <w:rPr>
                <w:rFonts w:cs="Arial"/>
                <w:b/>
                <w:sz w:val="18"/>
                <w:szCs w:val="18"/>
                <w:lang w:val="pt-PT"/>
              </w:rPr>
            </w:pPr>
            <w:r>
              <w:rPr>
                <w:rFonts w:cs="Arial"/>
                <w:sz w:val="18"/>
                <w:szCs w:val="18"/>
                <w:lang w:val="pt-PT"/>
              </w:rPr>
              <w:t>4</w:t>
            </w:r>
            <w:r w:rsidR="00F60B81" w:rsidRPr="00F85167">
              <w:rPr>
                <w:rFonts w:cs="Arial"/>
                <w:sz w:val="18"/>
                <w:szCs w:val="18"/>
                <w:lang w:val="pt-PT"/>
              </w:rPr>
              <w:t>.0</w:t>
            </w:r>
            <w:r>
              <w:rPr>
                <w:rFonts w:cs="Arial"/>
                <w:sz w:val="18"/>
                <w:szCs w:val="18"/>
                <w:lang w:val="pt-PT"/>
              </w:rPr>
              <w:t>4</w:t>
            </w:r>
            <w:r w:rsidR="000F434E" w:rsidRPr="00F85167">
              <w:rPr>
                <w:rFonts w:cs="Arial"/>
                <w:sz w:val="18"/>
                <w:szCs w:val="18"/>
                <w:lang w:val="pt-PT"/>
              </w:rPr>
              <w:t>8</w:t>
            </w:r>
            <w:r w:rsidR="00F60B81" w:rsidRPr="00F85167">
              <w:rPr>
                <w:rFonts w:cs="Arial"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322" w:type="dxa"/>
            <w:tcBorders>
              <w:bottom w:val="nil"/>
            </w:tcBorders>
          </w:tcPr>
          <w:p w14:paraId="13B3EF54" w14:textId="4505241A" w:rsidR="005230B6" w:rsidRPr="00F85167" w:rsidRDefault="000F434E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sz w:val="18"/>
                <w:szCs w:val="18"/>
                <w:lang w:val="pt-PT"/>
              </w:rPr>
              <w:t>1</w:t>
            </w:r>
            <w:r w:rsidR="00BA60C9">
              <w:rPr>
                <w:rFonts w:cs="Arial"/>
                <w:sz w:val="18"/>
                <w:szCs w:val="18"/>
                <w:lang w:val="pt-PT"/>
              </w:rPr>
              <w:t>783.2</w:t>
            </w:r>
          </w:p>
        </w:tc>
        <w:tc>
          <w:tcPr>
            <w:tcW w:w="1501" w:type="dxa"/>
            <w:tcBorders>
              <w:bottom w:val="nil"/>
            </w:tcBorders>
          </w:tcPr>
          <w:p w14:paraId="78F1380A" w14:textId="142A713E" w:rsidR="005230B6" w:rsidRPr="00F85167" w:rsidRDefault="00CF74CD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sz w:val="18"/>
                <w:szCs w:val="18"/>
                <w:lang w:val="pt-PT"/>
              </w:rPr>
              <w:t>2</w:t>
            </w:r>
            <w:r w:rsidR="008D6E09" w:rsidRPr="00F85167">
              <w:rPr>
                <w:rFonts w:cs="Arial"/>
                <w:sz w:val="18"/>
                <w:szCs w:val="18"/>
                <w:lang w:val="pt-PT"/>
              </w:rPr>
              <w:t>2</w:t>
            </w:r>
            <w:r w:rsidR="002C1D14" w:rsidRPr="00F85167">
              <w:rPr>
                <w:rFonts w:cs="Arial"/>
                <w:sz w:val="18"/>
                <w:szCs w:val="18"/>
                <w:lang w:val="pt-PT"/>
              </w:rPr>
              <w:t>.</w:t>
            </w:r>
            <w:r w:rsidR="00BA60C9">
              <w:rPr>
                <w:rFonts w:cs="Arial"/>
                <w:sz w:val="18"/>
                <w:szCs w:val="18"/>
                <w:lang w:val="pt-PT"/>
              </w:rPr>
              <w:t>368.978.2</w:t>
            </w:r>
            <w:r w:rsidR="005230B6" w:rsidRPr="00F85167">
              <w:rPr>
                <w:rFonts w:cs="Arial"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143" w:type="dxa"/>
            <w:tcBorders>
              <w:bottom w:val="nil"/>
            </w:tcBorders>
          </w:tcPr>
          <w:p w14:paraId="58FFBF42" w14:textId="350B5CFD" w:rsidR="005230B6" w:rsidRPr="00F85167" w:rsidRDefault="00816C89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sz w:val="18"/>
                <w:szCs w:val="18"/>
                <w:lang w:val="pt-PT"/>
              </w:rPr>
              <w:t>0</w:t>
            </w:r>
          </w:p>
        </w:tc>
        <w:tc>
          <w:tcPr>
            <w:tcW w:w="1322" w:type="dxa"/>
            <w:tcBorders>
              <w:bottom w:val="nil"/>
              <w:right w:val="nil"/>
            </w:tcBorders>
          </w:tcPr>
          <w:p w14:paraId="665928E8" w14:textId="2924723E" w:rsidR="005230B6" w:rsidRPr="00F85167" w:rsidRDefault="0093480F" w:rsidP="00F42688">
            <w:pPr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F85167">
              <w:rPr>
                <w:rFonts w:cs="Arial"/>
                <w:sz w:val="18"/>
                <w:szCs w:val="18"/>
                <w:lang w:val="pt-PT"/>
              </w:rPr>
              <w:t>1</w:t>
            </w:r>
            <w:r w:rsidR="00CF74CD" w:rsidRPr="00F85167">
              <w:rPr>
                <w:rFonts w:cs="Arial"/>
                <w:sz w:val="18"/>
                <w:szCs w:val="18"/>
                <w:lang w:val="pt-PT"/>
              </w:rPr>
              <w:t>80</w:t>
            </w:r>
          </w:p>
        </w:tc>
      </w:tr>
    </w:tbl>
    <w:p w14:paraId="30EC8C7F" w14:textId="77777777" w:rsidR="00CF74CD" w:rsidRPr="00F85167" w:rsidRDefault="00CF74CD" w:rsidP="00CF74CD">
      <w:pPr>
        <w:ind w:right="60"/>
        <w:rPr>
          <w:rFonts w:cs="Arial"/>
          <w:b/>
          <w:szCs w:val="20"/>
          <w:lang w:val="pt-PT"/>
        </w:rPr>
      </w:pPr>
    </w:p>
    <w:p w14:paraId="31DE5605" w14:textId="77777777" w:rsidR="00CF74CD" w:rsidRDefault="00CF74CD" w:rsidP="00DC20F7">
      <w:pPr>
        <w:ind w:right="60"/>
        <w:rPr>
          <w:rFonts w:cs="Arial"/>
          <w:b/>
          <w:sz w:val="4"/>
          <w:szCs w:val="4"/>
          <w:lang w:val="pt-PT"/>
        </w:rPr>
      </w:pPr>
    </w:p>
    <w:p w14:paraId="78FED3CB" w14:textId="77777777" w:rsidR="00DC20F7" w:rsidRPr="00DC20F7" w:rsidRDefault="00DC20F7" w:rsidP="00DC20F7">
      <w:pPr>
        <w:ind w:right="60"/>
        <w:rPr>
          <w:rFonts w:cs="Arial"/>
          <w:bCs/>
          <w:sz w:val="4"/>
          <w:szCs w:val="4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1985"/>
        <w:gridCol w:w="2551"/>
        <w:gridCol w:w="1843"/>
      </w:tblGrid>
      <w:tr w:rsidR="004F23E8" w:rsidRPr="00F85167" w14:paraId="2F204086" w14:textId="77777777">
        <w:tc>
          <w:tcPr>
            <w:tcW w:w="10490" w:type="dxa"/>
            <w:gridSpan w:val="5"/>
            <w:tcBorders>
              <w:top w:val="nil"/>
              <w:bottom w:val="single" w:sz="4" w:space="0" w:color="auto"/>
            </w:tcBorders>
          </w:tcPr>
          <w:p w14:paraId="2CE02CB7" w14:textId="77777777" w:rsidR="004F23E8" w:rsidRPr="00F85167" w:rsidRDefault="00000000" w:rsidP="006F1EB8">
            <w:pPr>
              <w:pStyle w:val="Heading2"/>
              <w:numPr>
                <w:ilvl w:val="0"/>
                <w:numId w:val="69"/>
              </w:numPr>
              <w:rPr>
                <w:b w:val="0"/>
                <w:bCs w:val="0"/>
                <w:lang w:val="pt-PT"/>
              </w:rPr>
            </w:pPr>
            <w:bookmarkStart w:id="10" w:name="_Toc227676725"/>
            <w:proofErr w:type="spellStart"/>
            <w:r w:rsidRPr="00F85167">
              <w:t>Incidentes</w:t>
            </w:r>
            <w:proofErr w:type="spellEnd"/>
            <w:r w:rsidRPr="00F85167">
              <w:t xml:space="preserve"> </w:t>
            </w:r>
            <w:proofErr w:type="spellStart"/>
            <w:r w:rsidRPr="00F85167">
              <w:t>ambientais</w:t>
            </w:r>
            <w:bookmarkEnd w:id="10"/>
            <w:proofErr w:type="spellEnd"/>
          </w:p>
        </w:tc>
      </w:tr>
      <w:tr w:rsidR="004F23E8" w:rsidRPr="00F85167" w14:paraId="3E841E8C" w14:textId="77777777" w:rsidTr="00EA09F5"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581892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Data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5B33BE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Tipo de incidente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80D125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88540C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Resíduo resultante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B134D2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Quantidade</w:t>
            </w:r>
          </w:p>
        </w:tc>
      </w:tr>
      <w:tr w:rsidR="00DC20F7" w:rsidRPr="00DC20F7" w14:paraId="684BC660" w14:textId="77777777" w:rsidTr="00EA09F5">
        <w:tc>
          <w:tcPr>
            <w:tcW w:w="1701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72742E9D" w14:textId="1C9EC886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6E2D3DC2" w14:textId="7CA2DE3E" w:rsidR="00DC20F7" w:rsidRPr="00DC20F7" w:rsidRDefault="0066532C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Nada a Registar.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58A73E13" w14:textId="7588D39D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23054FD2" w14:textId="081B40D8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1DD3FADE" w14:textId="3E48247E" w:rsidR="00DC20F7" w:rsidRPr="00DC20F7" w:rsidRDefault="00DC20F7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683228" w:rsidRPr="00797672" w14:paraId="023A83B6" w14:textId="77777777" w:rsidTr="00EA09F5">
        <w:tc>
          <w:tcPr>
            <w:tcW w:w="10490" w:type="dxa"/>
            <w:gridSpan w:val="5"/>
            <w:tcBorders>
              <w:top w:val="nil"/>
              <w:bottom w:val="nil"/>
            </w:tcBorders>
          </w:tcPr>
          <w:p w14:paraId="3273095A" w14:textId="75696409" w:rsidR="00683228" w:rsidRPr="00EA09F5" w:rsidRDefault="00683228" w:rsidP="00EA09F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</w:p>
        </w:tc>
      </w:tr>
    </w:tbl>
    <w:p w14:paraId="0B9C74C3" w14:textId="77777777" w:rsidR="00670D61" w:rsidRPr="00F85167" w:rsidRDefault="00670D61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XSpec="center" w:tblpY="128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8"/>
        <w:gridCol w:w="2126"/>
        <w:gridCol w:w="567"/>
        <w:gridCol w:w="1559"/>
        <w:gridCol w:w="1985"/>
      </w:tblGrid>
      <w:tr w:rsidR="00680FCC" w:rsidRPr="00F85167" w14:paraId="2FF4C3CD" w14:textId="77777777" w:rsidTr="00680FCC">
        <w:trPr>
          <w:gridAfter w:val="2"/>
          <w:wAfter w:w="3544" w:type="dxa"/>
          <w:jc w:val="center"/>
        </w:trPr>
        <w:tc>
          <w:tcPr>
            <w:tcW w:w="6946" w:type="dxa"/>
            <w:gridSpan w:val="4"/>
            <w:tcBorders>
              <w:top w:val="nil"/>
              <w:bottom w:val="single" w:sz="4" w:space="0" w:color="auto"/>
            </w:tcBorders>
          </w:tcPr>
          <w:p w14:paraId="176C4737" w14:textId="77777777" w:rsidR="00680FCC" w:rsidRPr="00F85167" w:rsidRDefault="00680FCC" w:rsidP="00680FCC">
            <w:pPr>
              <w:pStyle w:val="Heading2"/>
              <w:numPr>
                <w:ilvl w:val="0"/>
                <w:numId w:val="69"/>
              </w:numPr>
              <w:rPr>
                <w:b w:val="0"/>
                <w:szCs w:val="20"/>
              </w:rPr>
            </w:pPr>
            <w:bookmarkStart w:id="11" w:name="_Toc227676726"/>
            <w:proofErr w:type="spellStart"/>
            <w:r w:rsidRPr="00F85167">
              <w:t>Produção</w:t>
            </w:r>
            <w:proofErr w:type="spellEnd"/>
            <w:r w:rsidRPr="00F85167">
              <w:t xml:space="preserve"> mensal de </w:t>
            </w:r>
            <w:proofErr w:type="spellStart"/>
            <w:r w:rsidRPr="00F85167">
              <w:t>resíduos</w:t>
            </w:r>
            <w:bookmarkEnd w:id="11"/>
            <w:proofErr w:type="spellEnd"/>
          </w:p>
        </w:tc>
      </w:tr>
      <w:tr w:rsidR="004F23E8" w:rsidRPr="00F85167" w14:paraId="76930ECE" w14:textId="77777777" w:rsidTr="00B8660A">
        <w:trPr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C085980" w14:textId="6FC16C2E" w:rsidR="004F23E8" w:rsidRPr="00F85167" w:rsidRDefault="00EA09F5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>
              <w:rPr>
                <w:rFonts w:cs="Arial"/>
                <w:lang w:val="pt-PT"/>
              </w:rPr>
              <w:t>Tipo de resíduos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75E6F06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D605C3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Transportador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9A7AF62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Destino final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0FFF628" w14:textId="77777777" w:rsidR="004F23E8" w:rsidRPr="00F85167" w:rsidRDefault="00000000" w:rsidP="009D7813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Tipo de operação</w:t>
            </w:r>
          </w:p>
        </w:tc>
      </w:tr>
      <w:tr w:rsidR="00EB6F02" w:rsidRPr="00F85167" w14:paraId="4766602D" w14:textId="77777777" w:rsidTr="00B8660A">
        <w:trPr>
          <w:jc w:val="center"/>
        </w:trPr>
        <w:tc>
          <w:tcPr>
            <w:tcW w:w="2835" w:type="dxa"/>
            <w:tcBorders>
              <w:top w:val="single" w:sz="4" w:space="0" w:color="BFBFBF" w:themeColor="background1" w:themeShade="BF"/>
              <w:bottom w:val="nil"/>
              <w:right w:val="single" w:sz="4" w:space="0" w:color="D9D9D9" w:themeColor="background1" w:themeShade="D9"/>
            </w:tcBorders>
            <w:vAlign w:val="center"/>
          </w:tcPr>
          <w:p w14:paraId="572FE814" w14:textId="004E1FDB" w:rsidR="00EB6F02" w:rsidRPr="00F85167" w:rsidRDefault="00B8660A" w:rsidP="009D7813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RCD (</w:t>
            </w:r>
            <w:r w:rsidR="0038397D">
              <w:rPr>
                <w:rFonts w:cs="Arial"/>
                <w:sz w:val="20"/>
                <w:szCs w:val="22"/>
                <w:lang w:val="pt-PT"/>
              </w:rPr>
              <w:t>Entulho</w:t>
            </w:r>
            <w:r>
              <w:rPr>
                <w:rFonts w:cs="Arial"/>
                <w:sz w:val="20"/>
                <w:szCs w:val="22"/>
                <w:lang w:val="pt-PT"/>
              </w:rPr>
              <w:t xml:space="preserve"> segregado para compactação)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63E72DC4" w14:textId="5CCB89FD" w:rsidR="00EB6F02" w:rsidRPr="00F85167" w:rsidRDefault="006414F3" w:rsidP="00EA09F5">
            <w:pPr>
              <w:ind w:right="31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1.500</w:t>
            </w:r>
            <w:r w:rsidR="00EB6F02" w:rsidRPr="00F85167">
              <w:rPr>
                <w:rFonts w:cs="Arial"/>
                <w:sz w:val="20"/>
                <w:szCs w:val="22"/>
                <w:lang w:val="pt-PT"/>
              </w:rPr>
              <w:t>kg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6D3A4A0" w14:textId="337142BF" w:rsidR="00EB6F02" w:rsidRPr="00F85167" w:rsidRDefault="00167C33" w:rsidP="009D7813">
            <w:pPr>
              <w:ind w:right="0"/>
              <w:jc w:val="left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Belo Empreendimentos</w:t>
            </w:r>
          </w:p>
        </w:tc>
        <w:tc>
          <w:tcPr>
            <w:tcW w:w="2126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05F6198" w14:textId="16D3E700" w:rsidR="00EB6F02" w:rsidRPr="00F85167" w:rsidRDefault="00833333" w:rsidP="009D7813">
            <w:pPr>
              <w:ind w:right="29"/>
              <w:jc w:val="left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Composição de Solo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</w:tcBorders>
            <w:vAlign w:val="center"/>
          </w:tcPr>
          <w:p w14:paraId="162FEB66" w14:textId="5A6D24D4" w:rsidR="00EB6F02" w:rsidRPr="00F85167" w:rsidRDefault="00167C33" w:rsidP="009D7813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2"/>
                <w:lang w:val="pt-PT"/>
              </w:rPr>
              <w:t>Reaproveitamento</w:t>
            </w:r>
          </w:p>
        </w:tc>
      </w:tr>
      <w:tr w:rsidR="00EB6F02" w:rsidRPr="00797672" w14:paraId="33DBC1D7" w14:textId="77777777" w:rsidTr="00B8660A">
        <w:trPr>
          <w:jc w:val="center"/>
        </w:trPr>
        <w:tc>
          <w:tcPr>
            <w:tcW w:w="2835" w:type="dxa"/>
            <w:tcBorders>
              <w:top w:val="single" w:sz="4" w:space="0" w:color="BFBFBF" w:themeColor="background1" w:themeShade="BF"/>
              <w:bottom w:val="nil"/>
              <w:right w:val="single" w:sz="4" w:space="0" w:color="D9D9D9" w:themeColor="background1" w:themeShade="D9"/>
            </w:tcBorders>
            <w:vAlign w:val="center"/>
          </w:tcPr>
          <w:p w14:paraId="5207879F" w14:textId="5E55A290" w:rsidR="00EB6F02" w:rsidRPr="00F85167" w:rsidRDefault="00EB6F02" w:rsidP="009D7813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Resíduos </w:t>
            </w:r>
            <w:r w:rsidR="00833333">
              <w:rPr>
                <w:rFonts w:cs="Arial"/>
                <w:sz w:val="20"/>
                <w:szCs w:val="22"/>
                <w:lang w:val="pt-PT"/>
              </w:rPr>
              <w:t>Indiferenciados</w:t>
            </w:r>
          </w:p>
        </w:tc>
        <w:tc>
          <w:tcPr>
            <w:tcW w:w="1418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05EABE60" w14:textId="2BB6E488" w:rsidR="00EB6F02" w:rsidRPr="00F85167" w:rsidRDefault="00833333" w:rsidP="00EA09F5">
            <w:pPr>
              <w:ind w:right="31"/>
              <w:jc w:val="center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18</w:t>
            </w:r>
            <w:r w:rsidR="00167C33" w:rsidRPr="00F85167">
              <w:rPr>
                <w:rFonts w:cs="Arial"/>
                <w:sz w:val="20"/>
                <w:szCs w:val="22"/>
                <w:lang w:val="pt-PT"/>
              </w:rPr>
              <w:t>0</w:t>
            </w:r>
            <w:r w:rsidR="00EB6F02" w:rsidRPr="00F85167">
              <w:rPr>
                <w:rFonts w:cs="Arial"/>
                <w:sz w:val="20"/>
                <w:szCs w:val="22"/>
                <w:lang w:val="pt-PT"/>
              </w:rPr>
              <w:t xml:space="preserve"> kg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199613A9" w14:textId="36E6E9E4" w:rsidR="00EB6F02" w:rsidRPr="00F85167" w:rsidRDefault="00167C33" w:rsidP="009D7813">
            <w:pPr>
              <w:ind w:right="0"/>
              <w:jc w:val="left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Belo Empreendimentos</w:t>
            </w:r>
          </w:p>
        </w:tc>
        <w:tc>
          <w:tcPr>
            <w:tcW w:w="2126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D7D095F" w14:textId="030AF305" w:rsidR="00EB6F02" w:rsidRPr="00F85167" w:rsidRDefault="00833333" w:rsidP="009D7813">
            <w:pPr>
              <w:ind w:right="29"/>
              <w:jc w:val="left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Uso </w:t>
            </w:r>
            <w:r>
              <w:rPr>
                <w:rFonts w:cs="Arial"/>
                <w:sz w:val="20"/>
                <w:szCs w:val="22"/>
                <w:lang w:val="pt-PT"/>
              </w:rPr>
              <w:t>d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>oméstico</w:t>
            </w:r>
          </w:p>
        </w:tc>
        <w:tc>
          <w:tcPr>
            <w:tcW w:w="198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nil"/>
            </w:tcBorders>
            <w:vAlign w:val="center"/>
          </w:tcPr>
          <w:p w14:paraId="30DD4639" w14:textId="716AAED6" w:rsidR="00EB6F02" w:rsidRPr="00F85167" w:rsidRDefault="00833333" w:rsidP="009D7813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22"/>
                <w:lang w:val="pt-PT"/>
              </w:rPr>
              <w:t>Reaproveitamento</w:t>
            </w:r>
          </w:p>
        </w:tc>
      </w:tr>
    </w:tbl>
    <w:p w14:paraId="2C7FCC69" w14:textId="058B81A0" w:rsidR="000A7B7C" w:rsidRPr="00EA09F5" w:rsidRDefault="000A7B7C">
      <w:pPr>
        <w:rPr>
          <w:rFonts w:cs="Arial"/>
          <w:lang w:val="pt-P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2835"/>
        <w:gridCol w:w="2885"/>
      </w:tblGrid>
      <w:tr w:rsidR="004F23E8" w:rsidRPr="00F85167" w14:paraId="3F1C81C8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5C1EF5" w14:textId="6121B0B4" w:rsidR="0050186A" w:rsidRPr="00F85167" w:rsidRDefault="00000000" w:rsidP="00680FCC">
            <w:pPr>
              <w:pStyle w:val="Heading2"/>
              <w:numPr>
                <w:ilvl w:val="0"/>
                <w:numId w:val="69"/>
              </w:numPr>
              <w:rPr>
                <w:b w:val="0"/>
                <w:sz w:val="18"/>
                <w:szCs w:val="20"/>
                <w:lang w:val="pt-PT"/>
              </w:rPr>
            </w:pPr>
            <w:bookmarkStart w:id="12" w:name="_Toc227676727"/>
            <w:proofErr w:type="spellStart"/>
            <w:r w:rsidRPr="00F85167">
              <w:t>Produção</w:t>
            </w:r>
            <w:proofErr w:type="spellEnd"/>
            <w:r w:rsidRPr="00F85167">
              <w:t xml:space="preserve"> </w:t>
            </w:r>
            <w:proofErr w:type="spellStart"/>
            <w:r w:rsidRPr="00F85167">
              <w:t>acumulada</w:t>
            </w:r>
            <w:proofErr w:type="spellEnd"/>
            <w:r w:rsidRPr="00F85167">
              <w:t xml:space="preserve"> de </w:t>
            </w:r>
            <w:proofErr w:type="spellStart"/>
            <w:r w:rsidRPr="00F85167">
              <w:t>resíduos</w:t>
            </w:r>
            <w:bookmarkEnd w:id="12"/>
            <w:proofErr w:type="spellEnd"/>
          </w:p>
        </w:tc>
      </w:tr>
      <w:tr w:rsidR="004F23E8" w:rsidRPr="00F85167" w14:paraId="691D10EA" w14:textId="77777777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3ABBB42" w14:textId="77777777" w:rsidR="004F23E8" w:rsidRPr="00F85167" w:rsidRDefault="00000000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Designação do resíduo</w:t>
            </w:r>
          </w:p>
        </w:tc>
        <w:tc>
          <w:tcPr>
            <w:tcW w:w="283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2E3BB881" w14:textId="77777777" w:rsidR="004F23E8" w:rsidRPr="00F85167" w:rsidRDefault="00000000" w:rsidP="005230B6">
            <w:pPr>
              <w:ind w:left="595" w:right="597"/>
              <w:jc w:val="center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Código LAR</w:t>
            </w:r>
          </w:p>
        </w:tc>
        <w:tc>
          <w:tcPr>
            <w:tcW w:w="2885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44220B6C" w14:textId="77777777" w:rsidR="004F23E8" w:rsidRPr="00F85167" w:rsidRDefault="00000000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F85167">
              <w:rPr>
                <w:rFonts w:cs="Arial"/>
                <w:lang w:val="pt-PT"/>
              </w:rPr>
              <w:t>Quantidade</w:t>
            </w:r>
          </w:p>
        </w:tc>
      </w:tr>
      <w:tr w:rsidR="004F23E8" w:rsidRPr="00F85167" w14:paraId="014AD0C1" w14:textId="77777777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B1EC351" w14:textId="7D8EEEB3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Res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í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d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u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os Sólidos Urbanos (RSU)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0637B9E5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2E333E6" w14:textId="4DD0A517" w:rsidR="004F23E8" w:rsidRPr="00F85167" w:rsidRDefault="009A63F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8</w:t>
            </w:r>
            <w:r w:rsidR="003D19B6" w:rsidRPr="00F85167">
              <w:rPr>
                <w:rFonts w:cs="Arial"/>
                <w:sz w:val="20"/>
                <w:szCs w:val="20"/>
                <w:lang w:val="pt-PT"/>
              </w:rPr>
              <w:t>.8</w:t>
            </w:r>
            <w:r w:rsidR="00167C33" w:rsidRPr="00F85167">
              <w:rPr>
                <w:rFonts w:cs="Arial"/>
                <w:sz w:val="20"/>
                <w:szCs w:val="20"/>
                <w:lang w:val="pt-PT"/>
              </w:rPr>
              <w:t>31</w:t>
            </w:r>
            <w:r w:rsidR="00FC2A29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167C33" w:rsidRPr="00F85167">
              <w:rPr>
                <w:rFonts w:cs="Arial"/>
                <w:sz w:val="20"/>
                <w:szCs w:val="20"/>
                <w:lang w:val="pt-PT"/>
              </w:rPr>
              <w:t>5</w:t>
            </w:r>
            <w:r w:rsidR="00047859"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5230B6" w:rsidRPr="00F85167">
              <w:rPr>
                <w:rFonts w:cs="Arial"/>
                <w:sz w:val="20"/>
                <w:szCs w:val="20"/>
                <w:lang w:val="pt-PT"/>
              </w:rPr>
              <w:t>k</w:t>
            </w:r>
            <w:r w:rsidR="00F83C89" w:rsidRPr="00F85167">
              <w:rPr>
                <w:rFonts w:cs="Arial"/>
                <w:sz w:val="20"/>
                <w:szCs w:val="20"/>
                <w:lang w:val="pt-PT"/>
              </w:rPr>
              <w:t>g</w:t>
            </w:r>
          </w:p>
        </w:tc>
      </w:tr>
      <w:tr w:rsidR="004F23E8" w:rsidRPr="00F85167" w14:paraId="604308AA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E37398E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Solos sobrantes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17A7D455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0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C897465" w14:textId="2EE85644" w:rsidR="004F23E8" w:rsidRPr="00F85167" w:rsidRDefault="00000000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3</w:t>
            </w:r>
            <w:r w:rsidR="00FC2A29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B6197E" w:rsidRPr="00F85167">
              <w:rPr>
                <w:rFonts w:cs="Arial"/>
                <w:sz w:val="20"/>
                <w:szCs w:val="20"/>
                <w:lang w:val="pt-PT"/>
              </w:rPr>
              <w:t>74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m</w:t>
            </w:r>
            <w:r w:rsidRPr="00F85167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4F23E8" w:rsidRPr="00F85167" w14:paraId="57F96DC2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06B04C46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Aço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346AC171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17 04 05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7E8BE5BD" w14:textId="27067DAC" w:rsidR="004F23E8" w:rsidRPr="00F85167" w:rsidRDefault="00000000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5A7A0C" w:rsidRPr="00F85167">
              <w:rPr>
                <w:rFonts w:cs="Arial"/>
                <w:sz w:val="20"/>
                <w:szCs w:val="20"/>
                <w:lang w:val="pt-PT"/>
              </w:rPr>
              <w:t>3</w:t>
            </w:r>
            <w:r w:rsidR="0023176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5A7A0C" w:rsidRPr="00F85167">
              <w:rPr>
                <w:rFonts w:cs="Arial"/>
                <w:sz w:val="20"/>
                <w:szCs w:val="20"/>
                <w:lang w:val="pt-PT"/>
              </w:rPr>
              <w:t>4</w:t>
            </w:r>
            <w:r w:rsidR="009F2C2C" w:rsidRPr="00F85167">
              <w:rPr>
                <w:rFonts w:cs="Arial"/>
                <w:sz w:val="20"/>
                <w:szCs w:val="20"/>
                <w:lang w:val="pt-PT"/>
              </w:rPr>
              <w:t>01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>,</w:t>
            </w:r>
            <w:r w:rsidR="009F2C2C" w:rsidRPr="00F85167">
              <w:rPr>
                <w:rFonts w:cs="Arial"/>
                <w:sz w:val="20"/>
                <w:szCs w:val="20"/>
                <w:lang w:val="pt-PT"/>
              </w:rPr>
              <w:t>5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5230B6" w:rsidRPr="00F85167">
              <w:rPr>
                <w:rFonts w:cs="Arial"/>
                <w:sz w:val="20"/>
                <w:szCs w:val="20"/>
                <w:lang w:val="pt-PT"/>
              </w:rPr>
              <w:t>k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g</w:t>
            </w:r>
          </w:p>
        </w:tc>
      </w:tr>
      <w:tr w:rsidR="004F23E8" w:rsidRPr="00F85167" w14:paraId="55DEB345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6F48D1C" w14:textId="69823FA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Res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í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d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u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os indiferenciados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3ED638A6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20 02 03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B480B1A" w14:textId="6E414122" w:rsidR="004F23E8" w:rsidRPr="00F85167" w:rsidRDefault="00AE6F9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BF02B6" w:rsidRPr="00F85167">
              <w:rPr>
                <w:rFonts w:cs="Arial"/>
                <w:sz w:val="20"/>
                <w:szCs w:val="20"/>
                <w:lang w:val="pt-PT"/>
              </w:rPr>
              <w:t>5</w:t>
            </w:r>
            <w:r w:rsidR="0023176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F02B6" w:rsidRPr="00F85167">
              <w:rPr>
                <w:rFonts w:cs="Arial"/>
                <w:sz w:val="20"/>
                <w:szCs w:val="20"/>
                <w:lang w:val="pt-PT"/>
              </w:rPr>
              <w:t>4</w:t>
            </w:r>
            <w:r w:rsidR="00EB6F02" w:rsidRPr="00F85167">
              <w:rPr>
                <w:rFonts w:cs="Arial"/>
                <w:sz w:val="20"/>
                <w:szCs w:val="20"/>
                <w:lang w:val="pt-PT"/>
              </w:rPr>
              <w:t>43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833333">
              <w:rPr>
                <w:rFonts w:cs="Arial"/>
                <w:sz w:val="20"/>
                <w:szCs w:val="20"/>
                <w:lang w:val="pt-PT"/>
              </w:rPr>
              <w:t>180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541632" w:rsidRPr="00F85167">
              <w:rPr>
                <w:rFonts w:cs="Arial"/>
                <w:sz w:val="20"/>
                <w:szCs w:val="20"/>
                <w:lang w:val="pt-PT"/>
              </w:rPr>
              <w:t>m</w:t>
            </w:r>
            <w:r w:rsidR="00B11538" w:rsidRPr="00F85167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4F23E8" w:rsidRPr="00F85167" w14:paraId="51015C0D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B903B33" w14:textId="5C7AD932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Res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í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d</w:t>
            </w:r>
            <w:r w:rsidR="009D7813" w:rsidRPr="00F85167">
              <w:rPr>
                <w:rFonts w:cs="Arial"/>
                <w:sz w:val="20"/>
                <w:szCs w:val="20"/>
                <w:lang w:val="pt-PT"/>
              </w:rPr>
              <w:t>u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os perigosos/contaminados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473C0B43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16 01 21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6588ED38" w14:textId="5845D1EA" w:rsidR="004F23E8" w:rsidRPr="00F85167" w:rsidRDefault="003C4F86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13</w:t>
            </w:r>
            <w:r w:rsidR="0023176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BF02B6" w:rsidRPr="00F85167">
              <w:rPr>
                <w:rFonts w:cs="Arial"/>
                <w:sz w:val="20"/>
                <w:szCs w:val="20"/>
                <w:lang w:val="pt-PT"/>
              </w:rPr>
              <w:t>8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24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L</w:t>
            </w:r>
          </w:p>
        </w:tc>
      </w:tr>
      <w:tr w:rsidR="004F23E8" w:rsidRPr="00F85167" w14:paraId="60B7140D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C354F57" w14:textId="2BA85CE5" w:rsidR="004F23E8" w:rsidRPr="00F85167" w:rsidRDefault="00B8660A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 xml:space="preserve">RCD - </w:t>
            </w:r>
            <w:r w:rsidR="00000000" w:rsidRPr="00F85167">
              <w:rPr>
                <w:rFonts w:cs="Arial"/>
                <w:sz w:val="20"/>
                <w:szCs w:val="20"/>
                <w:lang w:val="pt-PT"/>
              </w:rPr>
              <w:t>Entulho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43196AB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D6E04B2" w14:textId="48CD6DD1" w:rsidR="004F23E8" w:rsidRPr="00F85167" w:rsidRDefault="00DA47F2">
            <w:pPr>
              <w:ind w:right="38"/>
              <w:rPr>
                <w:rFonts w:cs="Arial"/>
                <w:b/>
                <w:bCs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1746AD"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6414F3">
              <w:rPr>
                <w:rFonts w:cs="Arial"/>
                <w:sz w:val="20"/>
                <w:szCs w:val="20"/>
                <w:lang w:val="pt-PT"/>
              </w:rPr>
              <w:t>8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6414F3">
              <w:rPr>
                <w:rFonts w:cs="Arial"/>
                <w:sz w:val="20"/>
                <w:szCs w:val="20"/>
                <w:lang w:val="pt-PT"/>
              </w:rPr>
              <w:t>4</w:t>
            </w:r>
            <w:r w:rsidR="003D19B6" w:rsidRPr="00F85167">
              <w:rPr>
                <w:rFonts w:cs="Arial"/>
                <w:sz w:val="20"/>
                <w:szCs w:val="20"/>
                <w:lang w:val="pt-PT"/>
              </w:rPr>
              <w:t>16</w:t>
            </w:r>
            <w:r w:rsidR="001746AD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5E5C1B" w:rsidRPr="00F85167">
              <w:rPr>
                <w:rFonts w:cs="Arial"/>
                <w:sz w:val="20"/>
                <w:szCs w:val="20"/>
                <w:lang w:val="pt-PT"/>
              </w:rPr>
              <w:t>2</w:t>
            </w:r>
            <w:r w:rsidR="007B1957" w:rsidRPr="00F85167">
              <w:rPr>
                <w:rFonts w:cs="Arial"/>
                <w:sz w:val="20"/>
                <w:szCs w:val="20"/>
                <w:lang w:val="pt-PT"/>
              </w:rPr>
              <w:t>m</w:t>
            </w:r>
            <w:r w:rsidR="007B1957" w:rsidRPr="00F85167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221493" w:rsidRPr="00F85167" w14:paraId="423B1B44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281674C" w14:textId="5730BE5A" w:rsidR="00221493" w:rsidRPr="00F85167" w:rsidRDefault="00221493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Águas Negras</w:t>
            </w:r>
            <w:r w:rsidR="00683228" w:rsidRPr="00F85167">
              <w:rPr>
                <w:rFonts w:cs="Arial"/>
                <w:sz w:val="20"/>
                <w:szCs w:val="20"/>
                <w:lang w:val="pt-PT"/>
              </w:rPr>
              <w:t> 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/</w:t>
            </w:r>
            <w:r w:rsidR="00683228" w:rsidRPr="00F85167">
              <w:rPr>
                <w:rFonts w:cs="Arial"/>
                <w:sz w:val="20"/>
                <w:szCs w:val="20"/>
                <w:lang w:val="pt-PT"/>
              </w:rPr>
              <w:t> 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E</w:t>
            </w:r>
            <w:r w:rsidR="0055625F" w:rsidRPr="00F85167">
              <w:rPr>
                <w:rFonts w:cs="Arial"/>
                <w:sz w:val="20"/>
                <w:szCs w:val="20"/>
                <w:lang w:val="pt-PT"/>
              </w:rPr>
              <w:t>x</w:t>
            </w:r>
            <w:r w:rsidRPr="00F85167">
              <w:rPr>
                <w:rFonts w:cs="Arial"/>
                <w:sz w:val="20"/>
                <w:szCs w:val="20"/>
                <w:lang w:val="pt-PT"/>
              </w:rPr>
              <w:t>crementos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964D22E" w14:textId="79044523" w:rsidR="00221493" w:rsidRPr="00F85167" w:rsidRDefault="007E3592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02 01 06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BE02D6A" w14:textId="313CA70E" w:rsidR="00221493" w:rsidRPr="00F85167" w:rsidRDefault="009A63F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B770AA" w:rsidRPr="00F85167">
              <w:rPr>
                <w:rFonts w:cs="Arial"/>
                <w:sz w:val="20"/>
                <w:szCs w:val="20"/>
                <w:lang w:val="pt-PT"/>
              </w:rPr>
              <w:t>6</w:t>
            </w:r>
            <w:r w:rsidR="00EB6F02" w:rsidRPr="00F85167">
              <w:rPr>
                <w:rFonts w:cs="Arial"/>
                <w:sz w:val="20"/>
                <w:szCs w:val="20"/>
                <w:lang w:val="pt-PT"/>
              </w:rPr>
              <w:t>1</w:t>
            </w:r>
            <w:r w:rsidR="00231762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221493" w:rsidRPr="00F85167">
              <w:rPr>
                <w:rFonts w:cs="Arial"/>
                <w:sz w:val="20"/>
                <w:szCs w:val="20"/>
                <w:lang w:val="pt-PT"/>
              </w:rPr>
              <w:t>000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221493" w:rsidRPr="00F85167">
              <w:rPr>
                <w:rFonts w:cs="Arial"/>
                <w:sz w:val="20"/>
                <w:szCs w:val="20"/>
                <w:lang w:val="pt-PT"/>
              </w:rPr>
              <w:t>L</w:t>
            </w:r>
          </w:p>
        </w:tc>
      </w:tr>
      <w:tr w:rsidR="00D75D80" w:rsidRPr="00F85167" w14:paraId="6FCE01BC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734128FE" w14:textId="07761F76" w:rsidR="00D75D80" w:rsidRPr="00F85167" w:rsidRDefault="00D75D8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Plástico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5CE9242" w14:textId="178216E7" w:rsidR="00D75D80" w:rsidRPr="00F85167" w:rsidRDefault="00796B7D" w:rsidP="005230B6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17 02 03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00CDBCBB" w14:textId="3219B67F" w:rsidR="00D75D80" w:rsidRPr="00F85167" w:rsidRDefault="00EB6F02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18.416</w:t>
            </w:r>
            <w:r w:rsidR="004B05FF" w:rsidRPr="00F85167">
              <w:rPr>
                <w:rFonts w:cs="Arial"/>
                <w:sz w:val="20"/>
                <w:szCs w:val="20"/>
                <w:lang w:val="pt-PT"/>
              </w:rPr>
              <w:t xml:space="preserve"> kg</w:t>
            </w:r>
          </w:p>
        </w:tc>
      </w:tr>
      <w:tr w:rsidR="004F23E8" w:rsidRPr="00F85167" w14:paraId="315F99D8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6A892C6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Madeira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B7A85E0" w14:textId="77777777" w:rsidR="004F23E8" w:rsidRPr="00F85167" w:rsidRDefault="00000000" w:rsidP="005230B6">
            <w:pPr>
              <w:ind w:right="38"/>
              <w:jc w:val="center"/>
              <w:rPr>
                <w:rFonts w:cs="Arial"/>
                <w:sz w:val="20"/>
                <w:szCs w:val="22"/>
                <w:highlight w:val="red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166EBD44" w14:textId="6592F20E" w:rsidR="004F23E8" w:rsidRPr="00F85167" w:rsidRDefault="00BF02B6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F85167">
              <w:rPr>
                <w:rFonts w:cs="Arial"/>
                <w:sz w:val="20"/>
                <w:szCs w:val="20"/>
                <w:lang w:val="pt-PT"/>
              </w:rPr>
              <w:t>4</w:t>
            </w:r>
            <w:r w:rsidR="00FC2A29" w:rsidRPr="00F85167">
              <w:rPr>
                <w:rFonts w:cs="Arial"/>
                <w:sz w:val="20"/>
                <w:szCs w:val="20"/>
                <w:lang w:val="pt-PT"/>
              </w:rPr>
              <w:t>.</w:t>
            </w:r>
            <w:r w:rsidR="00546341" w:rsidRPr="00F85167">
              <w:rPr>
                <w:rFonts w:cs="Arial"/>
                <w:sz w:val="20"/>
                <w:szCs w:val="20"/>
                <w:lang w:val="pt-PT"/>
              </w:rPr>
              <w:t>86</w:t>
            </w:r>
            <w:r w:rsidR="00FC2A29" w:rsidRPr="00F85167">
              <w:rPr>
                <w:rFonts w:cs="Arial"/>
                <w:sz w:val="20"/>
                <w:szCs w:val="20"/>
                <w:lang w:val="pt-PT"/>
              </w:rPr>
              <w:t>0</w:t>
            </w:r>
            <w:r w:rsidR="000A7B7C" w:rsidRPr="00F85167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3C0855" w:rsidRPr="00F85167">
              <w:rPr>
                <w:rFonts w:cs="Arial"/>
                <w:sz w:val="20"/>
                <w:szCs w:val="20"/>
                <w:lang w:val="pt-PT"/>
              </w:rPr>
              <w:t>m</w:t>
            </w:r>
            <w:r w:rsidR="003C0855" w:rsidRPr="00F85167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</w:tbl>
    <w:p w14:paraId="01967FDD" w14:textId="77777777" w:rsidR="004F23E8" w:rsidRPr="00680FCC" w:rsidRDefault="004F23E8" w:rsidP="00680FCC">
      <w:pPr>
        <w:rPr>
          <w:rFonts w:cs="Arial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1984"/>
        <w:gridCol w:w="3544"/>
      </w:tblGrid>
      <w:tr w:rsidR="004F23E8" w:rsidRPr="00680FCC" w14:paraId="25A1DFC5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2CE34384" w14:textId="6F5D6041" w:rsidR="004F23E8" w:rsidRPr="00680FCC" w:rsidRDefault="00000000" w:rsidP="00680FCC">
            <w:pPr>
              <w:pStyle w:val="Heading2"/>
              <w:numPr>
                <w:ilvl w:val="0"/>
                <w:numId w:val="69"/>
              </w:numPr>
              <w:rPr>
                <w:lang w:val="pt-PT"/>
              </w:rPr>
            </w:pPr>
            <w:bookmarkStart w:id="13" w:name="_Toc227676728"/>
            <w:proofErr w:type="spellStart"/>
            <w:r w:rsidRPr="00680FCC">
              <w:t>Medições</w:t>
            </w:r>
            <w:proofErr w:type="spellEnd"/>
            <w:r w:rsidR="00787B20" w:rsidRPr="00680FCC">
              <w:t> </w:t>
            </w:r>
            <w:r w:rsidRPr="00680FCC">
              <w:t>/</w:t>
            </w:r>
            <w:r w:rsidR="00787B20" w:rsidRPr="00680FCC">
              <w:t> </w:t>
            </w:r>
            <w:proofErr w:type="spellStart"/>
            <w:r w:rsidRPr="00680FCC">
              <w:t>Análises</w:t>
            </w:r>
            <w:proofErr w:type="spellEnd"/>
            <w:r w:rsidRPr="00680FCC">
              <w:t xml:space="preserve"> </w:t>
            </w:r>
            <w:proofErr w:type="spellStart"/>
            <w:r w:rsidRPr="00680FCC">
              <w:t>realizadas</w:t>
            </w:r>
            <w:bookmarkEnd w:id="13"/>
            <w:proofErr w:type="spellEnd"/>
          </w:p>
        </w:tc>
      </w:tr>
      <w:tr w:rsidR="004F23E8" w:rsidRPr="00F85167" w14:paraId="56931230" w14:textId="77777777" w:rsidTr="00680FCC"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12409D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Tipo de medição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D459BC8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2760BD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5B11C2F" w14:textId="59DCDAA2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 xml:space="preserve">Referência do </w:t>
            </w:r>
            <w:r w:rsidR="009D7813" w:rsidRPr="00F85167">
              <w:rPr>
                <w:rFonts w:cs="Arial"/>
                <w:lang w:val="pt-PT"/>
              </w:rPr>
              <w:t>r</w:t>
            </w:r>
            <w:r w:rsidRPr="00F85167">
              <w:rPr>
                <w:rFonts w:cs="Arial"/>
                <w:lang w:val="pt-PT"/>
              </w:rPr>
              <w:t>elatório</w:t>
            </w:r>
          </w:p>
        </w:tc>
      </w:tr>
    </w:tbl>
    <w:p w14:paraId="010682A9" w14:textId="0B54665D" w:rsidR="00B8660A" w:rsidRDefault="00B8660A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  <w:r>
        <w:rPr>
          <w:rFonts w:cs="Arial"/>
          <w:sz w:val="20"/>
          <w:szCs w:val="20"/>
          <w:lang w:val="pt-PT"/>
        </w:rPr>
        <w:t>No mês em análise não foram realizadas medições técnicas.</w:t>
      </w:r>
    </w:p>
    <w:p w14:paraId="3FE7C3C5" w14:textId="77777777" w:rsidR="00B8660A" w:rsidRDefault="00B8660A">
      <w:pPr>
        <w:ind w:right="0"/>
        <w:jc w:val="left"/>
        <w:rPr>
          <w:rFonts w:cs="Arial"/>
          <w:sz w:val="20"/>
          <w:szCs w:val="20"/>
          <w:lang w:val="pt-PT"/>
        </w:rPr>
      </w:pPr>
      <w:r>
        <w:rPr>
          <w:rFonts w:cs="Arial"/>
          <w:sz w:val="20"/>
          <w:szCs w:val="20"/>
          <w:lang w:val="pt-PT"/>
        </w:rPr>
        <w:br w:type="page"/>
      </w:r>
    </w:p>
    <w:p w14:paraId="3F00589D" w14:textId="77777777" w:rsidR="00787B20" w:rsidRPr="00680FCC" w:rsidRDefault="00787B20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4F23E8" w:rsidRPr="00F85167" w14:paraId="3D283AFA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2D175FA7" w14:textId="77777777" w:rsidR="00680FCC" w:rsidRDefault="00680FCC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14" w:name="_Toc227676729"/>
            <w:r>
              <w:rPr>
                <w:rFonts w:ascii="Arial" w:hAnsi="Arial"/>
                <w:b/>
                <w:bCs w:val="0"/>
              </w:rPr>
              <w:t>Qualidade</w:t>
            </w:r>
            <w:bookmarkEnd w:id="14"/>
          </w:p>
          <w:p w14:paraId="36DFA776" w14:textId="4C171898" w:rsidR="004F23E8" w:rsidRPr="00680FCC" w:rsidRDefault="00000000" w:rsidP="00680FCC">
            <w:pPr>
              <w:pStyle w:val="Heading2"/>
              <w:numPr>
                <w:ilvl w:val="0"/>
                <w:numId w:val="80"/>
              </w:numPr>
              <w:rPr>
                <w:b w:val="0"/>
                <w:bCs w:val="0"/>
              </w:rPr>
            </w:pPr>
            <w:bookmarkStart w:id="15" w:name="_Toc227676730"/>
            <w:proofErr w:type="spellStart"/>
            <w:r w:rsidRPr="00680FCC">
              <w:t>Reclamações</w:t>
            </w:r>
            <w:bookmarkEnd w:id="15"/>
            <w:proofErr w:type="spellEnd"/>
          </w:p>
        </w:tc>
      </w:tr>
      <w:tr w:rsidR="004F23E8" w:rsidRPr="00F85167" w14:paraId="0A54F95F" w14:textId="77777777" w:rsidTr="000A7B7C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B6B4BE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E4AE661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A7509CE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705F357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Estado</w:t>
            </w:r>
          </w:p>
        </w:tc>
      </w:tr>
      <w:tr w:rsidR="00EA09F5" w:rsidRPr="00B8660A" w14:paraId="15AE88D2" w14:textId="77777777" w:rsidTr="00DF2ADA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</w:tcPr>
          <w:p w14:paraId="76B4EB29" w14:textId="2A235893" w:rsidR="00EA09F5" w:rsidRPr="00F85167" w:rsidRDefault="00EA09F5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bookmarkStart w:id="16" w:name="_Hlk156829801"/>
            <w:r w:rsidRPr="00F85167">
              <w:rPr>
                <w:rFonts w:cs="Arial"/>
                <w:sz w:val="20"/>
                <w:szCs w:val="22"/>
                <w:lang w:val="pt-PT"/>
              </w:rPr>
              <w:t>Sem reclamações a registar até à presente data.</w:t>
            </w:r>
          </w:p>
        </w:tc>
      </w:tr>
    </w:tbl>
    <w:p w14:paraId="63C39CC1" w14:textId="4AE667CB" w:rsidR="004F23E8" w:rsidRPr="00F85167" w:rsidRDefault="00000000" w:rsidP="00B8660A">
      <w:pPr>
        <w:tabs>
          <w:tab w:val="left" w:pos="1560"/>
        </w:tabs>
        <w:ind w:left="142" w:right="911"/>
        <w:rPr>
          <w:rFonts w:cs="Arial"/>
          <w:sz w:val="20"/>
          <w:szCs w:val="22"/>
          <w:lang w:val="pt-PT"/>
        </w:rPr>
      </w:pPr>
      <w:r w:rsidRPr="00F85167">
        <w:rPr>
          <w:rFonts w:cs="Arial"/>
          <w:sz w:val="20"/>
          <w:szCs w:val="22"/>
          <w:lang w:val="pt-PT"/>
        </w:rPr>
        <w:t xml:space="preserve">Nota1: Para consulta </w:t>
      </w:r>
      <w:r w:rsidR="00796B7D" w:rsidRPr="00F85167">
        <w:rPr>
          <w:rFonts w:cs="Arial"/>
          <w:sz w:val="20"/>
          <w:szCs w:val="22"/>
          <w:lang w:val="pt-PT"/>
        </w:rPr>
        <w:t>disponível n</w:t>
      </w:r>
      <w:r w:rsidRPr="00F85167">
        <w:rPr>
          <w:rFonts w:cs="Arial"/>
          <w:sz w:val="20"/>
          <w:szCs w:val="22"/>
          <w:lang w:val="pt-PT"/>
        </w:rPr>
        <w:t xml:space="preserve">o arquivo das </w:t>
      </w:r>
      <w:r w:rsidR="00796B7D" w:rsidRPr="00F85167">
        <w:rPr>
          <w:rFonts w:cs="Arial"/>
          <w:sz w:val="20"/>
          <w:szCs w:val="22"/>
          <w:lang w:val="pt-PT"/>
        </w:rPr>
        <w:t>“</w:t>
      </w:r>
      <w:r w:rsidRPr="00F85167">
        <w:rPr>
          <w:rFonts w:cs="Arial"/>
          <w:sz w:val="20"/>
          <w:szCs w:val="22"/>
          <w:lang w:val="pt-PT"/>
        </w:rPr>
        <w:t>Reclamações</w:t>
      </w:r>
      <w:r w:rsidR="00796B7D" w:rsidRPr="00F85167">
        <w:rPr>
          <w:rFonts w:cs="Arial"/>
          <w:sz w:val="20"/>
          <w:szCs w:val="22"/>
          <w:lang w:val="pt-PT"/>
        </w:rPr>
        <w:t>”.</w:t>
      </w:r>
    </w:p>
    <w:p w14:paraId="6261885B" w14:textId="77777777" w:rsidR="004F23E8" w:rsidRPr="00F85167" w:rsidRDefault="004F23E8">
      <w:pPr>
        <w:tabs>
          <w:tab w:val="left" w:pos="1560"/>
        </w:tabs>
        <w:ind w:right="911"/>
        <w:rPr>
          <w:rFonts w:cs="Arial"/>
          <w:sz w:val="18"/>
          <w:szCs w:val="18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4207"/>
        <w:gridCol w:w="2268"/>
        <w:gridCol w:w="2268"/>
      </w:tblGrid>
      <w:tr w:rsidR="004F23E8" w:rsidRPr="00B8660A" w14:paraId="1AC1D6C3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B11D2CB" w14:textId="77777777" w:rsidR="00680FCC" w:rsidRDefault="00680FCC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</w:rPr>
            </w:pPr>
            <w:bookmarkStart w:id="17" w:name="_Toc227676731"/>
            <w:bookmarkEnd w:id="16"/>
            <w:r>
              <w:rPr>
                <w:rFonts w:ascii="Arial" w:hAnsi="Arial"/>
                <w:b/>
                <w:bCs w:val="0"/>
              </w:rPr>
              <w:t>Social</w:t>
            </w:r>
            <w:bookmarkEnd w:id="17"/>
          </w:p>
          <w:p w14:paraId="52B8E8A5" w14:textId="24E3326A" w:rsidR="004F23E8" w:rsidRPr="00D54E9A" w:rsidRDefault="00000000" w:rsidP="00680FCC">
            <w:pPr>
              <w:pStyle w:val="Heading2"/>
              <w:numPr>
                <w:ilvl w:val="0"/>
                <w:numId w:val="82"/>
              </w:numPr>
              <w:rPr>
                <w:b w:val="0"/>
                <w:bCs w:val="0"/>
                <w:lang w:val="pt-PT"/>
              </w:rPr>
            </w:pPr>
            <w:bookmarkStart w:id="18" w:name="_Toc227676732"/>
            <w:r w:rsidRPr="00D54E9A">
              <w:rPr>
                <w:lang w:val="pt-PT"/>
              </w:rPr>
              <w:t xml:space="preserve">Acções de </w:t>
            </w:r>
            <w:proofErr w:type="spellStart"/>
            <w:r w:rsidRPr="00D54E9A">
              <w:rPr>
                <w:lang w:val="pt-PT"/>
              </w:rPr>
              <w:t>interacção</w:t>
            </w:r>
            <w:proofErr w:type="spellEnd"/>
            <w:r w:rsidRPr="00D54E9A">
              <w:rPr>
                <w:lang w:val="pt-PT"/>
              </w:rPr>
              <w:t xml:space="preserve"> com a comunidade</w:t>
            </w:r>
            <w:bookmarkEnd w:id="18"/>
          </w:p>
        </w:tc>
      </w:tr>
      <w:tr w:rsidR="004F23E8" w:rsidRPr="00F85167" w14:paraId="376AAA60" w14:textId="77777777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958C1FF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Data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D170E3A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F85167">
              <w:rPr>
                <w:rFonts w:cs="Arial"/>
                <w:lang w:val="pt-PT"/>
              </w:rPr>
              <w:t>Descrição da acção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7889C8EB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Entidade envolvida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8EDD755" w14:textId="77777777" w:rsidR="004F23E8" w:rsidRPr="00F85167" w:rsidRDefault="00000000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F85167">
              <w:rPr>
                <w:rFonts w:cs="Arial"/>
                <w:lang w:val="pt-PT"/>
              </w:rPr>
              <w:t>N.º intervenientes</w:t>
            </w:r>
          </w:p>
        </w:tc>
      </w:tr>
      <w:tr w:rsidR="004F23E8" w:rsidRPr="00F85167" w14:paraId="518FFF84" w14:textId="77777777" w:rsidTr="00B8660A">
        <w:tc>
          <w:tcPr>
            <w:tcW w:w="1747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vAlign w:val="center"/>
          </w:tcPr>
          <w:p w14:paraId="1216FE31" w14:textId="325754A4" w:rsidR="004F23E8" w:rsidRPr="00F85167" w:rsidRDefault="00F60B8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1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7</w:t>
            </w:r>
            <w:r w:rsidR="00FE6ECB" w:rsidRPr="00F85167">
              <w:rPr>
                <w:rFonts w:cs="Arial"/>
                <w:sz w:val="20"/>
                <w:szCs w:val="22"/>
                <w:lang w:val="pt-PT"/>
              </w:rPr>
              <w:t>/</w:t>
            </w:r>
            <w:r w:rsidR="00B770AA" w:rsidRPr="00F85167">
              <w:rPr>
                <w:rFonts w:cs="Arial"/>
                <w:sz w:val="20"/>
                <w:szCs w:val="22"/>
                <w:lang w:val="pt-PT"/>
              </w:rPr>
              <w:t>0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4</w:t>
            </w:r>
            <w:r w:rsidR="00FE6ECB" w:rsidRPr="00F85167">
              <w:rPr>
                <w:rFonts w:cs="Arial"/>
                <w:sz w:val="20"/>
                <w:szCs w:val="22"/>
                <w:lang w:val="pt-PT"/>
              </w:rPr>
              <w:t>/202</w:t>
            </w:r>
            <w:r w:rsidR="00B770AA" w:rsidRPr="00F85167">
              <w:rPr>
                <w:rFonts w:cs="Arial"/>
                <w:sz w:val="20"/>
                <w:szCs w:val="22"/>
                <w:lang w:val="pt-PT"/>
              </w:rPr>
              <w:t>6</w:t>
            </w:r>
          </w:p>
        </w:tc>
        <w:tc>
          <w:tcPr>
            <w:tcW w:w="4207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vAlign w:val="center"/>
          </w:tcPr>
          <w:p w14:paraId="1722650F" w14:textId="7DE15033" w:rsidR="004F23E8" w:rsidRPr="00F85167" w:rsidRDefault="0055625F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Inquérito com </w:t>
            </w:r>
            <w:r w:rsidR="00B8660A">
              <w:rPr>
                <w:rFonts w:cs="Arial"/>
                <w:sz w:val="20"/>
                <w:szCs w:val="22"/>
                <w:lang w:val="pt-PT"/>
              </w:rPr>
              <w:t xml:space="preserve">a 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direção do col</w:t>
            </w:r>
            <w:r w:rsidR="00B8660A">
              <w:rPr>
                <w:rFonts w:cs="Arial"/>
                <w:sz w:val="20"/>
                <w:szCs w:val="22"/>
                <w:lang w:val="pt-PT"/>
              </w:rPr>
              <w:t>é</w:t>
            </w:r>
            <w:r w:rsidR="0063307F">
              <w:rPr>
                <w:rFonts w:cs="Arial"/>
                <w:sz w:val="20"/>
                <w:szCs w:val="22"/>
                <w:lang w:val="pt-PT"/>
              </w:rPr>
              <w:t>gio Francisco</w:t>
            </w:r>
            <w:r w:rsidR="001746AD" w:rsidRPr="00F85167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9B6349" w:rsidRPr="00F85167">
              <w:rPr>
                <w:rFonts w:cs="Arial"/>
                <w:sz w:val="20"/>
                <w:szCs w:val="22"/>
                <w:lang w:val="pt-PT"/>
              </w:rPr>
              <w:t>na proximidade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9B6349" w:rsidRPr="00F85167">
              <w:rPr>
                <w:rFonts w:cs="Arial"/>
                <w:sz w:val="20"/>
                <w:szCs w:val="22"/>
                <w:lang w:val="pt-PT"/>
              </w:rPr>
              <w:t>da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 obra </w:t>
            </w:r>
            <w:r w:rsidR="000A7B7C" w:rsidRPr="00F85167">
              <w:rPr>
                <w:rFonts w:cs="Arial"/>
                <w:sz w:val="20"/>
                <w:szCs w:val="22"/>
                <w:lang w:val="pt-PT"/>
              </w:rPr>
              <w:t xml:space="preserve">sobre 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>possíveis impact</w:t>
            </w:r>
            <w:r w:rsidR="009B6349" w:rsidRPr="00F85167">
              <w:rPr>
                <w:rFonts w:cs="Arial"/>
                <w:sz w:val="20"/>
                <w:szCs w:val="22"/>
                <w:lang w:val="pt-PT"/>
              </w:rPr>
              <w:t>o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s negativos provocados pela actividade </w:t>
            </w:r>
            <w:r w:rsidR="00796B7D" w:rsidRPr="00F85167">
              <w:rPr>
                <w:rFonts w:cs="Arial"/>
                <w:sz w:val="20"/>
                <w:szCs w:val="22"/>
                <w:lang w:val="pt-PT"/>
              </w:rPr>
              <w:t>a decorrer</w:t>
            </w:r>
            <w:r w:rsidRPr="00F85167">
              <w:rPr>
                <w:rFonts w:cs="Arial"/>
                <w:sz w:val="20"/>
                <w:szCs w:val="22"/>
                <w:lang w:val="pt-PT"/>
              </w:rPr>
              <w:t xml:space="preserve"> (poeira, </w:t>
            </w:r>
            <w:proofErr w:type="spellStart"/>
            <w:proofErr w:type="gramStart"/>
            <w:r w:rsidRPr="00F85167">
              <w:rPr>
                <w:rFonts w:cs="Arial"/>
                <w:sz w:val="20"/>
                <w:szCs w:val="22"/>
                <w:lang w:val="pt-PT"/>
              </w:rPr>
              <w:t>ruído,etc</w:t>
            </w:r>
            <w:proofErr w:type="spellEnd"/>
            <w:r w:rsidRPr="00F85167">
              <w:rPr>
                <w:rFonts w:cs="Arial"/>
                <w:sz w:val="20"/>
                <w:szCs w:val="22"/>
                <w:lang w:val="pt-PT"/>
              </w:rPr>
              <w:t>.</w:t>
            </w:r>
            <w:proofErr w:type="gramEnd"/>
            <w:r w:rsidRPr="00F85167">
              <w:rPr>
                <w:rFonts w:cs="Arial"/>
                <w:sz w:val="20"/>
                <w:szCs w:val="22"/>
                <w:lang w:val="pt-PT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vAlign w:val="center"/>
          </w:tcPr>
          <w:p w14:paraId="1D8BC053" w14:textId="60378231" w:rsidR="004F23E8" w:rsidRPr="00F85167" w:rsidRDefault="00787B20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F85167">
              <w:rPr>
                <w:rFonts w:cs="Arial"/>
                <w:sz w:val="20"/>
                <w:szCs w:val="22"/>
                <w:lang w:val="pt-PT"/>
              </w:rPr>
              <w:t>Comunidade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vAlign w:val="center"/>
          </w:tcPr>
          <w:p w14:paraId="155DFBC2" w14:textId="32A76252" w:rsidR="004F23E8" w:rsidRPr="00F85167" w:rsidRDefault="0063307F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4</w:t>
            </w:r>
          </w:p>
        </w:tc>
      </w:tr>
    </w:tbl>
    <w:p w14:paraId="77416783" w14:textId="77777777" w:rsidR="00380082" w:rsidRPr="00F85167" w:rsidRDefault="00380082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tblpY="1"/>
        <w:tblOverlap w:val="never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4400"/>
        <w:gridCol w:w="845"/>
      </w:tblGrid>
      <w:tr w:rsidR="004F23E8" w:rsidRPr="00F85167" w14:paraId="0B7FD0F6" w14:textId="77777777">
        <w:trPr>
          <w:gridAfter w:val="1"/>
          <w:wAfter w:w="845" w:type="dxa"/>
          <w:trHeight w:val="277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6A885708" w14:textId="0D415E4E" w:rsidR="004F23E8" w:rsidRPr="00680FCC" w:rsidRDefault="00000000" w:rsidP="006F1EB8">
            <w:pPr>
              <w:pStyle w:val="Style1"/>
              <w:framePr w:hSpace="0" w:wrap="auto" w:vAnchor="margin" w:hAnchor="text" w:xAlign="left" w:yAlign="inline"/>
              <w:rPr>
                <w:rFonts w:ascii="Arial" w:hAnsi="Arial"/>
                <w:b/>
                <w:bCs w:val="0"/>
                <w:szCs w:val="20"/>
              </w:rPr>
            </w:pPr>
            <w:bookmarkStart w:id="19" w:name="_Hlk157420282"/>
            <w:bookmarkStart w:id="20" w:name="_Toc227676733"/>
            <w:proofErr w:type="spellStart"/>
            <w:r w:rsidRPr="00680FCC">
              <w:rPr>
                <w:rFonts w:ascii="Arial" w:hAnsi="Arial"/>
                <w:b/>
                <w:bCs w:val="0"/>
              </w:rPr>
              <w:t>Check</w:t>
            </w:r>
            <w:r w:rsidR="000A7B7C" w:rsidRPr="00680FCC">
              <w:rPr>
                <w:rFonts w:ascii="Arial" w:hAnsi="Arial"/>
                <w:b/>
                <w:bCs w:val="0"/>
              </w:rPr>
              <w:t>l</w:t>
            </w:r>
            <w:r w:rsidRPr="00680FCC">
              <w:rPr>
                <w:rFonts w:ascii="Arial" w:hAnsi="Arial"/>
                <w:b/>
                <w:bCs w:val="0"/>
              </w:rPr>
              <w:t>ist</w:t>
            </w:r>
            <w:bookmarkEnd w:id="20"/>
            <w:proofErr w:type="spellEnd"/>
          </w:p>
        </w:tc>
      </w:tr>
      <w:tr w:rsidR="004F23E8" w:rsidRPr="00F85167" w14:paraId="5040435F" w14:textId="77777777" w:rsidTr="00B8660A">
        <w:trPr>
          <w:trHeight w:val="277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18014EE" w14:textId="77777777" w:rsidR="004F23E8" w:rsidRPr="00F85167" w:rsidRDefault="00000000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F85167">
              <w:rPr>
                <w:rFonts w:cs="Arial"/>
                <w:bCs/>
                <w:szCs w:val="20"/>
                <w:lang w:val="pt-PT"/>
              </w:rPr>
              <w:t>Resultado (%)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69AFC4B4" w14:textId="3348417E" w:rsidR="004F23E8" w:rsidRPr="00F85167" w:rsidRDefault="009B7F04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18"/>
                <w:lang w:val="pt-PT"/>
              </w:rPr>
              <w:t>10</w:t>
            </w:r>
            <w:r w:rsidR="00EB05C6">
              <w:rPr>
                <w:rFonts w:cs="Arial"/>
                <w:bCs/>
                <w:sz w:val="20"/>
                <w:szCs w:val="18"/>
                <w:lang w:val="pt-PT"/>
              </w:rPr>
              <w:t>0</w:t>
            </w:r>
            <w:r w:rsidR="00CD3F1B" w:rsidRPr="00F85167">
              <w:rPr>
                <w:rFonts w:cs="Arial"/>
                <w:bCs/>
                <w:sz w:val="20"/>
                <w:szCs w:val="18"/>
                <w:lang w:val="pt-PT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71A09DB" w14:textId="77777777" w:rsidR="004F23E8" w:rsidRPr="00F85167" w:rsidRDefault="00000000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F85167">
              <w:rPr>
                <w:rFonts w:cs="Arial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</w:tcPr>
          <w:p w14:paraId="5CF8CF94" w14:textId="6945D1C2" w:rsidR="004F23E8" w:rsidRPr="00F85167" w:rsidRDefault="005230B6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F85167">
              <w:rPr>
                <w:rFonts w:cs="Arial"/>
                <w:bCs/>
                <w:sz w:val="20"/>
                <w:szCs w:val="18"/>
                <w:lang w:val="pt-PT"/>
              </w:rPr>
              <w:t>Excelente</w:t>
            </w:r>
          </w:p>
        </w:tc>
      </w:tr>
      <w:tr w:rsidR="004F23E8" w:rsidRPr="00F85167" w14:paraId="6A5A64C7" w14:textId="77777777">
        <w:trPr>
          <w:trHeight w:val="50"/>
        </w:trPr>
        <w:tc>
          <w:tcPr>
            <w:tcW w:w="104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auto"/>
          </w:tcPr>
          <w:p w14:paraId="4C656ED9" w14:textId="77777777" w:rsidR="004F23E8" w:rsidRPr="00F85167" w:rsidRDefault="004F23E8">
            <w:pPr>
              <w:ind w:right="60"/>
              <w:rPr>
                <w:rFonts w:cs="Arial"/>
                <w:bCs/>
                <w:sz w:val="4"/>
                <w:szCs w:val="2"/>
                <w:lang w:val="pt-PT"/>
              </w:rPr>
            </w:pPr>
          </w:p>
        </w:tc>
      </w:tr>
      <w:bookmarkEnd w:id="19"/>
    </w:tbl>
    <w:p w14:paraId="604F09B4" w14:textId="568CBD56" w:rsidR="004F23E8" w:rsidRPr="00F85167" w:rsidRDefault="004F23E8" w:rsidP="009B6349">
      <w:pPr>
        <w:tabs>
          <w:tab w:val="left" w:pos="1560"/>
        </w:tabs>
        <w:ind w:right="911"/>
        <w:rPr>
          <w:rFonts w:cs="Arial"/>
          <w:b/>
          <w:bCs/>
          <w:sz w:val="18"/>
          <w:szCs w:val="20"/>
          <w:lang w:val="pt-PT"/>
        </w:rPr>
      </w:pPr>
    </w:p>
    <w:p w14:paraId="61CD7205" w14:textId="71879F7E" w:rsidR="006F1EB8" w:rsidRPr="00680FCC" w:rsidRDefault="006F1EB8" w:rsidP="006F1EB8">
      <w:pPr>
        <w:pStyle w:val="Style1"/>
        <w:framePr w:hSpace="0" w:wrap="auto" w:vAnchor="margin" w:hAnchor="text" w:xAlign="left" w:yAlign="inline"/>
        <w:rPr>
          <w:rFonts w:ascii="Arial" w:hAnsi="Arial"/>
          <w:b/>
          <w:bCs w:val="0"/>
        </w:rPr>
      </w:pPr>
      <w:bookmarkStart w:id="21" w:name="_Toc227676734"/>
      <w:r w:rsidRPr="00680FCC">
        <w:rPr>
          <w:rFonts w:ascii="Arial" w:hAnsi="Arial"/>
          <w:b/>
          <w:bCs w:val="0"/>
        </w:rPr>
        <w:t>Anexos</w:t>
      </w:r>
      <w:bookmarkEnd w:id="21"/>
    </w:p>
    <w:p w14:paraId="7AFEA50C" w14:textId="77777777" w:rsidR="006F1EB8" w:rsidRPr="00F85167" w:rsidRDefault="006F1EB8">
      <w:pPr>
        <w:ind w:right="0"/>
        <w:jc w:val="left"/>
        <w:rPr>
          <w:rFonts w:cs="Arial"/>
          <w:bCs/>
          <w:kern w:val="32"/>
          <w:sz w:val="24"/>
          <w:szCs w:val="32"/>
          <w:lang w:val="pt-PT"/>
        </w:rPr>
      </w:pPr>
      <w:r w:rsidRPr="00F85167">
        <w:rPr>
          <w:rFonts w:cs="Arial"/>
        </w:rPr>
        <w:br w:type="page"/>
      </w:r>
    </w:p>
    <w:p w14:paraId="0CCEB879" w14:textId="77777777" w:rsidR="006F1EB8" w:rsidRPr="00F85167" w:rsidRDefault="006F1EB8" w:rsidP="006F1EB8">
      <w:pPr>
        <w:pStyle w:val="Style1"/>
        <w:framePr w:hSpace="0" w:wrap="auto" w:vAnchor="margin" w:hAnchor="text" w:xAlign="left" w:yAlign="inline"/>
        <w:numPr>
          <w:ilvl w:val="0"/>
          <w:numId w:val="0"/>
        </w:numPr>
        <w:rPr>
          <w:rFonts w:ascii="Arial" w:hAnsi="Arial"/>
        </w:rPr>
      </w:pPr>
    </w:p>
    <w:p w14:paraId="048A6E5B" w14:textId="6366F48E" w:rsidR="006F1EB8" w:rsidRPr="00F85167" w:rsidRDefault="006F1EB8" w:rsidP="00683228">
      <w:pPr>
        <w:pStyle w:val="Heading2"/>
        <w:numPr>
          <w:ilvl w:val="0"/>
          <w:numId w:val="74"/>
        </w:numPr>
      </w:pPr>
      <w:bookmarkStart w:id="22" w:name="_Toc227676735"/>
      <w:r w:rsidRPr="00F85167">
        <w:t xml:space="preserve">Mapa de </w:t>
      </w:r>
      <w:proofErr w:type="spellStart"/>
      <w:r w:rsidRPr="00F85167">
        <w:t>sinistralidade</w:t>
      </w:r>
      <w:bookmarkEnd w:id="22"/>
      <w:proofErr w:type="spellEnd"/>
    </w:p>
    <w:p w14:paraId="5665DF8D" w14:textId="77777777" w:rsidR="00AD5B6B" w:rsidRPr="00F85167" w:rsidRDefault="00AD5B6B">
      <w:pPr>
        <w:ind w:right="0"/>
        <w:jc w:val="left"/>
        <w:rPr>
          <w:rFonts w:cs="Arial"/>
        </w:rPr>
      </w:pPr>
    </w:p>
    <w:p w14:paraId="7FC0D60E" w14:textId="41E05691" w:rsidR="006F1EB8" w:rsidRPr="00F85167" w:rsidRDefault="006F1EB8">
      <w:pPr>
        <w:ind w:right="0"/>
        <w:jc w:val="left"/>
        <w:rPr>
          <w:rFonts w:cs="Arial"/>
          <w:b/>
          <w:bCs/>
          <w:iCs/>
          <w:sz w:val="24"/>
          <w:szCs w:val="28"/>
        </w:rPr>
      </w:pPr>
      <w:r w:rsidRPr="00F85167">
        <w:rPr>
          <w:rFonts w:cs="Arial"/>
        </w:rPr>
        <w:br w:type="page"/>
      </w:r>
    </w:p>
    <w:p w14:paraId="4E5D1121" w14:textId="57BF1B9A" w:rsidR="006F1EB8" w:rsidRPr="00F85167" w:rsidRDefault="006F1EB8">
      <w:pPr>
        <w:ind w:right="0"/>
        <w:jc w:val="left"/>
        <w:rPr>
          <w:rFonts w:cs="Arial"/>
          <w:b/>
          <w:bCs/>
          <w:iCs/>
          <w:sz w:val="24"/>
          <w:szCs w:val="28"/>
        </w:rPr>
      </w:pPr>
      <w:r w:rsidRPr="00F85167">
        <w:rPr>
          <w:rFonts w:cs="Arial"/>
        </w:rPr>
        <w:lastRenderedPageBreak/>
        <w:br w:type="page"/>
      </w:r>
    </w:p>
    <w:p w14:paraId="6BABEA07" w14:textId="3C615FDD" w:rsidR="006F1EB8" w:rsidRPr="00F85167" w:rsidRDefault="006F1EB8" w:rsidP="006F1EB8">
      <w:pPr>
        <w:pStyle w:val="Heading2"/>
      </w:pPr>
      <w:bookmarkStart w:id="23" w:name="_Toc227676736"/>
      <w:r w:rsidRPr="00F85167">
        <w:lastRenderedPageBreak/>
        <w:t>Checklist de HSE</w:t>
      </w:r>
      <w:bookmarkEnd w:id="23"/>
    </w:p>
    <w:p w14:paraId="3AB710E2" w14:textId="36C776F1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br w:type="page"/>
      </w:r>
    </w:p>
    <w:p w14:paraId="1D2AB9AB" w14:textId="0B219EDB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23D7E0D9" w14:textId="2BD99B88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56307ACF" w14:textId="1CE43F34" w:rsidR="00717B52" w:rsidRDefault="00717B52">
      <w:pPr>
        <w:ind w:right="0"/>
        <w:jc w:val="left"/>
        <w:rPr>
          <w:rFonts w:cs="Arial"/>
        </w:rPr>
      </w:pPr>
      <w:r>
        <w:rPr>
          <w:rFonts w:cs="Arial"/>
        </w:rPr>
        <w:lastRenderedPageBreak/>
        <w:br w:type="page"/>
      </w:r>
    </w:p>
    <w:p w14:paraId="7B5965DC" w14:textId="77777777" w:rsidR="006F1EB8" w:rsidRPr="00F85167" w:rsidRDefault="006F1EB8" w:rsidP="006F1EB8">
      <w:pPr>
        <w:rPr>
          <w:rFonts w:cs="Arial"/>
        </w:rPr>
      </w:pPr>
    </w:p>
    <w:p w14:paraId="4B941AB2" w14:textId="7B84DDE5" w:rsidR="007463F0" w:rsidRPr="00717B52" w:rsidRDefault="00717B52" w:rsidP="00717B52">
      <w:pPr>
        <w:pStyle w:val="Heading2"/>
        <w:rPr>
          <w:lang w:val="pt-PT"/>
        </w:rPr>
      </w:pPr>
      <w:bookmarkStart w:id="24" w:name="_Toc227676737"/>
      <w:r w:rsidRPr="00717B52">
        <w:rPr>
          <w:lang w:val="pt-PT"/>
        </w:rPr>
        <w:t>Pagamento de Seguro de Acidentes de Trabalho e Doen</w:t>
      </w:r>
      <w:r>
        <w:rPr>
          <w:lang w:val="pt-PT"/>
        </w:rPr>
        <w:t>ças Profissionais</w:t>
      </w:r>
      <w:bookmarkEnd w:id="24"/>
    </w:p>
    <w:p w14:paraId="69956D26" w14:textId="77777777" w:rsidR="007463F0" w:rsidRDefault="007463F0" w:rsidP="006F1EB8">
      <w:pPr>
        <w:rPr>
          <w:rFonts w:cs="Arial"/>
          <w:lang w:val="pt-PT"/>
        </w:rPr>
      </w:pPr>
    </w:p>
    <w:p w14:paraId="75CFF1D1" w14:textId="5AA79B1E" w:rsidR="00717B52" w:rsidRDefault="00717B52" w:rsidP="006F1EB8">
      <w:pPr>
        <w:rPr>
          <w:rFonts w:cs="Arial"/>
          <w:lang w:val="pt-PT"/>
        </w:rPr>
      </w:pPr>
      <w:r>
        <w:rPr>
          <w:rFonts w:cs="Arial"/>
          <w:lang w:val="pt-PT"/>
        </w:rPr>
        <w:t>A VAMED ainda não recebeu o recibo referente ao período em curso. Salientamos que a nossa apólice é de renovação automática, pelo que o seguro se encontra válido.</w:t>
      </w:r>
    </w:p>
    <w:p w14:paraId="5761DB9E" w14:textId="603313C3" w:rsidR="00717B52" w:rsidRDefault="00717B52">
      <w:pPr>
        <w:ind w:right="0"/>
        <w:jc w:val="left"/>
        <w:rPr>
          <w:rFonts w:cs="Arial"/>
          <w:lang w:val="pt-PT"/>
        </w:rPr>
      </w:pPr>
      <w:r>
        <w:rPr>
          <w:rFonts w:cs="Arial"/>
          <w:lang w:val="pt-PT"/>
        </w:rPr>
        <w:br w:type="page"/>
      </w:r>
    </w:p>
    <w:p w14:paraId="6EF9F4C0" w14:textId="538BD9AA" w:rsidR="00717B52" w:rsidRDefault="00717B52" w:rsidP="00717B52">
      <w:pPr>
        <w:pStyle w:val="Heading2"/>
        <w:rPr>
          <w:lang w:val="pt-PT"/>
        </w:rPr>
      </w:pPr>
      <w:bookmarkStart w:id="25" w:name="_Toc227676738"/>
      <w:r>
        <w:rPr>
          <w:lang w:val="pt-PT"/>
        </w:rPr>
        <w:lastRenderedPageBreak/>
        <w:t>Registo de distribuição de EPI</w:t>
      </w:r>
      <w:bookmarkEnd w:id="25"/>
    </w:p>
    <w:p w14:paraId="67DA21F3" w14:textId="4D90DEF7" w:rsidR="00717B52" w:rsidRDefault="00717B52" w:rsidP="00717B52">
      <w:pPr>
        <w:rPr>
          <w:lang w:val="pt-PT"/>
        </w:rPr>
      </w:pPr>
      <w:r>
        <w:rPr>
          <w:lang w:val="pt-PT"/>
        </w:rPr>
        <w:t>Por ser informação considerada como dados pessoais, a mesma pode ser fisicamente consultada no arquivo em obra, junto do departamento de HSE.</w:t>
      </w:r>
    </w:p>
    <w:p w14:paraId="49C6969A" w14:textId="77777777" w:rsidR="00717B52" w:rsidRDefault="00717B52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0AA43D4C" w14:textId="5B7C9FB2" w:rsidR="007330ED" w:rsidRPr="007330ED" w:rsidRDefault="007330ED" w:rsidP="007330ED">
      <w:pPr>
        <w:pStyle w:val="Heading2"/>
        <w:rPr>
          <w:lang w:val="pt-PT"/>
        </w:rPr>
      </w:pPr>
      <w:bookmarkStart w:id="26" w:name="_Toc227676739"/>
      <w:r>
        <w:rPr>
          <w:lang w:val="pt-PT"/>
        </w:rPr>
        <w:lastRenderedPageBreak/>
        <w:t>Guias de manifesto de resíduos</w:t>
      </w:r>
      <w:bookmarkEnd w:id="26"/>
    </w:p>
    <w:p w14:paraId="59D050DE" w14:textId="3A617F5C" w:rsidR="007330ED" w:rsidRDefault="00B8660A" w:rsidP="007330ED">
      <w:pPr>
        <w:rPr>
          <w:lang w:val="pt-PT"/>
        </w:rPr>
      </w:pPr>
      <w:r>
        <w:rPr>
          <w:lang w:val="pt-PT"/>
        </w:rPr>
        <w:t>A serem consultadas em ambiente de obra.</w:t>
      </w:r>
    </w:p>
    <w:p w14:paraId="3F3FB8E0" w14:textId="77777777" w:rsidR="007330ED" w:rsidRDefault="007330ED">
      <w:pPr>
        <w:ind w:right="0"/>
        <w:jc w:val="left"/>
        <w:rPr>
          <w:lang w:val="pt-PT"/>
        </w:rPr>
      </w:pPr>
    </w:p>
    <w:p w14:paraId="0D21B491" w14:textId="0C3C73A4" w:rsidR="00717B52" w:rsidRDefault="00717B52" w:rsidP="007330ED">
      <w:pPr>
        <w:pStyle w:val="Heading2"/>
        <w:rPr>
          <w:lang w:val="pt-PT"/>
        </w:rPr>
      </w:pPr>
      <w:bookmarkStart w:id="27" w:name="_Toc227676740"/>
      <w:r>
        <w:rPr>
          <w:lang w:val="pt-PT"/>
        </w:rPr>
        <w:t>Registos de verificação de equipamentos em obra</w:t>
      </w:r>
      <w:bookmarkEnd w:id="27"/>
    </w:p>
    <w:p w14:paraId="099DBF78" w14:textId="3F50AE5E" w:rsidR="007330ED" w:rsidRDefault="00717B52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  <w:r w:rsidR="007330ED">
        <w:rPr>
          <w:lang w:val="pt-PT"/>
        </w:rPr>
        <w:lastRenderedPageBreak/>
        <w:br w:type="page"/>
      </w:r>
    </w:p>
    <w:p w14:paraId="153E1821" w14:textId="127ADB46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E3AB797" w14:textId="7DA1E74E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733982B" w14:textId="216174C7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32C9B0E3" w14:textId="7E93CFF3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79D952B" w14:textId="437037B6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3161796" w14:textId="4193A07F" w:rsidR="007330ED" w:rsidRDefault="007330ED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68E93E8" w14:textId="77777777" w:rsidR="00717B52" w:rsidRPr="00717B52" w:rsidRDefault="00717B52" w:rsidP="00717B52">
      <w:pPr>
        <w:rPr>
          <w:lang w:val="pt-PT"/>
        </w:rPr>
      </w:pPr>
    </w:p>
    <w:p w14:paraId="0E5E2A7E" w14:textId="06768D91" w:rsidR="00717B52" w:rsidRDefault="00717B52" w:rsidP="00717B52">
      <w:pPr>
        <w:pStyle w:val="Heading2"/>
        <w:rPr>
          <w:lang w:val="pt-PT"/>
        </w:rPr>
      </w:pPr>
      <w:bookmarkStart w:id="28" w:name="_Toc227676741"/>
      <w:r>
        <w:rPr>
          <w:lang w:val="pt-PT"/>
        </w:rPr>
        <w:t>Registos de formação</w:t>
      </w:r>
      <w:bookmarkEnd w:id="28"/>
    </w:p>
    <w:p w14:paraId="51268CCC" w14:textId="6F7885B0" w:rsidR="00B8660A" w:rsidRPr="00B8660A" w:rsidRDefault="00B8660A" w:rsidP="00B8660A">
      <w:pPr>
        <w:rPr>
          <w:lang w:val="pt-PT"/>
        </w:rPr>
      </w:pPr>
      <w:r>
        <w:rPr>
          <w:lang w:val="pt-PT"/>
        </w:rPr>
        <w:t>A serem consultados em obra.</w:t>
      </w:r>
    </w:p>
    <w:sectPr w:rsidR="00B8660A" w:rsidRPr="00B8660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CFAB" w14:textId="77777777" w:rsidR="00934B14" w:rsidRDefault="00934B14">
      <w:pPr>
        <w:pStyle w:val="Footer"/>
      </w:pPr>
      <w:r>
        <w:separator/>
      </w:r>
    </w:p>
  </w:endnote>
  <w:endnote w:type="continuationSeparator" w:id="0">
    <w:p w14:paraId="1A14EDC6" w14:textId="77777777" w:rsidR="00934B14" w:rsidRDefault="00934B14">
      <w:pPr>
        <w:pStyle w:val="Foot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C41C" w14:textId="353C9F45" w:rsidR="004F23E8" w:rsidRDefault="00000000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>HMRH Relatório Mensal de Segurança e Ambiente N.º 0</w:t>
    </w:r>
    <w:r w:rsidR="00BB305A">
      <w:rPr>
        <w:noProof/>
        <w:sz w:val="16"/>
        <w:szCs w:val="16"/>
        <w:lang w:val="pt-PT"/>
      </w:rPr>
      <w:t>3</w:t>
    </w:r>
    <w:r w:rsidR="00797672">
      <w:rPr>
        <w:noProof/>
        <w:sz w:val="16"/>
        <w:szCs w:val="16"/>
        <w:lang w:val="pt-PT"/>
      </w:rPr>
      <w:t>5</w:t>
    </w:r>
    <w:r w:rsidR="00DC20F7">
      <w:rPr>
        <w:noProof/>
        <w:sz w:val="16"/>
        <w:szCs w:val="16"/>
        <w:lang w:val="pt-PT"/>
      </w:rPr>
      <w:t>_Rev</w:t>
    </w:r>
    <w:r w:rsidR="00B8660A">
      <w:rPr>
        <w:noProof/>
        <w:sz w:val="16"/>
        <w:szCs w:val="16"/>
        <w:lang w:val="pt-PT"/>
      </w:rPr>
      <w:t>.1</w:t>
    </w:r>
    <w:r>
      <w:rPr>
        <w:sz w:val="16"/>
        <w:szCs w:val="16"/>
        <w:lang w:val="pt-PT"/>
      </w:rPr>
      <w:tab/>
    </w:r>
    <w:proofErr w:type="spellStart"/>
    <w:r>
      <w:rPr>
        <w:sz w:val="16"/>
        <w:szCs w:val="16"/>
        <w:lang w:val="pt-PT"/>
      </w:rPr>
      <w:t>Page</w:t>
    </w:r>
    <w:proofErr w:type="spellEnd"/>
    <w:r>
      <w:rPr>
        <w:sz w:val="16"/>
        <w:szCs w:val="16"/>
        <w:lang w:val="pt-PT"/>
      </w:rPr>
      <w:t xml:space="preserve">: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  <w:r w:rsidR="00EB773E" w:rsidRPr="00EB773E">
      <w:rPr>
        <w:rStyle w:val="PageNumber"/>
        <w:sz w:val="16"/>
        <w:szCs w:val="16"/>
        <w:lang w:val="pt-PT"/>
      </w:rPr>
      <w:t> </w:t>
    </w:r>
    <w:r>
      <w:rPr>
        <w:rStyle w:val="PageNumber"/>
        <w:sz w:val="16"/>
        <w:szCs w:val="16"/>
        <w:lang w:val="pt-PT"/>
      </w:rPr>
      <w:t>/</w:t>
    </w:r>
    <w:r w:rsidR="00EB773E">
      <w:rPr>
        <w:rStyle w:val="PageNumber"/>
        <w:sz w:val="16"/>
        <w:szCs w:val="16"/>
        <w:lang w:val="pt-PT"/>
      </w:rPr>
      <w:t> 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  <w:p w14:paraId="05124064" w14:textId="77777777" w:rsidR="004F23E8" w:rsidRDefault="004F23E8">
    <w:pPr>
      <w:pStyle w:val="Footer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58A1" w14:textId="543E864A" w:rsidR="004F23E8" w:rsidRPr="000C36A6" w:rsidRDefault="00000000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proofErr w:type="spellStart"/>
    <w:r w:rsidRPr="000C36A6">
      <w:rPr>
        <w:sz w:val="16"/>
        <w:szCs w:val="16"/>
        <w:lang w:val="pt-PT"/>
      </w:rPr>
      <w:t>Document</w:t>
    </w:r>
    <w:proofErr w:type="spellEnd"/>
    <w:r w:rsidRPr="000C36A6">
      <w:rPr>
        <w:sz w:val="16"/>
        <w:szCs w:val="16"/>
        <w:lang w:val="pt-PT"/>
      </w:rPr>
      <w:t xml:space="preserve">: </w:t>
    </w:r>
    <w:r>
      <w:rPr>
        <w:sz w:val="16"/>
        <w:szCs w:val="16"/>
      </w:rPr>
      <w:fldChar w:fldCharType="begin"/>
    </w:r>
    <w:r w:rsidRPr="000C36A6"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0C36A6" w:rsidRPr="000C36A6">
      <w:rPr>
        <w:noProof/>
        <w:sz w:val="16"/>
        <w:szCs w:val="16"/>
        <w:lang w:val="pt-PT"/>
      </w:rPr>
      <w:t>HMRH_Relatório Mensal HSE_018_2024.11.docx</w:t>
    </w:r>
    <w:r>
      <w:rPr>
        <w:sz w:val="16"/>
        <w:szCs w:val="16"/>
      </w:rPr>
      <w:fldChar w:fldCharType="end"/>
    </w:r>
    <w:r w:rsidRPr="000C36A6">
      <w:rPr>
        <w:sz w:val="16"/>
        <w:szCs w:val="16"/>
        <w:lang w:val="pt-PT"/>
      </w:rPr>
      <w:tab/>
      <w:t xml:space="preserve">Page: </w:t>
    </w:r>
    <w:r>
      <w:rPr>
        <w:rStyle w:val="PageNumber"/>
        <w:sz w:val="16"/>
        <w:szCs w:val="16"/>
      </w:rPr>
      <w:fldChar w:fldCharType="begin"/>
    </w:r>
    <w:r w:rsidRPr="000C36A6"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 w:rsidRPr="000C36A6">
      <w:rPr>
        <w:rStyle w:val="PageNumber"/>
        <w:noProof/>
        <w:sz w:val="16"/>
        <w:szCs w:val="16"/>
        <w:lang w:val="pt-PT"/>
      </w:rPr>
      <w:t>1</w:t>
    </w:r>
    <w:r>
      <w:rPr>
        <w:rStyle w:val="PageNumber"/>
        <w:sz w:val="16"/>
        <w:szCs w:val="16"/>
      </w:rPr>
      <w:fldChar w:fldCharType="end"/>
    </w:r>
    <w:r w:rsidRPr="000C36A6">
      <w:rPr>
        <w:rStyle w:val="PageNumber"/>
        <w:sz w:val="16"/>
        <w:szCs w:val="16"/>
        <w:lang w:val="pt-PT"/>
      </w:rPr>
      <w:t xml:space="preserve"> / </w:t>
    </w:r>
    <w:r>
      <w:rPr>
        <w:rStyle w:val="PageNumber"/>
        <w:sz w:val="16"/>
        <w:szCs w:val="16"/>
      </w:rPr>
      <w:fldChar w:fldCharType="begin"/>
    </w:r>
    <w:r w:rsidRPr="000C36A6"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 w:rsidRPr="000C36A6"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827C" w14:textId="77777777" w:rsidR="00934B14" w:rsidRDefault="00934B14">
      <w:pPr>
        <w:pStyle w:val="Footer"/>
      </w:pPr>
      <w:r>
        <w:separator/>
      </w:r>
    </w:p>
  </w:footnote>
  <w:footnote w:type="continuationSeparator" w:id="0">
    <w:p w14:paraId="4BB33A37" w14:textId="77777777" w:rsidR="00934B14" w:rsidRDefault="00934B14">
      <w:pPr>
        <w:pStyle w:val="Foot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F61E" w14:textId="65540720" w:rsidR="004F23E8" w:rsidRDefault="00680F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val="en-GB" w:eastAsia="de-AT"/>
      </w:rPr>
      <w:drawing>
        <wp:anchor distT="0" distB="0" distL="114300" distR="114300" simplePos="0" relativeHeight="251658240" behindDoc="1" locked="0" layoutInCell="1" allowOverlap="1" wp14:anchorId="6E371622" wp14:editId="796206E2">
          <wp:simplePos x="0" y="0"/>
          <wp:positionH relativeFrom="column">
            <wp:posOffset>5847269</wp:posOffset>
          </wp:positionH>
          <wp:positionV relativeFrom="paragraph">
            <wp:posOffset>-56225</wp:posOffset>
          </wp:positionV>
          <wp:extent cx="820952" cy="792273"/>
          <wp:effectExtent l="0" t="0" r="0" b="8255"/>
          <wp:wrapNone/>
          <wp:docPr id="10520656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065667" name="Picture 10520656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952" cy="792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926DF34" w14:textId="2B93EF6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334D7C7F" w14:textId="77777777" w:rsidR="004F23E8" w:rsidRDefault="00000000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Engineering</w:t>
    </w:r>
  </w:p>
  <w:p w14:paraId="3EADED3A" w14:textId="77777777" w:rsidR="004F23E8" w:rsidRDefault="00000000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v02</w:t>
    </w:r>
  </w:p>
  <w:p w14:paraId="3172A2C9" w14:textId="77777777" w:rsidR="004F23E8" w:rsidRDefault="004F23E8">
    <w:pPr>
      <w:pStyle w:val="Header"/>
      <w:rPr>
        <w:lang w:val="en-GB"/>
      </w:rPr>
    </w:pPr>
  </w:p>
  <w:p w14:paraId="15DBD542" w14:textId="77777777" w:rsidR="004F23E8" w:rsidRDefault="004F23E8">
    <w:pPr>
      <w:pStyle w:val="Header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17AF" w14:textId="7777777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55520238" wp14:editId="462BFC61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731278728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88164AD" w14:textId="77777777" w:rsidR="004F23E8" w:rsidRDefault="0000000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06FFFAFF" w14:textId="77777777" w:rsidR="004F23E8" w:rsidRDefault="004F23E8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254CBA51" w14:textId="77777777" w:rsidR="004F23E8" w:rsidRDefault="00000000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0B947950" w14:textId="77777777" w:rsidR="004F23E8" w:rsidRDefault="004F23E8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59FEBB44" w14:textId="77777777" w:rsidR="004F23E8" w:rsidRDefault="00000000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1C630B4D" w14:textId="77777777" w:rsidR="004F23E8" w:rsidRDefault="0000000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EB55C85" w14:textId="77777777" w:rsidR="004F23E8" w:rsidRDefault="00000000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2EAB2219" w14:textId="77777777" w:rsidR="004F23E8" w:rsidRDefault="004F23E8">
    <w:pPr>
      <w:pStyle w:val="Header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E0A"/>
    <w:multiLevelType w:val="hybridMultilevel"/>
    <w:tmpl w:val="AD88CD58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6A54"/>
    <w:multiLevelType w:val="hybridMultilevel"/>
    <w:tmpl w:val="B2C47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743FD"/>
    <w:multiLevelType w:val="hybridMultilevel"/>
    <w:tmpl w:val="20025856"/>
    <w:lvl w:ilvl="0" w:tplc="213A170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094663EB"/>
    <w:multiLevelType w:val="hybridMultilevel"/>
    <w:tmpl w:val="981E5484"/>
    <w:lvl w:ilvl="0" w:tplc="45427896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97D28B9"/>
    <w:multiLevelType w:val="hybridMultilevel"/>
    <w:tmpl w:val="0856195E"/>
    <w:lvl w:ilvl="0" w:tplc="33B4E57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0B9333C2"/>
    <w:multiLevelType w:val="hybridMultilevel"/>
    <w:tmpl w:val="E3327F8E"/>
    <w:lvl w:ilvl="0" w:tplc="001EC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B61B2"/>
    <w:multiLevelType w:val="hybridMultilevel"/>
    <w:tmpl w:val="1A34A4FA"/>
    <w:lvl w:ilvl="0" w:tplc="DC0EB360">
      <w:start w:val="9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B7C19"/>
    <w:multiLevelType w:val="hybridMultilevel"/>
    <w:tmpl w:val="59964152"/>
    <w:lvl w:ilvl="0" w:tplc="0409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9" w15:restartNumberingAfterBreak="0">
    <w:nsid w:val="164D448C"/>
    <w:multiLevelType w:val="hybridMultilevel"/>
    <w:tmpl w:val="0522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74062"/>
    <w:multiLevelType w:val="hybridMultilevel"/>
    <w:tmpl w:val="F8EE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C192E"/>
    <w:multiLevelType w:val="hybridMultilevel"/>
    <w:tmpl w:val="67FA6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117D8"/>
    <w:multiLevelType w:val="hybridMultilevel"/>
    <w:tmpl w:val="1B8415DE"/>
    <w:lvl w:ilvl="0" w:tplc="A580D3E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0CE23D5"/>
    <w:multiLevelType w:val="hybridMultilevel"/>
    <w:tmpl w:val="BA6E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A13AB"/>
    <w:multiLevelType w:val="hybridMultilevel"/>
    <w:tmpl w:val="A5A4F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26E65"/>
    <w:multiLevelType w:val="hybridMultilevel"/>
    <w:tmpl w:val="BAF60E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D59F1"/>
    <w:multiLevelType w:val="hybridMultilevel"/>
    <w:tmpl w:val="566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C3284"/>
    <w:multiLevelType w:val="hybridMultilevel"/>
    <w:tmpl w:val="DEA85BC8"/>
    <w:lvl w:ilvl="0" w:tplc="F68854E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05C7CDB"/>
    <w:multiLevelType w:val="hybridMultilevel"/>
    <w:tmpl w:val="049C218A"/>
    <w:lvl w:ilvl="0" w:tplc="76C4C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84BB5"/>
    <w:multiLevelType w:val="hybridMultilevel"/>
    <w:tmpl w:val="294242B2"/>
    <w:lvl w:ilvl="0" w:tplc="0C07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30D63D45"/>
    <w:multiLevelType w:val="hybridMultilevel"/>
    <w:tmpl w:val="96FEFCAC"/>
    <w:lvl w:ilvl="0" w:tplc="325098B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24120F7"/>
    <w:multiLevelType w:val="hybridMultilevel"/>
    <w:tmpl w:val="6BAE805E"/>
    <w:lvl w:ilvl="0" w:tplc="8D48AC4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56C3A8C"/>
    <w:multiLevelType w:val="hybridMultilevel"/>
    <w:tmpl w:val="5CF0B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16411D"/>
    <w:multiLevelType w:val="hybridMultilevel"/>
    <w:tmpl w:val="7876CC74"/>
    <w:lvl w:ilvl="0" w:tplc="9D425514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39BC29B2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3AD6731C"/>
    <w:multiLevelType w:val="hybridMultilevel"/>
    <w:tmpl w:val="6EFA0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E02A5"/>
    <w:multiLevelType w:val="hybridMultilevel"/>
    <w:tmpl w:val="2500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36CB3"/>
    <w:multiLevelType w:val="hybridMultilevel"/>
    <w:tmpl w:val="5696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153EC"/>
    <w:multiLevelType w:val="hybridMultilevel"/>
    <w:tmpl w:val="D7BA7260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9" w15:restartNumberingAfterBreak="0">
    <w:nsid w:val="42E925D3"/>
    <w:multiLevelType w:val="hybridMultilevel"/>
    <w:tmpl w:val="8CF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5435A"/>
    <w:multiLevelType w:val="hybridMultilevel"/>
    <w:tmpl w:val="466C15CC"/>
    <w:lvl w:ilvl="0" w:tplc="F4F61B4A">
      <w:numFmt w:val="bullet"/>
      <w:lvlText w:val="-"/>
      <w:lvlJc w:val="left"/>
      <w:pPr>
        <w:ind w:left="19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4C79753D"/>
    <w:multiLevelType w:val="hybridMultilevel"/>
    <w:tmpl w:val="05D6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F52AB"/>
    <w:multiLevelType w:val="hybridMultilevel"/>
    <w:tmpl w:val="81CE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AF1E25"/>
    <w:multiLevelType w:val="hybridMultilevel"/>
    <w:tmpl w:val="0FCA01FE"/>
    <w:lvl w:ilvl="0" w:tplc="BDDC572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581F6ECF"/>
    <w:multiLevelType w:val="hybridMultilevel"/>
    <w:tmpl w:val="9D08C94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5" w15:restartNumberingAfterBreak="0">
    <w:nsid w:val="59C06573"/>
    <w:multiLevelType w:val="hybridMultilevel"/>
    <w:tmpl w:val="37A8AC54"/>
    <w:lvl w:ilvl="0" w:tplc="80E2D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50B6C"/>
    <w:multiLevelType w:val="hybridMultilevel"/>
    <w:tmpl w:val="B5E816EC"/>
    <w:lvl w:ilvl="0" w:tplc="AC30453A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F4948"/>
    <w:multiLevelType w:val="hybridMultilevel"/>
    <w:tmpl w:val="08A29196"/>
    <w:lvl w:ilvl="0" w:tplc="C7BE5816">
      <w:start w:val="1"/>
      <w:numFmt w:val="decimal"/>
      <w:pStyle w:val="Style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E20D8"/>
    <w:multiLevelType w:val="hybridMultilevel"/>
    <w:tmpl w:val="8D5687E4"/>
    <w:lvl w:ilvl="0" w:tplc="C8C49CD2">
      <w:start w:val="1"/>
      <w:numFmt w:val="decimal"/>
      <w:lvlText w:val="%1."/>
      <w:lvlJc w:val="left"/>
      <w:pPr>
        <w:ind w:left="2118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9" w15:restartNumberingAfterBreak="0">
    <w:nsid w:val="605275ED"/>
    <w:multiLevelType w:val="hybridMultilevel"/>
    <w:tmpl w:val="CEEE26EA"/>
    <w:lvl w:ilvl="0" w:tplc="878C6F7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B0CC4"/>
    <w:multiLevelType w:val="hybridMultilevel"/>
    <w:tmpl w:val="3D66DDF0"/>
    <w:lvl w:ilvl="0" w:tplc="6D8AA3E6">
      <w:start w:val="1"/>
      <w:numFmt w:val="bullet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8A3C86"/>
    <w:multiLevelType w:val="hybridMultilevel"/>
    <w:tmpl w:val="2F6CB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07492"/>
    <w:multiLevelType w:val="hybridMultilevel"/>
    <w:tmpl w:val="D93A4896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4" w15:restartNumberingAfterBreak="0">
    <w:nsid w:val="6D302412"/>
    <w:multiLevelType w:val="hybridMultilevel"/>
    <w:tmpl w:val="E23800B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5" w15:restartNumberingAfterBreak="0">
    <w:nsid w:val="6E5624AB"/>
    <w:multiLevelType w:val="hybridMultilevel"/>
    <w:tmpl w:val="572A75DA"/>
    <w:lvl w:ilvl="0" w:tplc="416E844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6" w15:restartNumberingAfterBreak="0">
    <w:nsid w:val="735A13EA"/>
    <w:multiLevelType w:val="hybridMultilevel"/>
    <w:tmpl w:val="180E16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779B3554"/>
    <w:multiLevelType w:val="hybridMultilevel"/>
    <w:tmpl w:val="3438C2A6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8" w15:restartNumberingAfterBreak="0">
    <w:nsid w:val="78A34F8A"/>
    <w:multiLevelType w:val="hybridMultilevel"/>
    <w:tmpl w:val="71ECF3F8"/>
    <w:lvl w:ilvl="0" w:tplc="038A459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9" w15:restartNumberingAfterBreak="0">
    <w:nsid w:val="7AA731CF"/>
    <w:multiLevelType w:val="hybridMultilevel"/>
    <w:tmpl w:val="D228E49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0" w15:restartNumberingAfterBreak="0">
    <w:nsid w:val="7D160B52"/>
    <w:multiLevelType w:val="hybridMultilevel"/>
    <w:tmpl w:val="13A8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834799">
    <w:abstractNumId w:val="41"/>
  </w:num>
  <w:num w:numId="2" w16cid:durableId="1283925688">
    <w:abstractNumId w:val="40"/>
  </w:num>
  <w:num w:numId="3" w16cid:durableId="1310592746">
    <w:abstractNumId w:val="19"/>
  </w:num>
  <w:num w:numId="4" w16cid:durableId="1871799812">
    <w:abstractNumId w:val="17"/>
  </w:num>
  <w:num w:numId="5" w16cid:durableId="140780986">
    <w:abstractNumId w:val="48"/>
  </w:num>
  <w:num w:numId="6" w16cid:durableId="2000768786">
    <w:abstractNumId w:val="22"/>
  </w:num>
  <w:num w:numId="7" w16cid:durableId="360975858">
    <w:abstractNumId w:val="0"/>
  </w:num>
  <w:num w:numId="8" w16cid:durableId="711418579">
    <w:abstractNumId w:val="20"/>
  </w:num>
  <w:num w:numId="9" w16cid:durableId="92157195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0860901">
    <w:abstractNumId w:val="33"/>
  </w:num>
  <w:num w:numId="11" w16cid:durableId="64107549">
    <w:abstractNumId w:val="12"/>
  </w:num>
  <w:num w:numId="12" w16cid:durableId="949698758">
    <w:abstractNumId w:val="21"/>
  </w:num>
  <w:num w:numId="13" w16cid:durableId="1331063185">
    <w:abstractNumId w:val="24"/>
  </w:num>
  <w:num w:numId="14" w16cid:durableId="19461883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73964469">
    <w:abstractNumId w:val="45"/>
  </w:num>
  <w:num w:numId="16" w16cid:durableId="1447893506">
    <w:abstractNumId w:val="44"/>
  </w:num>
  <w:num w:numId="17" w16cid:durableId="956058128">
    <w:abstractNumId w:val="4"/>
  </w:num>
  <w:num w:numId="18" w16cid:durableId="671302688">
    <w:abstractNumId w:val="13"/>
  </w:num>
  <w:num w:numId="19" w16cid:durableId="987586106">
    <w:abstractNumId w:val="43"/>
  </w:num>
  <w:num w:numId="20" w16cid:durableId="689767154">
    <w:abstractNumId w:val="14"/>
  </w:num>
  <w:num w:numId="21" w16cid:durableId="1179155868">
    <w:abstractNumId w:val="34"/>
  </w:num>
  <w:num w:numId="22" w16cid:durableId="1855268120">
    <w:abstractNumId w:val="47"/>
  </w:num>
  <w:num w:numId="23" w16cid:durableId="1367758537">
    <w:abstractNumId w:val="28"/>
  </w:num>
  <w:num w:numId="24" w16cid:durableId="973372829">
    <w:abstractNumId w:val="30"/>
  </w:num>
  <w:num w:numId="25" w16cid:durableId="1206216647">
    <w:abstractNumId w:val="26"/>
  </w:num>
  <w:num w:numId="26" w16cid:durableId="808402534">
    <w:abstractNumId w:val="3"/>
  </w:num>
  <w:num w:numId="27" w16cid:durableId="802505554">
    <w:abstractNumId w:val="5"/>
  </w:num>
  <w:num w:numId="28" w16cid:durableId="2083792329">
    <w:abstractNumId w:val="23"/>
  </w:num>
  <w:num w:numId="29" w16cid:durableId="2124226550">
    <w:abstractNumId w:val="38"/>
  </w:num>
  <w:num w:numId="30" w16cid:durableId="566888453">
    <w:abstractNumId w:val="39"/>
  </w:num>
  <w:num w:numId="31" w16cid:durableId="726300553">
    <w:abstractNumId w:val="6"/>
  </w:num>
  <w:num w:numId="32" w16cid:durableId="1674916859">
    <w:abstractNumId w:val="10"/>
  </w:num>
  <w:num w:numId="33" w16cid:durableId="1059748439">
    <w:abstractNumId w:val="42"/>
  </w:num>
  <w:num w:numId="34" w16cid:durableId="1714960607">
    <w:abstractNumId w:val="29"/>
  </w:num>
  <w:num w:numId="35" w16cid:durableId="2029481059">
    <w:abstractNumId w:val="32"/>
  </w:num>
  <w:num w:numId="36" w16cid:durableId="463543655">
    <w:abstractNumId w:val="25"/>
  </w:num>
  <w:num w:numId="37" w16cid:durableId="778644070">
    <w:abstractNumId w:val="27"/>
  </w:num>
  <w:num w:numId="38" w16cid:durableId="2093962276">
    <w:abstractNumId w:val="9"/>
  </w:num>
  <w:num w:numId="39" w16cid:durableId="961497686">
    <w:abstractNumId w:val="2"/>
  </w:num>
  <w:num w:numId="40" w16cid:durableId="362479696">
    <w:abstractNumId w:val="35"/>
  </w:num>
  <w:num w:numId="41" w16cid:durableId="1390113430">
    <w:abstractNumId w:val="18"/>
  </w:num>
  <w:num w:numId="42" w16cid:durableId="73744366">
    <w:abstractNumId w:val="50"/>
  </w:num>
  <w:num w:numId="43" w16cid:durableId="1061169680">
    <w:abstractNumId w:val="46"/>
  </w:num>
  <w:num w:numId="44" w16cid:durableId="1494226526">
    <w:abstractNumId w:val="49"/>
  </w:num>
  <w:num w:numId="45" w16cid:durableId="296381299">
    <w:abstractNumId w:val="8"/>
  </w:num>
  <w:num w:numId="46" w16cid:durableId="1564027553">
    <w:abstractNumId w:val="31"/>
  </w:num>
  <w:num w:numId="47" w16cid:durableId="956716409">
    <w:abstractNumId w:val="16"/>
  </w:num>
  <w:num w:numId="48" w16cid:durableId="1125081038">
    <w:abstractNumId w:val="1"/>
  </w:num>
  <w:num w:numId="49" w16cid:durableId="108546583">
    <w:abstractNumId w:val="15"/>
  </w:num>
  <w:num w:numId="50" w16cid:durableId="1689016978">
    <w:abstractNumId w:val="37"/>
  </w:num>
  <w:num w:numId="51" w16cid:durableId="1485512005">
    <w:abstractNumId w:val="37"/>
  </w:num>
  <w:num w:numId="52" w16cid:durableId="1352293384">
    <w:abstractNumId w:val="37"/>
  </w:num>
  <w:num w:numId="53" w16cid:durableId="89476651">
    <w:abstractNumId w:val="37"/>
  </w:num>
  <w:num w:numId="54" w16cid:durableId="1823112132">
    <w:abstractNumId w:val="37"/>
  </w:num>
  <w:num w:numId="55" w16cid:durableId="773286317">
    <w:abstractNumId w:val="37"/>
  </w:num>
  <w:num w:numId="56" w16cid:durableId="1333487523">
    <w:abstractNumId w:val="37"/>
  </w:num>
  <w:num w:numId="57" w16cid:durableId="1570574943">
    <w:abstractNumId w:val="37"/>
  </w:num>
  <w:num w:numId="58" w16cid:durableId="1512522797">
    <w:abstractNumId w:val="37"/>
  </w:num>
  <w:num w:numId="59" w16cid:durableId="1237203039">
    <w:abstractNumId w:val="37"/>
  </w:num>
  <w:num w:numId="60" w16cid:durableId="1256669178">
    <w:abstractNumId w:val="37"/>
  </w:num>
  <w:num w:numId="61" w16cid:durableId="1132821594">
    <w:abstractNumId w:val="37"/>
  </w:num>
  <w:num w:numId="62" w16cid:durableId="1794327240">
    <w:abstractNumId w:val="37"/>
  </w:num>
  <w:num w:numId="63" w16cid:durableId="1555897025">
    <w:abstractNumId w:val="37"/>
  </w:num>
  <w:num w:numId="64" w16cid:durableId="2100833012">
    <w:abstractNumId w:val="37"/>
  </w:num>
  <w:num w:numId="65" w16cid:durableId="321813991">
    <w:abstractNumId w:val="36"/>
  </w:num>
  <w:num w:numId="66" w16cid:durableId="476803418">
    <w:abstractNumId w:val="36"/>
  </w:num>
  <w:num w:numId="67" w16cid:durableId="1217816696">
    <w:abstractNumId w:val="36"/>
  </w:num>
  <w:num w:numId="68" w16cid:durableId="1198471789">
    <w:abstractNumId w:val="36"/>
  </w:num>
  <w:num w:numId="69" w16cid:durableId="261958872">
    <w:abstractNumId w:val="36"/>
    <w:lvlOverride w:ilvl="0">
      <w:startOverride w:val="1"/>
    </w:lvlOverride>
  </w:num>
  <w:num w:numId="70" w16cid:durableId="1296981007">
    <w:abstractNumId w:val="36"/>
  </w:num>
  <w:num w:numId="71" w16cid:durableId="2139177281">
    <w:abstractNumId w:val="37"/>
  </w:num>
  <w:num w:numId="72" w16cid:durableId="1830553337">
    <w:abstractNumId w:val="36"/>
  </w:num>
  <w:num w:numId="73" w16cid:durableId="1153986504">
    <w:abstractNumId w:val="36"/>
    <w:lvlOverride w:ilvl="0">
      <w:startOverride w:val="1"/>
    </w:lvlOverride>
  </w:num>
  <w:num w:numId="74" w16cid:durableId="690035281">
    <w:abstractNumId w:val="36"/>
    <w:lvlOverride w:ilvl="0">
      <w:startOverride w:val="1"/>
    </w:lvlOverride>
  </w:num>
  <w:num w:numId="75" w16cid:durableId="224606097">
    <w:abstractNumId w:val="7"/>
  </w:num>
  <w:num w:numId="76" w16cid:durableId="1564869210">
    <w:abstractNumId w:val="36"/>
  </w:num>
  <w:num w:numId="77" w16cid:durableId="922684609">
    <w:abstractNumId w:val="36"/>
  </w:num>
  <w:num w:numId="78" w16cid:durableId="272903413">
    <w:abstractNumId w:val="36"/>
  </w:num>
  <w:num w:numId="79" w16cid:durableId="294527886">
    <w:abstractNumId w:val="36"/>
  </w:num>
  <w:num w:numId="80" w16cid:durableId="1268734638">
    <w:abstractNumId w:val="36"/>
    <w:lvlOverride w:ilvl="0">
      <w:startOverride w:val="1"/>
    </w:lvlOverride>
  </w:num>
  <w:num w:numId="81" w16cid:durableId="509104118">
    <w:abstractNumId w:val="36"/>
  </w:num>
  <w:num w:numId="82" w16cid:durableId="5983806">
    <w:abstractNumId w:val="36"/>
    <w:lvlOverride w:ilvl="0">
      <w:startOverride w:val="1"/>
    </w:lvlOverride>
  </w:num>
  <w:num w:numId="83" w16cid:durableId="1428381682">
    <w:abstractNumId w:val="36"/>
  </w:num>
  <w:num w:numId="84" w16cid:durableId="982583983">
    <w:abstractNumId w:val="36"/>
  </w:num>
  <w:num w:numId="85" w16cid:durableId="348338515">
    <w:abstractNumId w:val="36"/>
  </w:num>
  <w:num w:numId="86" w16cid:durableId="11731797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3E8"/>
    <w:rsid w:val="000143F0"/>
    <w:rsid w:val="00016EF5"/>
    <w:rsid w:val="000319B9"/>
    <w:rsid w:val="00034477"/>
    <w:rsid w:val="00036305"/>
    <w:rsid w:val="00042664"/>
    <w:rsid w:val="00047859"/>
    <w:rsid w:val="0005793B"/>
    <w:rsid w:val="00070AD8"/>
    <w:rsid w:val="000729CD"/>
    <w:rsid w:val="00083909"/>
    <w:rsid w:val="00085F5D"/>
    <w:rsid w:val="00094130"/>
    <w:rsid w:val="00096981"/>
    <w:rsid w:val="000A27E0"/>
    <w:rsid w:val="000A7B7C"/>
    <w:rsid w:val="000B5FC7"/>
    <w:rsid w:val="000B78F9"/>
    <w:rsid w:val="000C0F68"/>
    <w:rsid w:val="000C36A6"/>
    <w:rsid w:val="000D2DD4"/>
    <w:rsid w:val="000F3777"/>
    <w:rsid w:val="000F434E"/>
    <w:rsid w:val="000F54C5"/>
    <w:rsid w:val="001164B8"/>
    <w:rsid w:val="001315D5"/>
    <w:rsid w:val="00140771"/>
    <w:rsid w:val="00145D13"/>
    <w:rsid w:val="0015063D"/>
    <w:rsid w:val="00153AB3"/>
    <w:rsid w:val="00167C33"/>
    <w:rsid w:val="001746AD"/>
    <w:rsid w:val="001873FF"/>
    <w:rsid w:val="00190352"/>
    <w:rsid w:val="00195570"/>
    <w:rsid w:val="001A17FD"/>
    <w:rsid w:val="001A3669"/>
    <w:rsid w:val="001A5150"/>
    <w:rsid w:val="001A604E"/>
    <w:rsid w:val="001B1108"/>
    <w:rsid w:val="001B1D57"/>
    <w:rsid w:val="001B5D42"/>
    <w:rsid w:val="001C4F65"/>
    <w:rsid w:val="001D0D86"/>
    <w:rsid w:val="001D76F0"/>
    <w:rsid w:val="001F71EE"/>
    <w:rsid w:val="001F741F"/>
    <w:rsid w:val="00205673"/>
    <w:rsid w:val="00207B82"/>
    <w:rsid w:val="00210424"/>
    <w:rsid w:val="00221493"/>
    <w:rsid w:val="002232DC"/>
    <w:rsid w:val="00231762"/>
    <w:rsid w:val="00243A9A"/>
    <w:rsid w:val="00246806"/>
    <w:rsid w:val="00254BB4"/>
    <w:rsid w:val="00260CD4"/>
    <w:rsid w:val="00287467"/>
    <w:rsid w:val="002879A5"/>
    <w:rsid w:val="002943A9"/>
    <w:rsid w:val="002956AD"/>
    <w:rsid w:val="0029674D"/>
    <w:rsid w:val="002A36D3"/>
    <w:rsid w:val="002A7389"/>
    <w:rsid w:val="002A7D05"/>
    <w:rsid w:val="002C1D14"/>
    <w:rsid w:val="002C62E4"/>
    <w:rsid w:val="002C78E9"/>
    <w:rsid w:val="002D084F"/>
    <w:rsid w:val="002E660A"/>
    <w:rsid w:val="002E7A9A"/>
    <w:rsid w:val="002F085B"/>
    <w:rsid w:val="002F309E"/>
    <w:rsid w:val="002F4D55"/>
    <w:rsid w:val="002F69CA"/>
    <w:rsid w:val="00326329"/>
    <w:rsid w:val="003409E3"/>
    <w:rsid w:val="003441AE"/>
    <w:rsid w:val="003528B5"/>
    <w:rsid w:val="003556B9"/>
    <w:rsid w:val="00366A00"/>
    <w:rsid w:val="00366E39"/>
    <w:rsid w:val="00371B68"/>
    <w:rsid w:val="00380082"/>
    <w:rsid w:val="00380EE3"/>
    <w:rsid w:val="0038397D"/>
    <w:rsid w:val="0038633E"/>
    <w:rsid w:val="0038755A"/>
    <w:rsid w:val="00391EEB"/>
    <w:rsid w:val="0039241A"/>
    <w:rsid w:val="003966F1"/>
    <w:rsid w:val="003B247D"/>
    <w:rsid w:val="003C0855"/>
    <w:rsid w:val="003C4F86"/>
    <w:rsid w:val="003C608A"/>
    <w:rsid w:val="003C60C4"/>
    <w:rsid w:val="003D19B6"/>
    <w:rsid w:val="003D1CB2"/>
    <w:rsid w:val="003D5BDE"/>
    <w:rsid w:val="003D7B96"/>
    <w:rsid w:val="003E054A"/>
    <w:rsid w:val="003E26FE"/>
    <w:rsid w:val="003E3121"/>
    <w:rsid w:val="003E5BF2"/>
    <w:rsid w:val="003F6B2A"/>
    <w:rsid w:val="00423569"/>
    <w:rsid w:val="00434070"/>
    <w:rsid w:val="00442BBF"/>
    <w:rsid w:val="00443B30"/>
    <w:rsid w:val="00446282"/>
    <w:rsid w:val="004655C1"/>
    <w:rsid w:val="00481DE0"/>
    <w:rsid w:val="004849E8"/>
    <w:rsid w:val="004B05FF"/>
    <w:rsid w:val="004C049B"/>
    <w:rsid w:val="004C1EA7"/>
    <w:rsid w:val="004C2BFA"/>
    <w:rsid w:val="004C433C"/>
    <w:rsid w:val="004C57CD"/>
    <w:rsid w:val="004F23E8"/>
    <w:rsid w:val="004F2BB6"/>
    <w:rsid w:val="0050186A"/>
    <w:rsid w:val="005106C9"/>
    <w:rsid w:val="005230B6"/>
    <w:rsid w:val="00530E39"/>
    <w:rsid w:val="00541632"/>
    <w:rsid w:val="00546341"/>
    <w:rsid w:val="00547355"/>
    <w:rsid w:val="005476A7"/>
    <w:rsid w:val="005538C6"/>
    <w:rsid w:val="005552BF"/>
    <w:rsid w:val="0055625F"/>
    <w:rsid w:val="0057113B"/>
    <w:rsid w:val="005901F5"/>
    <w:rsid w:val="005A110A"/>
    <w:rsid w:val="005A5545"/>
    <w:rsid w:val="005A7A0C"/>
    <w:rsid w:val="005B38C6"/>
    <w:rsid w:val="005C33A4"/>
    <w:rsid w:val="005D11DA"/>
    <w:rsid w:val="005D5C35"/>
    <w:rsid w:val="005E12E0"/>
    <w:rsid w:val="005E1598"/>
    <w:rsid w:val="005E4387"/>
    <w:rsid w:val="005E5C1B"/>
    <w:rsid w:val="005F3A42"/>
    <w:rsid w:val="006009D4"/>
    <w:rsid w:val="006239E8"/>
    <w:rsid w:val="0062437D"/>
    <w:rsid w:val="00624B0C"/>
    <w:rsid w:val="0063307F"/>
    <w:rsid w:val="006371FF"/>
    <w:rsid w:val="00637A08"/>
    <w:rsid w:val="00641167"/>
    <w:rsid w:val="006414F3"/>
    <w:rsid w:val="00641988"/>
    <w:rsid w:val="0064306B"/>
    <w:rsid w:val="006463DD"/>
    <w:rsid w:val="006467E8"/>
    <w:rsid w:val="00656821"/>
    <w:rsid w:val="00662601"/>
    <w:rsid w:val="00665061"/>
    <w:rsid w:val="0066532C"/>
    <w:rsid w:val="00666ECA"/>
    <w:rsid w:val="00670D61"/>
    <w:rsid w:val="006755CA"/>
    <w:rsid w:val="00675F4E"/>
    <w:rsid w:val="00680082"/>
    <w:rsid w:val="00680FCC"/>
    <w:rsid w:val="00683228"/>
    <w:rsid w:val="00684AC4"/>
    <w:rsid w:val="006A6F13"/>
    <w:rsid w:val="006B1BEB"/>
    <w:rsid w:val="006C194D"/>
    <w:rsid w:val="006C6F01"/>
    <w:rsid w:val="006D128D"/>
    <w:rsid w:val="006E15F3"/>
    <w:rsid w:val="006E6CF2"/>
    <w:rsid w:val="006F1EB8"/>
    <w:rsid w:val="006F2C01"/>
    <w:rsid w:val="007007BC"/>
    <w:rsid w:val="00700909"/>
    <w:rsid w:val="00701C9C"/>
    <w:rsid w:val="0070736D"/>
    <w:rsid w:val="0070780E"/>
    <w:rsid w:val="00707942"/>
    <w:rsid w:val="00712FB4"/>
    <w:rsid w:val="00717B52"/>
    <w:rsid w:val="00722ED1"/>
    <w:rsid w:val="0072348B"/>
    <w:rsid w:val="007330ED"/>
    <w:rsid w:val="00745BAD"/>
    <w:rsid w:val="007463F0"/>
    <w:rsid w:val="007522B2"/>
    <w:rsid w:val="007629EB"/>
    <w:rsid w:val="00774B53"/>
    <w:rsid w:val="007761C7"/>
    <w:rsid w:val="00787B20"/>
    <w:rsid w:val="00796B7D"/>
    <w:rsid w:val="00796ED0"/>
    <w:rsid w:val="00797672"/>
    <w:rsid w:val="007A214C"/>
    <w:rsid w:val="007A4F3F"/>
    <w:rsid w:val="007A603C"/>
    <w:rsid w:val="007A6D1D"/>
    <w:rsid w:val="007B0CB0"/>
    <w:rsid w:val="007B1957"/>
    <w:rsid w:val="007C10FD"/>
    <w:rsid w:val="007C1F41"/>
    <w:rsid w:val="007C3BB0"/>
    <w:rsid w:val="007C686A"/>
    <w:rsid w:val="007D29CB"/>
    <w:rsid w:val="007D2FF2"/>
    <w:rsid w:val="007D5E0F"/>
    <w:rsid w:val="007E3592"/>
    <w:rsid w:val="007F5D7A"/>
    <w:rsid w:val="007F6BF6"/>
    <w:rsid w:val="0080231A"/>
    <w:rsid w:val="00810C6C"/>
    <w:rsid w:val="00814CA0"/>
    <w:rsid w:val="00816C89"/>
    <w:rsid w:val="008206CE"/>
    <w:rsid w:val="00824268"/>
    <w:rsid w:val="00833143"/>
    <w:rsid w:val="00833333"/>
    <w:rsid w:val="00833505"/>
    <w:rsid w:val="00834BD8"/>
    <w:rsid w:val="008355D8"/>
    <w:rsid w:val="008376F5"/>
    <w:rsid w:val="0084329F"/>
    <w:rsid w:val="0085462D"/>
    <w:rsid w:val="00860635"/>
    <w:rsid w:val="00861343"/>
    <w:rsid w:val="00861BA1"/>
    <w:rsid w:val="00866542"/>
    <w:rsid w:val="00870D92"/>
    <w:rsid w:val="00872367"/>
    <w:rsid w:val="0088399D"/>
    <w:rsid w:val="008A2BA8"/>
    <w:rsid w:val="008A5A78"/>
    <w:rsid w:val="008B7B66"/>
    <w:rsid w:val="008C383B"/>
    <w:rsid w:val="008D134A"/>
    <w:rsid w:val="008D6E09"/>
    <w:rsid w:val="008E4D9F"/>
    <w:rsid w:val="008F3E36"/>
    <w:rsid w:val="008F45A5"/>
    <w:rsid w:val="008F5A72"/>
    <w:rsid w:val="00920C6D"/>
    <w:rsid w:val="00924428"/>
    <w:rsid w:val="0093480F"/>
    <w:rsid w:val="00934B14"/>
    <w:rsid w:val="0094694A"/>
    <w:rsid w:val="00954EC2"/>
    <w:rsid w:val="00957C32"/>
    <w:rsid w:val="00957DDD"/>
    <w:rsid w:val="0096185D"/>
    <w:rsid w:val="00964BCE"/>
    <w:rsid w:val="00970C20"/>
    <w:rsid w:val="00975DF1"/>
    <w:rsid w:val="00976521"/>
    <w:rsid w:val="00980256"/>
    <w:rsid w:val="00981A8C"/>
    <w:rsid w:val="009A63F3"/>
    <w:rsid w:val="009B6349"/>
    <w:rsid w:val="009B7F04"/>
    <w:rsid w:val="009D7813"/>
    <w:rsid w:val="009E4ED1"/>
    <w:rsid w:val="009E75B9"/>
    <w:rsid w:val="009E75E4"/>
    <w:rsid w:val="009F2C2C"/>
    <w:rsid w:val="00A16F87"/>
    <w:rsid w:val="00A36971"/>
    <w:rsid w:val="00A409A0"/>
    <w:rsid w:val="00A43EEC"/>
    <w:rsid w:val="00A44915"/>
    <w:rsid w:val="00A4776D"/>
    <w:rsid w:val="00A56F15"/>
    <w:rsid w:val="00A65D67"/>
    <w:rsid w:val="00A66111"/>
    <w:rsid w:val="00A66586"/>
    <w:rsid w:val="00A670C1"/>
    <w:rsid w:val="00A724AD"/>
    <w:rsid w:val="00A7440A"/>
    <w:rsid w:val="00A93801"/>
    <w:rsid w:val="00A9597F"/>
    <w:rsid w:val="00AA6454"/>
    <w:rsid w:val="00AB398D"/>
    <w:rsid w:val="00AC4D7D"/>
    <w:rsid w:val="00AD4267"/>
    <w:rsid w:val="00AD5B6B"/>
    <w:rsid w:val="00AE6F93"/>
    <w:rsid w:val="00AF4F9A"/>
    <w:rsid w:val="00AF6952"/>
    <w:rsid w:val="00B03F9C"/>
    <w:rsid w:val="00B103A7"/>
    <w:rsid w:val="00B11538"/>
    <w:rsid w:val="00B266F6"/>
    <w:rsid w:val="00B274E5"/>
    <w:rsid w:val="00B34892"/>
    <w:rsid w:val="00B418DE"/>
    <w:rsid w:val="00B41DCD"/>
    <w:rsid w:val="00B4770A"/>
    <w:rsid w:val="00B6197E"/>
    <w:rsid w:val="00B770AA"/>
    <w:rsid w:val="00B7728F"/>
    <w:rsid w:val="00B8660A"/>
    <w:rsid w:val="00B90EAB"/>
    <w:rsid w:val="00BA09DA"/>
    <w:rsid w:val="00BA2A39"/>
    <w:rsid w:val="00BA60C9"/>
    <w:rsid w:val="00BB03F5"/>
    <w:rsid w:val="00BB305A"/>
    <w:rsid w:val="00BB5F26"/>
    <w:rsid w:val="00BC1FAC"/>
    <w:rsid w:val="00BC4B34"/>
    <w:rsid w:val="00BC61B2"/>
    <w:rsid w:val="00BC67E6"/>
    <w:rsid w:val="00BD2E2A"/>
    <w:rsid w:val="00BD7126"/>
    <w:rsid w:val="00BE49DE"/>
    <w:rsid w:val="00BE5C73"/>
    <w:rsid w:val="00BE761A"/>
    <w:rsid w:val="00BF02B6"/>
    <w:rsid w:val="00BF4DD6"/>
    <w:rsid w:val="00C10769"/>
    <w:rsid w:val="00C1450C"/>
    <w:rsid w:val="00C160FF"/>
    <w:rsid w:val="00C17BC9"/>
    <w:rsid w:val="00C229AF"/>
    <w:rsid w:val="00C23192"/>
    <w:rsid w:val="00C250A5"/>
    <w:rsid w:val="00C30A78"/>
    <w:rsid w:val="00C35497"/>
    <w:rsid w:val="00C41FE3"/>
    <w:rsid w:val="00C51E08"/>
    <w:rsid w:val="00C53EAD"/>
    <w:rsid w:val="00C55677"/>
    <w:rsid w:val="00C64814"/>
    <w:rsid w:val="00C64E0F"/>
    <w:rsid w:val="00C93AB8"/>
    <w:rsid w:val="00CA4075"/>
    <w:rsid w:val="00CB07E3"/>
    <w:rsid w:val="00CB0941"/>
    <w:rsid w:val="00CC07B7"/>
    <w:rsid w:val="00CC1CA0"/>
    <w:rsid w:val="00CC302E"/>
    <w:rsid w:val="00CC50DD"/>
    <w:rsid w:val="00CC6554"/>
    <w:rsid w:val="00CC7065"/>
    <w:rsid w:val="00CD3F1B"/>
    <w:rsid w:val="00CD67B6"/>
    <w:rsid w:val="00CE11AC"/>
    <w:rsid w:val="00CE58D2"/>
    <w:rsid w:val="00CF30B8"/>
    <w:rsid w:val="00CF392E"/>
    <w:rsid w:val="00CF74CD"/>
    <w:rsid w:val="00D0795B"/>
    <w:rsid w:val="00D25207"/>
    <w:rsid w:val="00D25C3C"/>
    <w:rsid w:val="00D37EB3"/>
    <w:rsid w:val="00D40B97"/>
    <w:rsid w:val="00D432EC"/>
    <w:rsid w:val="00D54E9A"/>
    <w:rsid w:val="00D56631"/>
    <w:rsid w:val="00D626EE"/>
    <w:rsid w:val="00D7010F"/>
    <w:rsid w:val="00D75D80"/>
    <w:rsid w:val="00D857A0"/>
    <w:rsid w:val="00D8750E"/>
    <w:rsid w:val="00D93734"/>
    <w:rsid w:val="00D958CE"/>
    <w:rsid w:val="00D96E5C"/>
    <w:rsid w:val="00DA47F2"/>
    <w:rsid w:val="00DB0228"/>
    <w:rsid w:val="00DB53B8"/>
    <w:rsid w:val="00DC20F7"/>
    <w:rsid w:val="00DC55A2"/>
    <w:rsid w:val="00DD6130"/>
    <w:rsid w:val="00DE0DB8"/>
    <w:rsid w:val="00DF43BE"/>
    <w:rsid w:val="00E04D6E"/>
    <w:rsid w:val="00E17B08"/>
    <w:rsid w:val="00E22F53"/>
    <w:rsid w:val="00E23A55"/>
    <w:rsid w:val="00E604E7"/>
    <w:rsid w:val="00E60C26"/>
    <w:rsid w:val="00E61054"/>
    <w:rsid w:val="00E61EBE"/>
    <w:rsid w:val="00E62F2F"/>
    <w:rsid w:val="00E654BB"/>
    <w:rsid w:val="00E7265C"/>
    <w:rsid w:val="00E7504E"/>
    <w:rsid w:val="00E824BD"/>
    <w:rsid w:val="00E844EA"/>
    <w:rsid w:val="00E87D97"/>
    <w:rsid w:val="00EA09F5"/>
    <w:rsid w:val="00EA53E1"/>
    <w:rsid w:val="00EA6308"/>
    <w:rsid w:val="00EB05C6"/>
    <w:rsid w:val="00EB6F02"/>
    <w:rsid w:val="00EB773E"/>
    <w:rsid w:val="00EC0294"/>
    <w:rsid w:val="00EC1BC7"/>
    <w:rsid w:val="00ED0E43"/>
    <w:rsid w:val="00EE09C6"/>
    <w:rsid w:val="00EE0ED9"/>
    <w:rsid w:val="00EE4DEC"/>
    <w:rsid w:val="00EF0303"/>
    <w:rsid w:val="00EF0D19"/>
    <w:rsid w:val="00F048B9"/>
    <w:rsid w:val="00F20836"/>
    <w:rsid w:val="00F2381C"/>
    <w:rsid w:val="00F26087"/>
    <w:rsid w:val="00F302B7"/>
    <w:rsid w:val="00F33EDE"/>
    <w:rsid w:val="00F37BD0"/>
    <w:rsid w:val="00F473FE"/>
    <w:rsid w:val="00F47FBB"/>
    <w:rsid w:val="00F54705"/>
    <w:rsid w:val="00F60B81"/>
    <w:rsid w:val="00F662E0"/>
    <w:rsid w:val="00F725C6"/>
    <w:rsid w:val="00F83C89"/>
    <w:rsid w:val="00F85167"/>
    <w:rsid w:val="00F85357"/>
    <w:rsid w:val="00F86D4E"/>
    <w:rsid w:val="00F93618"/>
    <w:rsid w:val="00F94C76"/>
    <w:rsid w:val="00F96CFA"/>
    <w:rsid w:val="00FA5F52"/>
    <w:rsid w:val="00FC2A29"/>
    <w:rsid w:val="00FC60C5"/>
    <w:rsid w:val="00FD32DE"/>
    <w:rsid w:val="00FD5CCA"/>
    <w:rsid w:val="00FE6821"/>
    <w:rsid w:val="00FE6E9A"/>
    <w:rsid w:val="00FE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0D46A8"/>
  <w15:docId w15:val="{B5F7A4D9-0585-47B3-9475-2DB288F2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5167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86"/>
      </w:numPr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Footer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leGrid">
    <w:name w:val="Table Grid"/>
    <w:basedOn w:val="Table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locked/>
    <w:rPr>
      <w:rFonts w:ascii="Arial" w:hAnsi="Arial"/>
    </w:rPr>
  </w:style>
  <w:style w:type="paragraph" w:customStyle="1" w:styleId="KopfzeileFix">
    <w:name w:val="Kopfzeile_Fix"/>
    <w:basedOn w:val="Header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Header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2"/>
      </w:numPr>
      <w:tabs>
        <w:tab w:val="clear" w:pos="1186"/>
        <w:tab w:val="left" w:pos="284"/>
      </w:tabs>
      <w:ind w:left="284"/>
    </w:pPr>
  </w:style>
  <w:style w:type="paragraph" w:styleId="BalloonText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basedOn w:val="DefaultParagraphFont"/>
    <w:uiPriority w:val="1"/>
    <w:qFormat/>
    <w:locked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F1EB8"/>
    <w:pPr>
      <w:keepLines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lang w:eastAsia="en-US"/>
    </w:rPr>
  </w:style>
  <w:style w:type="paragraph" w:customStyle="1" w:styleId="Style1">
    <w:name w:val="Style1"/>
    <w:basedOn w:val="Heading1"/>
    <w:link w:val="Style1Char"/>
    <w:qFormat/>
    <w:rsid w:val="006F1EB8"/>
    <w:pPr>
      <w:framePr w:hSpace="180" w:wrap="around" w:vAnchor="text" w:hAnchor="margin" w:xAlign="center" w:y="128"/>
      <w:numPr>
        <w:numId w:val="50"/>
      </w:numPr>
    </w:pPr>
    <w:rPr>
      <w:lang w:val="pt-PT"/>
    </w:rPr>
  </w:style>
  <w:style w:type="character" w:customStyle="1" w:styleId="Heading1Char">
    <w:name w:val="Heading 1 Char"/>
    <w:basedOn w:val="DefaultParagraphFont"/>
    <w:link w:val="Heading1"/>
    <w:rsid w:val="006F1EB8"/>
    <w:rPr>
      <w:rFonts w:ascii="Arial Black" w:hAnsi="Arial Black" w:cs="Arial"/>
      <w:bCs/>
      <w:kern w:val="32"/>
      <w:sz w:val="24"/>
      <w:szCs w:val="32"/>
      <w:lang w:val="en-US" w:eastAsia="de-DE"/>
    </w:rPr>
  </w:style>
  <w:style w:type="character" w:customStyle="1" w:styleId="Style1Char">
    <w:name w:val="Style1 Char"/>
    <w:basedOn w:val="Heading1Char"/>
    <w:link w:val="Style1"/>
    <w:rsid w:val="006F1EB8"/>
    <w:rPr>
      <w:rFonts w:ascii="Arial Black" w:hAnsi="Arial Black" w:cs="Arial"/>
      <w:bCs/>
      <w:kern w:val="32"/>
      <w:sz w:val="24"/>
      <w:szCs w:val="32"/>
      <w:lang w:val="pt-PT" w:eastAsia="de-DE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6F1EB8"/>
    <w:pPr>
      <w:spacing w:after="100"/>
    </w:pPr>
  </w:style>
  <w:style w:type="character" w:styleId="Hyperlink">
    <w:name w:val="Hyperlink"/>
    <w:basedOn w:val="DefaultParagraphFont"/>
    <w:uiPriority w:val="99"/>
    <w:unhideWhenUsed/>
    <w:locked/>
    <w:rsid w:val="006F1EB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6F1EB8"/>
    <w:rPr>
      <w:rFonts w:ascii="Arial" w:hAnsi="Arial" w:cs="Arial"/>
      <w:b/>
      <w:bCs/>
      <w:iCs/>
      <w:sz w:val="24"/>
      <w:szCs w:val="28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6F1EB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21</Pages>
  <Words>1016</Words>
  <Characters>5797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HUTT, Richard</dc:creator>
  <cp:lastModifiedBy>CASQUEIRO, Rita</cp:lastModifiedBy>
  <cp:revision>2</cp:revision>
  <cp:lastPrinted>2025-01-08T14:34:00Z</cp:lastPrinted>
  <dcterms:created xsi:type="dcterms:W3CDTF">2026-04-21T14:12:00Z</dcterms:created>
  <dcterms:modified xsi:type="dcterms:W3CDTF">2026-04-21T14:12:00Z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