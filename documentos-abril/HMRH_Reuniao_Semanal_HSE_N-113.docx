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24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4723"/>
        <w:gridCol w:w="709"/>
        <w:gridCol w:w="3096"/>
        <w:gridCol w:w="1582"/>
        <w:gridCol w:w="414"/>
      </w:tblGrid>
      <w:tr w:rsidR="00C70640" w14:paraId="19E88612" w14:textId="77777777">
        <w:trPr>
          <w:trHeight w:val="280"/>
        </w:trPr>
        <w:tc>
          <w:tcPr>
            <w:tcW w:w="4723" w:type="dxa"/>
            <w:tcBorders>
              <w:bottom w:val="single" w:sz="4" w:space="0" w:color="auto"/>
            </w:tcBorders>
          </w:tcPr>
          <w:p w14:paraId="3B75B861" w14:textId="0B0587D1" w:rsidR="00C70640" w:rsidRDefault="00877682" w:rsidP="00057918">
            <w:pPr>
              <w:pStyle w:val="KopfzeileFix"/>
              <w:spacing w:before="20"/>
              <w:ind w:left="-108"/>
              <w:rPr>
                <w:rFonts w:asciiTheme="minorHAnsi" w:hAnsiTheme="minorHAnsi"/>
              </w:rPr>
            </w:pPr>
            <w:bookmarkStart w:id="0" w:name="a" w:colFirst="3" w:colLast="3"/>
            <w:bookmarkStart w:id="1" w:name="v" w:colFirst="1" w:colLast="1"/>
            <w:bookmarkStart w:id="2" w:name="d" w:colFirst="5" w:colLast="5"/>
            <w:r>
              <w:rPr>
                <w:rFonts w:asciiTheme="minorHAnsi" w:hAnsiTheme="minorHAnsi"/>
              </w:rPr>
              <w:t xml:space="preserve"> </w:t>
            </w:r>
            <w:r w:rsidR="00BC7ACC">
              <w:rPr>
                <w:rFonts w:asciiTheme="minorHAnsi" w:hAnsiTheme="minorHAnsi"/>
              </w:rPr>
              <w:t xml:space="preserve">DE: </w:t>
            </w:r>
            <w:r w:rsidR="00BC7ACC" w:rsidRPr="00057918">
              <w:rPr>
                <w:rFonts w:asciiTheme="minorHAnsi" w:hAnsiTheme="minorHAnsi"/>
                <w:szCs w:val="18"/>
              </w:rPr>
              <w:t>VE</w:t>
            </w:r>
            <w:r w:rsidR="00BC7ACC">
              <w:rPr>
                <w:rFonts w:asciiTheme="minorHAnsi" w:hAnsiTheme="minorHAnsi"/>
              </w:rPr>
              <w:fldChar w:fldCharType="begin"/>
            </w:r>
            <w:r w:rsidR="00BC7ACC">
              <w:rPr>
                <w:rFonts w:asciiTheme="minorHAnsi" w:hAnsiTheme="minorHAnsi"/>
              </w:rPr>
              <w:instrText xml:space="preserve"> DOCPROPERTY  _von  \* MERGEFORMAT </w:instrText>
            </w:r>
            <w:r w:rsidR="00BC7ACC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E2F40C6" w14:textId="77777777" w:rsidR="00C70640" w:rsidRDefault="00BC7ACC">
            <w:pPr>
              <w:pStyle w:val="KopfzeileFix"/>
              <w:spacing w:before="2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PARA:</w:t>
            </w:r>
          </w:p>
        </w:tc>
        <w:tc>
          <w:tcPr>
            <w:tcW w:w="3096" w:type="dxa"/>
            <w:tcBorders>
              <w:bottom w:val="single" w:sz="4" w:space="0" w:color="auto"/>
            </w:tcBorders>
          </w:tcPr>
          <w:p w14:paraId="65D4B61B" w14:textId="77777777" w:rsidR="00C70640" w:rsidRPr="00057918" w:rsidRDefault="00BC7ACC">
            <w:pPr>
              <w:spacing w:before="20"/>
              <w:ind w:right="0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 w:rsidRPr="00057918">
              <w:rPr>
                <w:rFonts w:asciiTheme="minorHAnsi" w:hAnsiTheme="minorHAnsi"/>
                <w:sz w:val="18"/>
                <w:szCs w:val="18"/>
              </w:rPr>
              <w:t>Participantes</w:t>
            </w:r>
            <w:proofErr w:type="spellEnd"/>
            <w:r w:rsidRPr="00057918">
              <w:rPr>
                <w:rFonts w:asciiTheme="minorHAnsi" w:hAnsiTheme="minorHAnsi"/>
                <w:sz w:val="18"/>
                <w:szCs w:val="18"/>
              </w:rPr>
              <w:fldChar w:fldCharType="begin"/>
            </w:r>
            <w:r w:rsidRPr="00057918">
              <w:rPr>
                <w:rFonts w:asciiTheme="minorHAnsi" w:hAnsiTheme="minorHAnsi"/>
                <w:sz w:val="18"/>
                <w:szCs w:val="18"/>
              </w:rPr>
              <w:instrText xml:space="preserve"> DOCPROPERTY  _an  \* MERGEFORMAT </w:instrText>
            </w:r>
            <w:r w:rsidRPr="00057918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1582" w:type="dxa"/>
            <w:tcBorders>
              <w:bottom w:val="single" w:sz="4" w:space="0" w:color="auto"/>
            </w:tcBorders>
          </w:tcPr>
          <w:p w14:paraId="2C5B2345" w14:textId="1F17AFB7" w:rsidR="00C70640" w:rsidRDefault="00BC7ACC">
            <w:pPr>
              <w:pStyle w:val="KopfzeileFix"/>
              <w:spacing w:before="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DATA: </w:t>
            </w:r>
            <w:r w:rsidR="002E5A69">
              <w:rPr>
                <w:rFonts w:asciiTheme="minorHAnsi" w:hAnsiTheme="minorHAnsi"/>
              </w:rPr>
              <w:t>08</w:t>
            </w:r>
            <w:r>
              <w:rPr>
                <w:rFonts w:asciiTheme="minorHAnsi" w:hAnsiTheme="minorHAnsi"/>
              </w:rPr>
              <w:t>-</w:t>
            </w:r>
            <w:r w:rsidR="00846093">
              <w:rPr>
                <w:rFonts w:asciiTheme="minorHAnsi" w:hAnsiTheme="minorHAnsi"/>
              </w:rPr>
              <w:t>0</w:t>
            </w:r>
            <w:r w:rsidR="002E5A69">
              <w:rPr>
                <w:rFonts w:asciiTheme="minorHAnsi" w:hAnsiTheme="minorHAnsi"/>
              </w:rPr>
              <w:t>4</w:t>
            </w:r>
            <w:r>
              <w:rPr>
                <w:rFonts w:asciiTheme="minorHAnsi" w:hAnsiTheme="minorHAnsi"/>
              </w:rPr>
              <w:t>-202</w:t>
            </w:r>
            <w:r w:rsidR="00846093">
              <w:rPr>
                <w:rFonts w:asciiTheme="minorHAnsi" w:hAnsiTheme="minorHAnsi"/>
              </w:rPr>
              <w:t>6</w:t>
            </w:r>
          </w:p>
        </w:tc>
        <w:tc>
          <w:tcPr>
            <w:tcW w:w="414" w:type="dxa"/>
            <w:tcBorders>
              <w:bottom w:val="single" w:sz="4" w:space="0" w:color="auto"/>
            </w:tcBorders>
          </w:tcPr>
          <w:p w14:paraId="3F64D267" w14:textId="77777777" w:rsidR="00C70640" w:rsidRDefault="00C70640">
            <w:pPr>
              <w:pStyle w:val="KopfzeileVariabel"/>
              <w:spacing w:before="20"/>
              <w:ind w:left="-48" w:right="132" w:hanging="72"/>
              <w:jc w:val="left"/>
              <w:rPr>
                <w:rFonts w:asciiTheme="minorHAnsi" w:hAnsiTheme="minorHAnsi"/>
              </w:rPr>
            </w:pPr>
          </w:p>
        </w:tc>
      </w:tr>
      <w:bookmarkEnd w:id="0"/>
      <w:bookmarkEnd w:id="1"/>
      <w:bookmarkEnd w:id="2"/>
      <w:tr w:rsidR="00C70640" w14:paraId="39FD18F0" w14:textId="77777777">
        <w:trPr>
          <w:trHeight w:val="100"/>
        </w:trPr>
        <w:tc>
          <w:tcPr>
            <w:tcW w:w="10524" w:type="dxa"/>
            <w:gridSpan w:val="5"/>
            <w:tcBorders>
              <w:top w:val="single" w:sz="4" w:space="0" w:color="auto"/>
            </w:tcBorders>
          </w:tcPr>
          <w:p w14:paraId="086C336A" w14:textId="77777777" w:rsidR="00C70640" w:rsidRDefault="00C70640">
            <w:pPr>
              <w:pStyle w:val="Cabealho"/>
              <w:tabs>
                <w:tab w:val="left" w:pos="8520"/>
              </w:tabs>
              <w:spacing w:before="20"/>
              <w:ind w:left="-108"/>
              <w:rPr>
                <w:rFonts w:asciiTheme="minorHAnsi" w:hAnsiTheme="minorHAnsi" w:cs="Arial"/>
                <w:sz w:val="2"/>
                <w:szCs w:val="4"/>
              </w:rPr>
            </w:pPr>
          </w:p>
        </w:tc>
      </w:tr>
      <w:tr w:rsidR="00C70640" w:rsidRPr="002E5A69" w14:paraId="385EC193" w14:textId="77777777">
        <w:trPr>
          <w:trHeight w:val="391"/>
        </w:trPr>
        <w:tc>
          <w:tcPr>
            <w:tcW w:w="10110" w:type="dxa"/>
            <w:gridSpan w:val="4"/>
            <w:tcBorders>
              <w:bottom w:val="single" w:sz="4" w:space="0" w:color="auto"/>
            </w:tcBorders>
          </w:tcPr>
          <w:p w14:paraId="3DB28834" w14:textId="2939BDFB" w:rsidR="00C70640" w:rsidRDefault="00BC7ACC">
            <w:pPr>
              <w:pStyle w:val="KopfzeileFix"/>
              <w:spacing w:before="20"/>
              <w:ind w:left="-108"/>
              <w:jc w:val="left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szCs w:val="18"/>
                <w:lang w:val="pt-PT"/>
              </w:rPr>
              <w:t xml:space="preserve">CÓPIA: </w:t>
            </w:r>
            <w:bookmarkStart w:id="3" w:name="u"/>
            <w:bookmarkEnd w:id="3"/>
            <w:r w:rsidR="009B2DB1">
              <w:rPr>
                <w:rFonts w:asciiTheme="minorHAnsi" w:hAnsiTheme="minorHAnsi"/>
                <w:szCs w:val="18"/>
                <w:lang w:val="pt-PT"/>
              </w:rPr>
              <w:t xml:space="preserve">Fabio Seda; Ernestina Miguel; Eduardo Silva; </w:t>
            </w:r>
            <w:r w:rsidR="005D455F">
              <w:rPr>
                <w:rFonts w:asciiTheme="minorHAnsi" w:hAnsiTheme="minorHAnsi"/>
                <w:szCs w:val="18"/>
                <w:lang w:val="pt-PT"/>
              </w:rPr>
              <w:t xml:space="preserve">Rita Casqueiro; </w:t>
            </w:r>
            <w:r w:rsidR="009B2DB1">
              <w:rPr>
                <w:rFonts w:asciiTheme="minorHAnsi" w:hAnsiTheme="minorHAnsi"/>
                <w:szCs w:val="18"/>
                <w:lang w:val="pt-PT"/>
              </w:rPr>
              <w:t xml:space="preserve">Hendrik Silva; Juarês </w:t>
            </w:r>
            <w:proofErr w:type="spellStart"/>
            <w:r w:rsidR="009B2DB1">
              <w:rPr>
                <w:rFonts w:asciiTheme="minorHAnsi" w:hAnsiTheme="minorHAnsi"/>
                <w:szCs w:val="18"/>
                <w:lang w:val="pt-PT"/>
              </w:rPr>
              <w:t>Manico</w:t>
            </w:r>
            <w:proofErr w:type="spellEnd"/>
            <w:r w:rsidR="009B2DB1">
              <w:rPr>
                <w:rFonts w:asciiTheme="minorHAnsi" w:hAnsiTheme="minorHAnsi"/>
                <w:szCs w:val="18"/>
                <w:lang w:val="pt-PT"/>
              </w:rPr>
              <w:t>;</w:t>
            </w:r>
            <w:r>
              <w:rPr>
                <w:rFonts w:asciiTheme="minorHAnsi" w:hAnsiTheme="minorHAnsi"/>
                <w:szCs w:val="18"/>
                <w:lang w:val="pt-PT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Cs w:val="18"/>
                <w:lang w:val="pt-PT"/>
              </w:rPr>
              <w:t>Eleucádio</w:t>
            </w:r>
            <w:proofErr w:type="spellEnd"/>
            <w:r>
              <w:rPr>
                <w:rFonts w:asciiTheme="minorHAnsi" w:hAnsiTheme="minorHAnsi"/>
                <w:szCs w:val="18"/>
                <w:lang w:val="pt-PT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zCs w:val="18"/>
                <w:lang w:val="pt-PT"/>
              </w:rPr>
              <w:t>Camuto</w:t>
            </w:r>
            <w:proofErr w:type="spellEnd"/>
            <w:r w:rsidR="009B2DB1">
              <w:rPr>
                <w:rFonts w:asciiTheme="minorHAnsi" w:hAnsiTheme="minorHAnsi"/>
                <w:szCs w:val="18"/>
                <w:lang w:val="pt-PT"/>
              </w:rPr>
              <w:t>;</w:t>
            </w:r>
          </w:p>
        </w:tc>
        <w:tc>
          <w:tcPr>
            <w:tcW w:w="414" w:type="dxa"/>
            <w:vAlign w:val="bottom"/>
          </w:tcPr>
          <w:p w14:paraId="052004A4" w14:textId="77777777" w:rsidR="00C70640" w:rsidRDefault="00BC7ACC">
            <w:pPr>
              <w:pStyle w:val="KopfzeileFix"/>
              <w:spacing w:before="20" w:after="0"/>
              <w:ind w:right="-108"/>
              <w:rPr>
                <w:rFonts w:asciiTheme="minorHAnsi" w:hAnsiTheme="minorHAnsi"/>
                <w:spacing w:val="4"/>
                <w:lang w:val="pt-PT"/>
              </w:rPr>
            </w:pPr>
            <w:r>
              <w:rPr>
                <w:rFonts w:asciiTheme="minorHAnsi" w:hAnsiTheme="minorHAnsi"/>
                <w:spacing w:val="4"/>
                <w:lang w:val="pt-PT"/>
              </w:rPr>
              <w:t xml:space="preserve"> </w:t>
            </w:r>
          </w:p>
        </w:tc>
      </w:tr>
      <w:tr w:rsidR="00C70640" w:rsidRPr="002E5A69" w14:paraId="57AEBD5A" w14:textId="77777777">
        <w:trPr>
          <w:trHeight w:val="100"/>
        </w:trPr>
        <w:tc>
          <w:tcPr>
            <w:tcW w:w="10524" w:type="dxa"/>
            <w:gridSpan w:val="5"/>
            <w:tcBorders>
              <w:top w:val="single" w:sz="4" w:space="0" w:color="auto"/>
            </w:tcBorders>
          </w:tcPr>
          <w:p w14:paraId="2634EE82" w14:textId="77777777" w:rsidR="00C70640" w:rsidRDefault="00C70640">
            <w:pPr>
              <w:pStyle w:val="Cabealho"/>
              <w:tabs>
                <w:tab w:val="left" w:pos="8520"/>
              </w:tabs>
              <w:spacing w:before="20"/>
              <w:ind w:left="-108"/>
              <w:rPr>
                <w:rFonts w:asciiTheme="minorHAnsi" w:hAnsiTheme="minorHAnsi" w:cs="Arial"/>
                <w:sz w:val="2"/>
                <w:szCs w:val="4"/>
                <w:lang w:val="pt-PT"/>
              </w:rPr>
            </w:pPr>
          </w:p>
        </w:tc>
      </w:tr>
      <w:tr w:rsidR="00C70640" w:rsidRPr="002E5A69" w14:paraId="3C56D83B" w14:textId="77777777">
        <w:trPr>
          <w:trHeight w:val="417"/>
        </w:trPr>
        <w:tc>
          <w:tcPr>
            <w:tcW w:w="10524" w:type="dxa"/>
            <w:gridSpan w:val="5"/>
            <w:tcBorders>
              <w:bottom w:val="single" w:sz="4" w:space="0" w:color="auto"/>
            </w:tcBorders>
          </w:tcPr>
          <w:p w14:paraId="65A31483" w14:textId="2BBB041C" w:rsidR="00C70640" w:rsidRDefault="00BC7ACC">
            <w:pPr>
              <w:pStyle w:val="KopfzeileFix"/>
              <w:spacing w:before="20"/>
              <w:ind w:left="-108"/>
              <w:jc w:val="left"/>
              <w:rPr>
                <w:rFonts w:asciiTheme="minorHAnsi" w:hAnsiTheme="minorHAnsi"/>
                <w:szCs w:val="18"/>
                <w:lang w:val="pt-PT"/>
              </w:rPr>
            </w:pPr>
            <w:r>
              <w:rPr>
                <w:rFonts w:asciiTheme="minorHAnsi" w:hAnsiTheme="minorHAnsi"/>
                <w:szCs w:val="18"/>
                <w:lang w:val="pt-PT"/>
              </w:rPr>
              <w:t xml:space="preserve">ASSUNTO: HMRH – Relatório de Visita de Acompanhamento de HSE n.º </w:t>
            </w:r>
            <w:r w:rsidR="002B04AB">
              <w:rPr>
                <w:rFonts w:asciiTheme="minorHAnsi" w:hAnsiTheme="minorHAnsi"/>
                <w:szCs w:val="18"/>
                <w:lang w:val="pt-PT"/>
              </w:rPr>
              <w:t>1</w:t>
            </w:r>
            <w:r w:rsidR="00634965">
              <w:rPr>
                <w:rFonts w:asciiTheme="minorHAnsi" w:hAnsiTheme="minorHAnsi"/>
                <w:szCs w:val="18"/>
                <w:lang w:val="pt-PT"/>
              </w:rPr>
              <w:t>1</w:t>
            </w:r>
            <w:r w:rsidR="002E5A69">
              <w:rPr>
                <w:rFonts w:asciiTheme="minorHAnsi" w:hAnsiTheme="minorHAnsi"/>
                <w:szCs w:val="18"/>
                <w:lang w:val="pt-PT"/>
              </w:rPr>
              <w:t>3</w:t>
            </w:r>
          </w:p>
        </w:tc>
      </w:tr>
    </w:tbl>
    <w:p w14:paraId="6AB225D3" w14:textId="31397B3B" w:rsidR="00C70640" w:rsidRDefault="001F4692" w:rsidP="00B260FD">
      <w:pPr>
        <w:tabs>
          <w:tab w:val="left" w:pos="7800"/>
        </w:tabs>
        <w:ind w:right="60"/>
        <w:rPr>
          <w:rFonts w:asciiTheme="minorHAnsi" w:hAnsiTheme="minorHAnsi"/>
          <w:b/>
          <w:sz w:val="28"/>
          <w:lang w:val="pt-PT"/>
        </w:rPr>
      </w:pPr>
      <w:r>
        <w:rPr>
          <w:rFonts w:asciiTheme="minorHAnsi" w:hAnsiTheme="minorHAnsi"/>
          <w:b/>
          <w:sz w:val="28"/>
          <w:lang w:val="pt-PT"/>
        </w:rPr>
        <w:t xml:space="preserve"> </w:t>
      </w:r>
      <w:r w:rsidR="00B260FD">
        <w:rPr>
          <w:rFonts w:asciiTheme="minorHAnsi" w:hAnsiTheme="minorHAnsi"/>
          <w:b/>
          <w:sz w:val="28"/>
          <w:lang w:val="pt-PT"/>
        </w:rPr>
        <w:tab/>
      </w:r>
    </w:p>
    <w:tbl>
      <w:tblPr>
        <w:tblStyle w:val="TabelacomGrelh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70"/>
        <w:gridCol w:w="5270"/>
      </w:tblGrid>
      <w:tr w:rsidR="00C70640" w:rsidRPr="002E5A69" w14:paraId="7CC29BDC" w14:textId="77777777">
        <w:trPr>
          <w:trHeight w:val="342"/>
        </w:trPr>
        <w:tc>
          <w:tcPr>
            <w:tcW w:w="10540" w:type="dxa"/>
            <w:gridSpan w:val="2"/>
            <w:tcBorders>
              <w:top w:val="nil"/>
              <w:bottom w:val="single" w:sz="4" w:space="0" w:color="auto"/>
            </w:tcBorders>
          </w:tcPr>
          <w:p w14:paraId="4F61FA0D" w14:textId="75F3A320" w:rsidR="00C70640" w:rsidRDefault="00BC7ACC">
            <w:pPr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b/>
                <w:sz w:val="28"/>
                <w:lang w:val="pt-PT"/>
              </w:rPr>
              <w:t>HMRH | Reunião Semanal de Segurança e Ambiente No.</w:t>
            </w:r>
            <w:r w:rsidR="002B04AB">
              <w:rPr>
                <w:rFonts w:asciiTheme="minorHAnsi" w:hAnsiTheme="minorHAnsi"/>
                <w:b/>
                <w:sz w:val="28"/>
                <w:lang w:val="pt-PT"/>
              </w:rPr>
              <w:t>1</w:t>
            </w:r>
            <w:r w:rsidR="00634965">
              <w:rPr>
                <w:rFonts w:asciiTheme="minorHAnsi" w:hAnsiTheme="minorHAnsi"/>
                <w:b/>
                <w:sz w:val="28"/>
                <w:lang w:val="pt-PT"/>
              </w:rPr>
              <w:t>1</w:t>
            </w:r>
            <w:r w:rsidR="002E5A69">
              <w:rPr>
                <w:rFonts w:asciiTheme="minorHAnsi" w:hAnsiTheme="minorHAnsi"/>
                <w:b/>
                <w:sz w:val="28"/>
                <w:lang w:val="pt-PT"/>
              </w:rPr>
              <w:t>3</w:t>
            </w:r>
          </w:p>
        </w:tc>
      </w:tr>
      <w:tr w:rsidR="00C70640" w:rsidRPr="002E5A69" w14:paraId="4BD54CDB" w14:textId="77777777">
        <w:trPr>
          <w:trHeight w:val="342"/>
        </w:trPr>
        <w:tc>
          <w:tcPr>
            <w:tcW w:w="5270" w:type="dxa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</w:tcPr>
          <w:p w14:paraId="50E250A4" w14:textId="063435F5" w:rsidR="00C70640" w:rsidRPr="00057918" w:rsidRDefault="00BC7ACC">
            <w:pPr>
              <w:ind w:right="60"/>
              <w:jc w:val="left"/>
              <w:rPr>
                <w:rFonts w:asciiTheme="minorHAnsi" w:hAnsiTheme="minorHAnsi"/>
                <w:b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Data de emissão: </w:t>
            </w:r>
            <w:r w:rsidR="007E039A">
              <w:rPr>
                <w:rFonts w:asciiTheme="minorHAnsi" w:hAnsiTheme="minorHAnsi"/>
                <w:sz w:val="18"/>
                <w:szCs w:val="18"/>
                <w:lang w:val="pt-PT"/>
              </w:rPr>
              <w:t>25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-</w:t>
            </w:r>
            <w:r w:rsidR="00846093">
              <w:rPr>
                <w:rFonts w:asciiTheme="minorHAnsi" w:hAnsiTheme="minorHAnsi"/>
                <w:sz w:val="18"/>
                <w:szCs w:val="18"/>
                <w:lang w:val="pt-PT"/>
              </w:rPr>
              <w:t>0</w:t>
            </w:r>
            <w:r w:rsidR="005863CC">
              <w:rPr>
                <w:rFonts w:asciiTheme="minorHAnsi" w:hAnsiTheme="minorHAnsi"/>
                <w:sz w:val="18"/>
                <w:szCs w:val="18"/>
                <w:lang w:val="pt-PT"/>
              </w:rPr>
              <w:t>3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-202</w:t>
            </w:r>
            <w:r w:rsidR="00846093">
              <w:rPr>
                <w:rFonts w:asciiTheme="minorHAnsi" w:hAnsiTheme="minorHAnsi"/>
                <w:sz w:val="18"/>
                <w:szCs w:val="18"/>
                <w:lang w:val="pt-PT"/>
              </w:rPr>
              <w:t>6</w:t>
            </w:r>
          </w:p>
        </w:tc>
        <w:tc>
          <w:tcPr>
            <w:tcW w:w="5270" w:type="dxa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</w:tcPr>
          <w:p w14:paraId="153C7806" w14:textId="77777777" w:rsidR="00C70640" w:rsidRPr="00057918" w:rsidRDefault="00BC7ACC">
            <w:pPr>
              <w:ind w:right="60"/>
              <w:jc w:val="left"/>
              <w:rPr>
                <w:rFonts w:asciiTheme="minorHAnsi" w:hAnsiTheme="minorHAnsi"/>
                <w:b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N.º da Obra: 13DC-DEI/SV/2021</w:t>
            </w:r>
          </w:p>
        </w:tc>
      </w:tr>
      <w:tr w:rsidR="00C70640" w14:paraId="5AD02D7C" w14:textId="77777777">
        <w:trPr>
          <w:trHeight w:val="342"/>
        </w:trPr>
        <w:tc>
          <w:tcPr>
            <w:tcW w:w="5270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50F23CC2" w14:textId="2C840BD8" w:rsidR="00C70640" w:rsidRPr="00057918" w:rsidRDefault="00BC7ACC">
            <w:pPr>
              <w:ind w:right="60"/>
              <w:jc w:val="left"/>
              <w:rPr>
                <w:rFonts w:asciiTheme="minorHAnsi" w:hAnsiTheme="minorHAnsi"/>
                <w:b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Data da reunião: </w:t>
            </w:r>
            <w:r w:rsidR="007E039A">
              <w:rPr>
                <w:rFonts w:asciiTheme="minorHAnsi" w:hAnsiTheme="minorHAnsi"/>
                <w:sz w:val="18"/>
                <w:szCs w:val="18"/>
                <w:lang w:val="pt-PT"/>
              </w:rPr>
              <w:t>25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-</w:t>
            </w:r>
            <w:r w:rsidR="00846093">
              <w:rPr>
                <w:rFonts w:asciiTheme="minorHAnsi" w:hAnsiTheme="minorHAnsi"/>
                <w:sz w:val="18"/>
                <w:szCs w:val="18"/>
                <w:lang w:val="pt-PT"/>
              </w:rPr>
              <w:t>0</w:t>
            </w:r>
            <w:r w:rsidR="005863CC">
              <w:rPr>
                <w:rFonts w:asciiTheme="minorHAnsi" w:hAnsiTheme="minorHAnsi"/>
                <w:sz w:val="18"/>
                <w:szCs w:val="18"/>
                <w:lang w:val="pt-PT"/>
              </w:rPr>
              <w:t>3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-202</w:t>
            </w:r>
            <w:r w:rsidR="00846093">
              <w:rPr>
                <w:rFonts w:asciiTheme="minorHAnsi" w:hAnsiTheme="minorHAnsi"/>
                <w:sz w:val="18"/>
                <w:szCs w:val="18"/>
                <w:lang w:val="pt-PT"/>
              </w:rPr>
              <w:t>6</w:t>
            </w:r>
          </w:p>
        </w:tc>
        <w:tc>
          <w:tcPr>
            <w:tcW w:w="5270" w:type="dxa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7811B816" w14:textId="52576943" w:rsidR="00C70640" w:rsidRPr="00057918" w:rsidRDefault="00BC7ACC">
            <w:pPr>
              <w:ind w:right="60"/>
              <w:jc w:val="left"/>
              <w:rPr>
                <w:rFonts w:asciiTheme="minorHAnsi" w:hAnsiTheme="minorHAnsi"/>
                <w:b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Doc. no.: </w:t>
            </w:r>
            <w:r w:rsidR="0015533D">
              <w:rPr>
                <w:rFonts w:asciiTheme="minorHAnsi" w:hAnsiTheme="minorHAnsi"/>
                <w:sz w:val="18"/>
                <w:szCs w:val="18"/>
                <w:lang w:val="pt-PT"/>
              </w:rPr>
              <w:t>1</w:t>
            </w:r>
            <w:r w:rsidR="00D7205E">
              <w:rPr>
                <w:rFonts w:asciiTheme="minorHAnsi" w:hAnsiTheme="minorHAnsi"/>
                <w:sz w:val="18"/>
                <w:szCs w:val="18"/>
                <w:lang w:val="pt-PT"/>
              </w:rPr>
              <w:t>1</w:t>
            </w:r>
            <w:r w:rsidR="007E039A">
              <w:rPr>
                <w:rFonts w:asciiTheme="minorHAnsi" w:hAnsiTheme="minorHAnsi"/>
                <w:sz w:val="18"/>
                <w:szCs w:val="18"/>
                <w:lang w:val="pt-PT"/>
              </w:rPr>
              <w:t>2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/202</w:t>
            </w:r>
            <w:r w:rsidR="00846093">
              <w:rPr>
                <w:rFonts w:asciiTheme="minorHAnsi" w:hAnsiTheme="minorHAnsi"/>
                <w:sz w:val="18"/>
                <w:szCs w:val="18"/>
                <w:lang w:val="pt-PT"/>
              </w:rPr>
              <w:t>6</w:t>
            </w:r>
          </w:p>
        </w:tc>
      </w:tr>
      <w:tr w:rsidR="00C70640" w14:paraId="6CF843C2" w14:textId="77777777">
        <w:trPr>
          <w:trHeight w:val="342"/>
        </w:trPr>
        <w:tc>
          <w:tcPr>
            <w:tcW w:w="5270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7F6DD3DF" w14:textId="6D53B0D8" w:rsidR="00C70640" w:rsidRPr="00057918" w:rsidRDefault="00BC7ACC">
            <w:pPr>
              <w:ind w:right="60"/>
              <w:jc w:val="left"/>
              <w:rPr>
                <w:rFonts w:asciiTheme="minorHAnsi" w:hAnsiTheme="minorHAnsi"/>
                <w:b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Hora: </w:t>
            </w:r>
            <w:r w:rsidR="00582D84">
              <w:rPr>
                <w:rFonts w:asciiTheme="minorHAnsi" w:hAnsiTheme="minorHAnsi"/>
                <w:sz w:val="18"/>
                <w:szCs w:val="18"/>
                <w:lang w:val="pt-PT"/>
              </w:rPr>
              <w:t>10</w:t>
            </w:r>
            <w:r w:rsidR="005D625C" w:rsidRPr="00057918">
              <w:rPr>
                <w:rFonts w:asciiTheme="minorHAnsi" w:hAnsiTheme="minorHAnsi"/>
                <w:sz w:val="18"/>
                <w:szCs w:val="18"/>
                <w:lang w:val="pt-PT"/>
              </w:rPr>
              <w:t>:</w:t>
            </w:r>
            <w:r w:rsidR="00170804">
              <w:rPr>
                <w:rFonts w:asciiTheme="minorHAnsi" w:hAnsiTheme="minorHAnsi"/>
                <w:sz w:val="18"/>
                <w:szCs w:val="18"/>
                <w:lang w:val="pt-PT"/>
              </w:rPr>
              <w:t>0</w:t>
            </w:r>
            <w:r w:rsidR="00472DE3">
              <w:rPr>
                <w:rFonts w:asciiTheme="minorHAnsi" w:hAnsiTheme="minorHAnsi"/>
                <w:sz w:val="18"/>
                <w:szCs w:val="18"/>
                <w:lang w:val="pt-PT"/>
              </w:rPr>
              <w:t>0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 – </w:t>
            </w:r>
            <w:r w:rsidR="00C33969">
              <w:rPr>
                <w:rFonts w:asciiTheme="minorHAnsi" w:hAnsiTheme="minorHAnsi"/>
                <w:sz w:val="18"/>
                <w:szCs w:val="18"/>
                <w:lang w:val="pt-PT"/>
              </w:rPr>
              <w:t>1</w:t>
            </w:r>
            <w:r w:rsidR="00582D84">
              <w:rPr>
                <w:rFonts w:asciiTheme="minorHAnsi" w:hAnsiTheme="minorHAnsi"/>
                <w:sz w:val="18"/>
                <w:szCs w:val="18"/>
                <w:lang w:val="pt-PT"/>
              </w:rPr>
              <w:t>1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H:</w:t>
            </w:r>
            <w:r w:rsidR="009A73EA">
              <w:rPr>
                <w:rFonts w:asciiTheme="minorHAnsi" w:hAnsiTheme="minorHAnsi"/>
                <w:sz w:val="18"/>
                <w:szCs w:val="18"/>
                <w:lang w:val="pt-PT"/>
              </w:rPr>
              <w:t>0</w:t>
            </w:r>
            <w:r w:rsidR="00AB21B5">
              <w:rPr>
                <w:rFonts w:asciiTheme="minorHAnsi" w:hAnsiTheme="minorHAnsi"/>
                <w:sz w:val="18"/>
                <w:szCs w:val="18"/>
                <w:lang w:val="pt-PT"/>
              </w:rPr>
              <w:t>0</w:t>
            </w:r>
          </w:p>
        </w:tc>
        <w:tc>
          <w:tcPr>
            <w:tcW w:w="5270" w:type="dxa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33660C72" w14:textId="77777777" w:rsidR="00C70640" w:rsidRPr="00057918" w:rsidRDefault="00BC7ACC">
            <w:pPr>
              <w:ind w:right="60"/>
              <w:jc w:val="left"/>
              <w:rPr>
                <w:rFonts w:asciiTheme="minorHAnsi" w:hAnsiTheme="minorHAnsi"/>
                <w:b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Gestor: Eduardo Silva</w:t>
            </w:r>
          </w:p>
        </w:tc>
      </w:tr>
      <w:tr w:rsidR="00C70640" w:rsidRPr="005C32C0" w14:paraId="3A9AE756" w14:textId="77777777">
        <w:trPr>
          <w:trHeight w:val="342"/>
        </w:trPr>
        <w:tc>
          <w:tcPr>
            <w:tcW w:w="5270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0B4C5B39" w14:textId="77777777" w:rsidR="00C70640" w:rsidRPr="00057918" w:rsidRDefault="00BC7ACC">
            <w:pPr>
              <w:ind w:right="60"/>
              <w:jc w:val="left"/>
              <w:rPr>
                <w:rFonts w:asciiTheme="minorHAnsi" w:hAnsiTheme="minorHAnsi"/>
                <w:b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Lugar: Obra e Sala de reuniões da obra</w:t>
            </w:r>
          </w:p>
        </w:tc>
        <w:tc>
          <w:tcPr>
            <w:tcW w:w="5270" w:type="dxa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0B5442FF" w14:textId="08237BC5" w:rsidR="00C70640" w:rsidRPr="00057918" w:rsidRDefault="00BC7ACC">
            <w:pPr>
              <w:ind w:right="60"/>
              <w:jc w:val="left"/>
              <w:rPr>
                <w:rFonts w:asciiTheme="minorHAnsi" w:hAnsiTheme="minorHAnsi"/>
                <w:b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Redator: </w:t>
            </w:r>
            <w:r w:rsidR="008462EA">
              <w:rPr>
                <w:rFonts w:asciiTheme="minorHAnsi" w:hAnsiTheme="minorHAnsi"/>
                <w:sz w:val="18"/>
                <w:szCs w:val="18"/>
                <w:lang w:val="pt-PT"/>
              </w:rPr>
              <w:t>Faustino dos Santos</w:t>
            </w:r>
          </w:p>
        </w:tc>
      </w:tr>
      <w:tr w:rsidR="00C70640" w:rsidRPr="002E5A69" w14:paraId="6B22D0E2" w14:textId="77777777">
        <w:trPr>
          <w:trHeight w:val="342"/>
        </w:trPr>
        <w:tc>
          <w:tcPr>
            <w:tcW w:w="5270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63A998A5" w14:textId="610C3CBB" w:rsidR="00C70640" w:rsidRPr="00057918" w:rsidRDefault="00BC7ACC">
            <w:pPr>
              <w:ind w:right="60"/>
              <w:jc w:val="left"/>
              <w:rPr>
                <w:rFonts w:asciiTheme="minorHAnsi" w:hAnsiTheme="minorHAnsi"/>
                <w:b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Assunto: Reunião semanal de Segurança e Ambiente n.º </w:t>
            </w:r>
            <w:r w:rsidR="003D168D">
              <w:rPr>
                <w:rFonts w:asciiTheme="minorHAnsi" w:hAnsiTheme="minorHAnsi"/>
                <w:sz w:val="18"/>
                <w:szCs w:val="18"/>
                <w:lang w:val="pt-PT"/>
              </w:rPr>
              <w:t>1</w:t>
            </w:r>
            <w:r w:rsidR="00634965">
              <w:rPr>
                <w:rFonts w:asciiTheme="minorHAnsi" w:hAnsiTheme="minorHAnsi"/>
                <w:sz w:val="18"/>
                <w:szCs w:val="18"/>
                <w:lang w:val="pt-PT"/>
              </w:rPr>
              <w:t>1</w:t>
            </w:r>
            <w:r w:rsidR="007E039A">
              <w:rPr>
                <w:rFonts w:asciiTheme="minorHAnsi" w:hAnsiTheme="minorHAnsi"/>
                <w:sz w:val="18"/>
                <w:szCs w:val="18"/>
                <w:lang w:val="pt-PT"/>
              </w:rPr>
              <w:t>2</w:t>
            </w:r>
          </w:p>
        </w:tc>
        <w:tc>
          <w:tcPr>
            <w:tcW w:w="5270" w:type="dxa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7C51D9F0" w14:textId="77777777" w:rsidR="00C70640" w:rsidRPr="00057918" w:rsidRDefault="00C70640">
            <w:pPr>
              <w:ind w:right="60"/>
              <w:rPr>
                <w:rFonts w:asciiTheme="minorHAnsi" w:hAnsiTheme="minorHAnsi"/>
                <w:b/>
                <w:sz w:val="18"/>
                <w:szCs w:val="18"/>
                <w:lang w:val="pt-PT"/>
              </w:rPr>
            </w:pPr>
          </w:p>
        </w:tc>
      </w:tr>
    </w:tbl>
    <w:p w14:paraId="31B46251" w14:textId="77777777" w:rsidR="00C70640" w:rsidRDefault="00C70640">
      <w:pPr>
        <w:tabs>
          <w:tab w:val="left" w:pos="2410"/>
          <w:tab w:val="left" w:pos="3402"/>
          <w:tab w:val="left" w:pos="4962"/>
          <w:tab w:val="left" w:pos="7797"/>
          <w:tab w:val="left" w:pos="8931"/>
        </w:tabs>
        <w:ind w:right="60"/>
        <w:rPr>
          <w:rFonts w:asciiTheme="minorHAnsi" w:hAnsiTheme="minorHAnsi"/>
          <w:sz w:val="24"/>
          <w:lang w:val="pt-PT"/>
        </w:rPr>
      </w:pPr>
    </w:p>
    <w:tbl>
      <w:tblPr>
        <w:tblStyle w:val="TabelacomGrelh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235"/>
        <w:gridCol w:w="1749"/>
        <w:gridCol w:w="1701"/>
        <w:gridCol w:w="47"/>
        <w:gridCol w:w="1654"/>
        <w:gridCol w:w="1757"/>
        <w:gridCol w:w="86"/>
      </w:tblGrid>
      <w:tr w:rsidR="00C70640" w14:paraId="6C8F335B" w14:textId="77777777" w:rsidTr="00D5496E">
        <w:trPr>
          <w:trHeight w:val="123"/>
        </w:trPr>
        <w:tc>
          <w:tcPr>
            <w:tcW w:w="3261" w:type="dxa"/>
            <w:tcBorders>
              <w:top w:val="nil"/>
              <w:bottom w:val="single" w:sz="4" w:space="0" w:color="auto"/>
            </w:tcBorders>
          </w:tcPr>
          <w:p w14:paraId="702C8CC6" w14:textId="77777777" w:rsidR="00C70640" w:rsidRPr="00057918" w:rsidRDefault="00BC7ACC">
            <w:pPr>
              <w:ind w:right="60"/>
              <w:rPr>
                <w:rFonts w:asciiTheme="minorHAnsi" w:hAnsiTheme="minorHAnsi"/>
                <w:bCs/>
                <w:sz w:val="20"/>
                <w:szCs w:val="20"/>
                <w:lang w:val="pt-PT"/>
              </w:rPr>
            </w:pPr>
            <w:r w:rsidRPr="00057918">
              <w:rPr>
                <w:rFonts w:asciiTheme="minorHAnsi" w:hAnsiTheme="minorHAnsi"/>
                <w:bCs/>
                <w:sz w:val="20"/>
                <w:szCs w:val="20"/>
                <w:lang w:val="pt-PT"/>
              </w:rPr>
              <w:t>Participantes</w:t>
            </w:r>
          </w:p>
        </w:tc>
        <w:tc>
          <w:tcPr>
            <w:tcW w:w="3685" w:type="dxa"/>
            <w:gridSpan w:val="3"/>
            <w:tcBorders>
              <w:top w:val="nil"/>
              <w:bottom w:val="single" w:sz="4" w:space="0" w:color="auto"/>
            </w:tcBorders>
          </w:tcPr>
          <w:p w14:paraId="78216F7A" w14:textId="77777777" w:rsidR="00C70640" w:rsidRDefault="00C70640">
            <w:pPr>
              <w:ind w:right="60"/>
              <w:rPr>
                <w:rFonts w:asciiTheme="minorHAnsi" w:hAnsiTheme="minorHAnsi"/>
                <w:b/>
                <w:szCs w:val="20"/>
                <w:lang w:val="pt-PT"/>
              </w:rPr>
            </w:pPr>
          </w:p>
        </w:tc>
        <w:tc>
          <w:tcPr>
            <w:tcW w:w="3544" w:type="dxa"/>
            <w:gridSpan w:val="4"/>
            <w:tcBorders>
              <w:top w:val="nil"/>
              <w:bottom w:val="single" w:sz="4" w:space="0" w:color="auto"/>
            </w:tcBorders>
          </w:tcPr>
          <w:p w14:paraId="35BE9CB9" w14:textId="77777777" w:rsidR="00C70640" w:rsidRDefault="00C70640">
            <w:pPr>
              <w:ind w:right="60"/>
              <w:rPr>
                <w:rFonts w:asciiTheme="minorHAnsi" w:hAnsiTheme="minorHAnsi"/>
                <w:b/>
                <w:szCs w:val="20"/>
                <w:lang w:val="pt-PT"/>
              </w:rPr>
            </w:pPr>
          </w:p>
        </w:tc>
      </w:tr>
      <w:tr w:rsidR="00C70640" w:rsidRPr="003E284A" w14:paraId="3DAE31B7" w14:textId="77777777" w:rsidTr="002E2D53">
        <w:trPr>
          <w:trHeight w:val="1123"/>
        </w:trPr>
        <w:tc>
          <w:tcPr>
            <w:tcW w:w="3261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3671C7A8" w14:textId="0DE0FFE5" w:rsidR="007237F0" w:rsidRDefault="002135FD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Eduardo Silva</w:t>
            </w:r>
          </w:p>
          <w:p w14:paraId="4052640B" w14:textId="28F71B2A" w:rsidR="00D7205E" w:rsidRDefault="00D7205E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Hendrik Silva</w:t>
            </w:r>
          </w:p>
          <w:p w14:paraId="51413404" w14:textId="77777777" w:rsidR="00E7542F" w:rsidRDefault="00B13ED0" w:rsidP="00B13ED0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Faustino Santos</w:t>
            </w:r>
          </w:p>
          <w:p w14:paraId="6A6B56E3" w14:textId="265DBFC8" w:rsidR="00846093" w:rsidRDefault="002135FD" w:rsidP="00846093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Leo</w:t>
            </w:r>
            <w:r w:rsidR="00511CE1">
              <w:rPr>
                <w:rFonts w:asciiTheme="minorHAnsi" w:hAnsiTheme="minorHAnsi"/>
                <w:sz w:val="20"/>
                <w:szCs w:val="20"/>
                <w:lang w:val="pt-PT"/>
              </w:rPr>
              <w:t xml:space="preserve">nel </w:t>
            </w:r>
            <w:proofErr w:type="spellStart"/>
            <w:r w:rsidR="00511CE1">
              <w:rPr>
                <w:rFonts w:asciiTheme="minorHAnsi" w:hAnsiTheme="minorHAnsi"/>
                <w:sz w:val="20"/>
                <w:szCs w:val="20"/>
                <w:lang w:val="pt-PT"/>
              </w:rPr>
              <w:t>Luamba</w:t>
            </w:r>
            <w:proofErr w:type="spellEnd"/>
          </w:p>
          <w:p w14:paraId="32F13063" w14:textId="77777777" w:rsidR="002135FD" w:rsidRPr="00AB619D" w:rsidRDefault="002135FD" w:rsidP="002135FD">
            <w:pPr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Carlos Silva</w:t>
            </w:r>
          </w:p>
          <w:p w14:paraId="0E36ED1D" w14:textId="77777777" w:rsidR="002135FD" w:rsidRDefault="002135FD" w:rsidP="002135FD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Nelson Segunda</w:t>
            </w:r>
          </w:p>
          <w:p w14:paraId="6C333B0A" w14:textId="77777777" w:rsidR="002135FD" w:rsidRDefault="002135FD" w:rsidP="002135FD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4CB21535" w14:textId="794E8D5A" w:rsidR="002135FD" w:rsidRPr="002135FD" w:rsidRDefault="002135FD" w:rsidP="002135FD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3685" w:type="dxa"/>
            <w:gridSpan w:val="3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02096064" w14:textId="2FC0BC8F" w:rsidR="002135FD" w:rsidRPr="002135FD" w:rsidRDefault="002135FD" w:rsidP="009A73EA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2135FD">
              <w:rPr>
                <w:rFonts w:asciiTheme="minorHAnsi" w:hAnsiTheme="minorHAnsi"/>
                <w:sz w:val="20"/>
                <w:szCs w:val="20"/>
                <w:lang w:val="pt-PT"/>
              </w:rPr>
              <w:t>Manager</w:t>
            </w:r>
          </w:p>
          <w:p w14:paraId="03AA74F6" w14:textId="0FFEECBE" w:rsidR="00D7205E" w:rsidRDefault="00D7205E" w:rsidP="00E7542F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HSE Manager</w:t>
            </w:r>
          </w:p>
          <w:p w14:paraId="7D1ABF40" w14:textId="42A92B3A" w:rsidR="00E7542F" w:rsidRPr="002135FD" w:rsidRDefault="00D37808" w:rsidP="00E7542F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2135FD">
              <w:rPr>
                <w:rFonts w:asciiTheme="minorHAnsi" w:hAnsiTheme="minorHAnsi"/>
                <w:sz w:val="20"/>
                <w:szCs w:val="20"/>
                <w:lang w:val="pt-PT"/>
              </w:rPr>
              <w:t>HSE</w:t>
            </w:r>
          </w:p>
          <w:p w14:paraId="4B232A1F" w14:textId="77777777" w:rsidR="003E284A" w:rsidRDefault="002135FD" w:rsidP="002135FD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Diretor Adjunto</w:t>
            </w:r>
          </w:p>
          <w:p w14:paraId="6CF236D0" w14:textId="1F13B20B" w:rsidR="002135FD" w:rsidRDefault="002135FD" w:rsidP="002135FD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Encarregado Geral</w:t>
            </w:r>
          </w:p>
          <w:p w14:paraId="5D6A6F15" w14:textId="77777777" w:rsidR="002135FD" w:rsidRDefault="002135FD" w:rsidP="002135FD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T</w:t>
            </w:r>
            <w:r w:rsidRPr="00986235">
              <w:rPr>
                <w:rFonts w:asciiTheme="minorHAnsi" w:hAnsiTheme="minorHAnsi"/>
                <w:sz w:val="20"/>
                <w:szCs w:val="20"/>
                <w:lang w:val="pt-PT"/>
              </w:rPr>
              <w:t>HSE</w:t>
            </w:r>
          </w:p>
          <w:p w14:paraId="329A8F8E" w14:textId="77777777" w:rsidR="00441274" w:rsidRPr="002135FD" w:rsidRDefault="00441274" w:rsidP="00E7542F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66E46280" w14:textId="6EA3CAA0" w:rsidR="00E7542F" w:rsidRPr="002135FD" w:rsidRDefault="00E7542F" w:rsidP="00E7542F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3544" w:type="dxa"/>
            <w:gridSpan w:val="4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3B210F11" w14:textId="3C186034" w:rsidR="002135FD" w:rsidRPr="00521D59" w:rsidRDefault="002135FD" w:rsidP="00122EF8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21D59">
              <w:rPr>
                <w:rFonts w:asciiTheme="minorHAnsi" w:hAnsiTheme="minorHAnsi"/>
                <w:sz w:val="20"/>
                <w:szCs w:val="20"/>
                <w:lang w:val="pt-PT"/>
              </w:rPr>
              <w:t>VAMED</w:t>
            </w:r>
          </w:p>
          <w:p w14:paraId="1A83859A" w14:textId="05422E01" w:rsidR="00D7205E" w:rsidRDefault="00D7205E" w:rsidP="00E6780C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VAMED</w:t>
            </w:r>
          </w:p>
          <w:p w14:paraId="5AFC22A5" w14:textId="3D55AABA" w:rsidR="002135FD" w:rsidRPr="00521D59" w:rsidRDefault="005C3996" w:rsidP="00E6780C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21D59">
              <w:rPr>
                <w:rFonts w:asciiTheme="minorHAnsi" w:hAnsiTheme="minorHAnsi"/>
                <w:sz w:val="20"/>
                <w:szCs w:val="20"/>
                <w:lang w:val="pt-PT"/>
              </w:rPr>
              <w:t>VAMED</w:t>
            </w:r>
          </w:p>
          <w:p w14:paraId="2C69A013" w14:textId="33DEB1F2" w:rsidR="00441274" w:rsidRPr="00521D59" w:rsidRDefault="003E284A" w:rsidP="00E7542F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Belo Empreendimentos</w:t>
            </w:r>
          </w:p>
          <w:p w14:paraId="6B2ECB3F" w14:textId="77777777" w:rsidR="002135FD" w:rsidRDefault="002135FD" w:rsidP="002135FD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Belo Empreendimentos</w:t>
            </w:r>
          </w:p>
          <w:p w14:paraId="6D6EED22" w14:textId="6A3B2901" w:rsidR="002135FD" w:rsidRDefault="002135FD" w:rsidP="002135FD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Belo Empreendimentos</w:t>
            </w:r>
          </w:p>
          <w:p w14:paraId="62A3B6F1" w14:textId="258BF068" w:rsidR="002135FD" w:rsidRPr="002135FD" w:rsidRDefault="002135FD" w:rsidP="002135FD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  <w:tr w:rsidR="00D5496E" w:rsidRPr="003E284A" w14:paraId="665AB5E0" w14:textId="77777777" w:rsidTr="005F14A6">
        <w:trPr>
          <w:trHeight w:val="273"/>
        </w:trPr>
        <w:tc>
          <w:tcPr>
            <w:tcW w:w="3261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2513B38D" w14:textId="7E9C57A5" w:rsidR="00E05AA1" w:rsidRPr="00AB619D" w:rsidRDefault="00E05AA1" w:rsidP="00D5496E">
            <w:pPr>
              <w:rPr>
                <w:rFonts w:asciiTheme="minorHAnsi" w:hAnsiTheme="minorHAnsi"/>
                <w:lang w:val="pt-PT"/>
              </w:rPr>
            </w:pPr>
          </w:p>
          <w:p w14:paraId="0A76945D" w14:textId="7DC2FFB4" w:rsidR="00D5496E" w:rsidRDefault="00D5496E" w:rsidP="00D5496E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406CAAF7" w14:textId="29B24407" w:rsidR="00E666A9" w:rsidRDefault="00E666A9" w:rsidP="00D5496E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19E75C8E" w14:textId="1E76757A" w:rsidR="00E666A9" w:rsidRDefault="00E666A9" w:rsidP="00D5496E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60B3C790" w14:textId="77777777" w:rsidR="00D5496E" w:rsidRPr="00D5496E" w:rsidRDefault="00D5496E">
            <w:pPr>
              <w:spacing w:line="276" w:lineRule="auto"/>
              <w:ind w:right="60"/>
              <w:jc w:val="left"/>
              <w:rPr>
                <w:rFonts w:asciiTheme="minorHAnsi" w:hAnsiTheme="minorHAnsi"/>
                <w:i/>
                <w:iCs/>
                <w:sz w:val="20"/>
                <w:szCs w:val="20"/>
                <w:lang w:val="pt-PT"/>
              </w:rPr>
            </w:pPr>
          </w:p>
        </w:tc>
        <w:tc>
          <w:tcPr>
            <w:tcW w:w="3685" w:type="dxa"/>
            <w:gridSpan w:val="3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6B5321D0" w14:textId="59CA1ACC" w:rsidR="00BD0E3B" w:rsidRDefault="00BD0E3B" w:rsidP="00732E62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75051CEC" w14:textId="1E6E2222" w:rsidR="00732E62" w:rsidRDefault="00732E62" w:rsidP="00732E62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4C0F3AD3" w14:textId="191C8D76" w:rsidR="00AD1FF4" w:rsidRDefault="00AD1FF4" w:rsidP="00AD1FF4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6BFBD7AF" w14:textId="7FFFE191" w:rsidR="00E666A9" w:rsidRPr="00AD1FF4" w:rsidRDefault="00E666A9" w:rsidP="00AD1FF4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3544" w:type="dxa"/>
            <w:gridSpan w:val="4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0A0D9D47" w14:textId="3C5350BC" w:rsidR="00D5496E" w:rsidRDefault="00D5496E" w:rsidP="005F14A6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502A513C" w14:textId="044F55CB" w:rsidR="00E666A9" w:rsidRDefault="00E666A9" w:rsidP="00E666A9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4F8061D1" w14:textId="3DEF0E60" w:rsidR="00E666A9" w:rsidRDefault="00E666A9" w:rsidP="00E666A9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378E3A2E" w14:textId="05F21E40" w:rsidR="00AD1FF4" w:rsidRPr="00AD1FF4" w:rsidRDefault="00AD1FF4" w:rsidP="00AD1FF4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  <w:tr w:rsidR="00C70640" w:rsidRPr="003E284A" w14:paraId="1F81E7E5" w14:textId="77777777" w:rsidTr="008564F2">
        <w:tc>
          <w:tcPr>
            <w:tcW w:w="3261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2431FD38" w14:textId="1F0251D5" w:rsidR="00C07A5D" w:rsidRPr="00B03EBD" w:rsidRDefault="00C07A5D" w:rsidP="00B03EBD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3685" w:type="dxa"/>
            <w:gridSpan w:val="3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2CCC1966" w14:textId="682CBA4E" w:rsidR="00B03EBD" w:rsidRPr="00E6780C" w:rsidRDefault="00B03EBD" w:rsidP="00D5496E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3544" w:type="dxa"/>
            <w:gridSpan w:val="4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218E80D3" w14:textId="5BFF27A2" w:rsidR="00C70640" w:rsidRPr="00221559" w:rsidRDefault="00C70640" w:rsidP="00221559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2CF71F8B" w14:textId="1C449991" w:rsidR="00E6780C" w:rsidRPr="00E6780C" w:rsidRDefault="00E6780C" w:rsidP="00E6780C">
            <w:pPr>
              <w:rPr>
                <w:sz w:val="18"/>
                <w:szCs w:val="18"/>
                <w:lang w:val="pt-PT"/>
              </w:rPr>
            </w:pPr>
          </w:p>
        </w:tc>
      </w:tr>
      <w:tr w:rsidR="00C70640" w:rsidRPr="003E284A" w14:paraId="42D2AFB9" w14:textId="77777777" w:rsidTr="008564F2">
        <w:tc>
          <w:tcPr>
            <w:tcW w:w="3261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32085B27" w14:textId="1175B4BB" w:rsidR="00AB21B5" w:rsidRDefault="00AB21B5" w:rsidP="00D12301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3685" w:type="dxa"/>
            <w:gridSpan w:val="3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6C5C389F" w14:textId="201ADCA6" w:rsidR="00C70640" w:rsidRPr="00986235" w:rsidRDefault="00C70640" w:rsidP="00DB63C4">
            <w:pPr>
              <w:jc w:val="center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059DB9F8" w14:textId="00848541" w:rsidR="00AB21B5" w:rsidRPr="00986235" w:rsidRDefault="00AB21B5" w:rsidP="00AB21B5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3544" w:type="dxa"/>
            <w:gridSpan w:val="4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244BEF67" w14:textId="08A6915B" w:rsidR="00BF7B93" w:rsidRDefault="00BF7B93" w:rsidP="00BF7B93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  <w:p w14:paraId="0EF4078F" w14:textId="6EFEF089" w:rsidR="00AB21B5" w:rsidRPr="00AB21B5" w:rsidRDefault="00AB21B5" w:rsidP="00AB21B5">
            <w:pPr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  <w:tr w:rsidR="00C70640" w14:paraId="43B49B44" w14:textId="77777777" w:rsidTr="00B3195A">
        <w:trPr>
          <w:gridAfter w:val="2"/>
          <w:wAfter w:w="1843" w:type="dxa"/>
          <w:trHeight w:val="80"/>
        </w:trPr>
        <w:tc>
          <w:tcPr>
            <w:tcW w:w="3496" w:type="dxa"/>
            <w:gridSpan w:val="2"/>
            <w:tcBorders>
              <w:top w:val="nil"/>
              <w:bottom w:val="single" w:sz="4" w:space="0" w:color="auto"/>
            </w:tcBorders>
          </w:tcPr>
          <w:p w14:paraId="4742C6D0" w14:textId="77777777" w:rsidR="00C70640" w:rsidRDefault="00BC7ACC">
            <w:pPr>
              <w:ind w:right="60"/>
              <w:rPr>
                <w:rFonts w:asciiTheme="minorHAnsi" w:hAnsiTheme="minorHAnsi"/>
                <w:bCs/>
                <w:szCs w:val="20"/>
                <w:lang w:val="pt-PT"/>
              </w:rPr>
            </w:pPr>
            <w:r>
              <w:rPr>
                <w:rFonts w:asciiTheme="minorHAnsi" w:hAnsiTheme="minorHAnsi"/>
                <w:bCs/>
                <w:szCs w:val="20"/>
                <w:lang w:val="pt-PT"/>
              </w:rPr>
              <w:t>Próxima reunião</w:t>
            </w:r>
          </w:p>
        </w:tc>
        <w:tc>
          <w:tcPr>
            <w:tcW w:w="3497" w:type="dxa"/>
            <w:gridSpan w:val="3"/>
            <w:tcBorders>
              <w:top w:val="nil"/>
              <w:bottom w:val="single" w:sz="4" w:space="0" w:color="auto"/>
            </w:tcBorders>
          </w:tcPr>
          <w:p w14:paraId="67D20010" w14:textId="77777777" w:rsidR="00C70640" w:rsidRDefault="00C70640">
            <w:pPr>
              <w:ind w:right="60"/>
              <w:rPr>
                <w:rFonts w:asciiTheme="minorHAnsi" w:hAnsiTheme="minorHAnsi"/>
                <w:bCs/>
                <w:szCs w:val="20"/>
                <w:lang w:val="pt-PT"/>
              </w:rPr>
            </w:pPr>
          </w:p>
        </w:tc>
        <w:tc>
          <w:tcPr>
            <w:tcW w:w="1654" w:type="dxa"/>
            <w:tcBorders>
              <w:top w:val="nil"/>
              <w:bottom w:val="single" w:sz="4" w:space="0" w:color="auto"/>
            </w:tcBorders>
          </w:tcPr>
          <w:p w14:paraId="7E59523B" w14:textId="77777777" w:rsidR="00C70640" w:rsidRDefault="00C70640">
            <w:pPr>
              <w:ind w:right="60"/>
              <w:rPr>
                <w:rFonts w:asciiTheme="minorHAnsi" w:hAnsiTheme="minorHAnsi"/>
                <w:bCs/>
                <w:szCs w:val="20"/>
                <w:lang w:val="pt-PT"/>
              </w:rPr>
            </w:pPr>
          </w:p>
        </w:tc>
      </w:tr>
      <w:tr w:rsidR="00C70640" w:rsidRPr="002E5A69" w14:paraId="688AEE55" w14:textId="77777777" w:rsidTr="008564F2">
        <w:trPr>
          <w:gridAfter w:val="1"/>
          <w:wAfter w:w="86" w:type="dxa"/>
        </w:trPr>
        <w:tc>
          <w:tcPr>
            <w:tcW w:w="5245" w:type="dxa"/>
            <w:gridSpan w:val="3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</w:tcPr>
          <w:p w14:paraId="02B56709" w14:textId="0C12796E" w:rsidR="00C70640" w:rsidRPr="00057918" w:rsidRDefault="00BC7ACC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Número: </w:t>
            </w:r>
            <w:r w:rsidR="002B04AB">
              <w:rPr>
                <w:rFonts w:asciiTheme="minorHAnsi" w:hAnsiTheme="minorHAnsi"/>
                <w:sz w:val="18"/>
                <w:szCs w:val="18"/>
                <w:lang w:val="pt-PT"/>
              </w:rPr>
              <w:t>1</w:t>
            </w:r>
            <w:r w:rsidR="00521D59">
              <w:rPr>
                <w:rFonts w:asciiTheme="minorHAnsi" w:hAnsiTheme="minorHAnsi"/>
                <w:sz w:val="18"/>
                <w:szCs w:val="18"/>
                <w:lang w:val="pt-PT"/>
              </w:rPr>
              <w:t>1</w:t>
            </w:r>
            <w:r w:rsidR="007E039A">
              <w:rPr>
                <w:rFonts w:asciiTheme="minorHAnsi" w:hAnsiTheme="minorHAnsi"/>
                <w:sz w:val="18"/>
                <w:szCs w:val="18"/>
                <w:lang w:val="pt-PT"/>
              </w:rPr>
              <w:t>3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/202</w:t>
            </w:r>
            <w:r w:rsidR="00846093">
              <w:rPr>
                <w:rFonts w:asciiTheme="minorHAnsi" w:hAnsiTheme="minorHAnsi"/>
                <w:sz w:val="18"/>
                <w:szCs w:val="18"/>
                <w:lang w:val="pt-PT"/>
              </w:rPr>
              <w:t>6</w:t>
            </w:r>
          </w:p>
        </w:tc>
        <w:tc>
          <w:tcPr>
            <w:tcW w:w="5159" w:type="dxa"/>
            <w:gridSpan w:val="4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</w:tcPr>
          <w:p w14:paraId="043E63E5" w14:textId="627505AA" w:rsidR="00C70640" w:rsidRPr="00057918" w:rsidRDefault="00BC7ACC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Assunto: Reunião de Segurança e Ambiente n.º </w:t>
            </w:r>
            <w:r w:rsidR="002B04AB">
              <w:rPr>
                <w:rFonts w:asciiTheme="minorHAnsi" w:hAnsiTheme="minorHAnsi"/>
                <w:sz w:val="18"/>
                <w:szCs w:val="18"/>
                <w:lang w:val="pt-PT"/>
              </w:rPr>
              <w:t>1</w:t>
            </w:r>
            <w:r w:rsidR="00634965">
              <w:rPr>
                <w:rFonts w:asciiTheme="minorHAnsi" w:hAnsiTheme="minorHAnsi"/>
                <w:sz w:val="18"/>
                <w:szCs w:val="18"/>
                <w:lang w:val="pt-PT"/>
              </w:rPr>
              <w:t>1</w:t>
            </w:r>
            <w:r w:rsidR="007E039A">
              <w:rPr>
                <w:rFonts w:asciiTheme="minorHAnsi" w:hAnsiTheme="minorHAnsi"/>
                <w:sz w:val="18"/>
                <w:szCs w:val="18"/>
                <w:lang w:val="pt-PT"/>
              </w:rPr>
              <w:t>3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/202</w:t>
            </w:r>
            <w:r w:rsidR="00582D84">
              <w:rPr>
                <w:rFonts w:asciiTheme="minorHAnsi" w:hAnsiTheme="minorHAnsi"/>
                <w:sz w:val="18"/>
                <w:szCs w:val="18"/>
                <w:lang w:val="pt-PT"/>
              </w:rPr>
              <w:t>6</w:t>
            </w:r>
          </w:p>
        </w:tc>
      </w:tr>
      <w:tr w:rsidR="00C70640" w14:paraId="4D0A1518" w14:textId="77777777" w:rsidTr="008564F2">
        <w:trPr>
          <w:gridAfter w:val="1"/>
          <w:wAfter w:w="86" w:type="dxa"/>
        </w:trPr>
        <w:tc>
          <w:tcPr>
            <w:tcW w:w="5245" w:type="dxa"/>
            <w:gridSpan w:val="3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34E60ECF" w14:textId="425219BB" w:rsidR="00C70640" w:rsidRPr="00057918" w:rsidRDefault="00BC7ACC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Data:</w:t>
            </w:r>
            <w:r w:rsidR="00FB58A9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 </w:t>
            </w:r>
            <w:r w:rsidR="007E039A">
              <w:rPr>
                <w:rFonts w:asciiTheme="minorHAnsi" w:hAnsiTheme="minorHAnsi"/>
                <w:sz w:val="18"/>
                <w:szCs w:val="18"/>
                <w:lang w:val="pt-PT"/>
              </w:rPr>
              <w:t>08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-</w:t>
            </w:r>
            <w:r w:rsidR="00582D84">
              <w:rPr>
                <w:rFonts w:asciiTheme="minorHAnsi" w:hAnsiTheme="minorHAnsi"/>
                <w:sz w:val="18"/>
                <w:szCs w:val="18"/>
                <w:lang w:val="pt-PT"/>
              </w:rPr>
              <w:t>0</w:t>
            </w:r>
            <w:r w:rsidR="007E039A">
              <w:rPr>
                <w:rFonts w:asciiTheme="minorHAnsi" w:hAnsiTheme="minorHAnsi"/>
                <w:sz w:val="18"/>
                <w:szCs w:val="18"/>
                <w:lang w:val="pt-PT"/>
              </w:rPr>
              <w:t>4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-202</w:t>
            </w:r>
            <w:r w:rsidR="00582D84">
              <w:rPr>
                <w:rFonts w:asciiTheme="minorHAnsi" w:hAnsiTheme="minorHAnsi"/>
                <w:sz w:val="18"/>
                <w:szCs w:val="18"/>
                <w:lang w:val="pt-PT"/>
              </w:rPr>
              <w:t>6</w:t>
            </w:r>
          </w:p>
        </w:tc>
        <w:tc>
          <w:tcPr>
            <w:tcW w:w="5159" w:type="dxa"/>
            <w:gridSpan w:val="4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78D2E0E1" w14:textId="0027CC3C" w:rsidR="00C70640" w:rsidRPr="00057918" w:rsidRDefault="00BC7ACC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 xml:space="preserve">Hora: </w:t>
            </w:r>
            <w:r w:rsidR="00D37AEF">
              <w:rPr>
                <w:rFonts w:asciiTheme="minorHAnsi" w:hAnsiTheme="minorHAnsi"/>
                <w:sz w:val="18"/>
                <w:szCs w:val="18"/>
                <w:lang w:val="pt-PT"/>
              </w:rPr>
              <w:t>10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:</w:t>
            </w:r>
            <w:r w:rsidR="00D37AEF">
              <w:rPr>
                <w:rFonts w:asciiTheme="minorHAnsi" w:hAnsiTheme="minorHAnsi"/>
                <w:sz w:val="18"/>
                <w:szCs w:val="18"/>
                <w:lang w:val="pt-PT"/>
              </w:rPr>
              <w:t>0</w:t>
            </w: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0</w:t>
            </w:r>
          </w:p>
        </w:tc>
      </w:tr>
      <w:tr w:rsidR="00C70640" w:rsidRPr="002E5A69" w14:paraId="32A97D7E" w14:textId="77777777" w:rsidTr="008564F2">
        <w:trPr>
          <w:gridAfter w:val="1"/>
          <w:wAfter w:w="86" w:type="dxa"/>
        </w:trPr>
        <w:tc>
          <w:tcPr>
            <w:tcW w:w="5245" w:type="dxa"/>
            <w:gridSpan w:val="3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16D80F37" w14:textId="77777777" w:rsidR="00C70640" w:rsidRPr="00057918" w:rsidRDefault="00BC7ACC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  <w:r w:rsidRPr="00057918">
              <w:rPr>
                <w:rFonts w:asciiTheme="minorHAnsi" w:hAnsiTheme="minorHAnsi"/>
                <w:sz w:val="18"/>
                <w:szCs w:val="18"/>
                <w:lang w:val="pt-PT"/>
              </w:rPr>
              <w:t>Lugar: Obra e Sala de reuniões da obra</w:t>
            </w:r>
          </w:p>
        </w:tc>
        <w:tc>
          <w:tcPr>
            <w:tcW w:w="5159" w:type="dxa"/>
            <w:gridSpan w:val="4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79CC6E1E" w14:textId="77777777" w:rsidR="00C70640" w:rsidRPr="00057918" w:rsidRDefault="00C70640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18"/>
                <w:szCs w:val="18"/>
                <w:lang w:val="pt-PT"/>
              </w:rPr>
            </w:pPr>
          </w:p>
        </w:tc>
      </w:tr>
    </w:tbl>
    <w:p w14:paraId="2B4029B6" w14:textId="77777777" w:rsidR="00C70640" w:rsidRDefault="00BC7ACC">
      <w:pPr>
        <w:tabs>
          <w:tab w:val="left" w:pos="2410"/>
          <w:tab w:val="left" w:pos="3402"/>
          <w:tab w:val="left" w:pos="4962"/>
          <w:tab w:val="left" w:pos="7797"/>
          <w:tab w:val="left" w:pos="8931"/>
        </w:tabs>
        <w:ind w:right="60"/>
        <w:rPr>
          <w:rFonts w:asciiTheme="minorHAnsi" w:hAnsiTheme="minorHAnsi"/>
          <w:sz w:val="24"/>
          <w:lang w:val="pt-PT"/>
        </w:rPr>
      </w:pPr>
      <w:r>
        <w:rPr>
          <w:rFonts w:asciiTheme="minorHAnsi" w:hAnsiTheme="minorHAnsi"/>
          <w:sz w:val="24"/>
          <w:lang w:val="pt-PT"/>
        </w:rPr>
        <w:tab/>
        <w:t xml:space="preserve"> </w:t>
      </w:r>
    </w:p>
    <w:p w14:paraId="578CE3E9" w14:textId="77777777" w:rsidR="00C70640" w:rsidRDefault="00BC7ACC">
      <w:pPr>
        <w:pBdr>
          <w:top w:val="single" w:sz="4" w:space="1" w:color="auto"/>
          <w:bottom w:val="single" w:sz="4" w:space="1" w:color="auto"/>
        </w:pBdr>
        <w:tabs>
          <w:tab w:val="left" w:pos="1560"/>
          <w:tab w:val="left" w:pos="3828"/>
          <w:tab w:val="left" w:pos="4820"/>
          <w:tab w:val="left" w:pos="7797"/>
          <w:tab w:val="left" w:pos="8931"/>
        </w:tabs>
        <w:ind w:right="60"/>
        <w:rPr>
          <w:rFonts w:asciiTheme="minorHAnsi" w:hAnsiTheme="minorHAnsi"/>
          <w:b/>
          <w:sz w:val="32"/>
          <w:szCs w:val="32"/>
          <w:lang w:val="pt-PT"/>
        </w:rPr>
      </w:pPr>
      <w:r>
        <w:rPr>
          <w:rFonts w:asciiTheme="minorHAnsi" w:hAnsiTheme="minorHAnsi"/>
          <w:b/>
          <w:sz w:val="32"/>
          <w:szCs w:val="32"/>
          <w:lang w:val="pt-PT"/>
        </w:rPr>
        <w:t>A</w:t>
      </w:r>
      <w:r>
        <w:rPr>
          <w:rFonts w:asciiTheme="minorHAnsi" w:hAnsiTheme="minorHAnsi"/>
          <w:b/>
          <w:sz w:val="32"/>
          <w:szCs w:val="32"/>
          <w:lang w:val="pt-PT"/>
        </w:rPr>
        <w:tab/>
        <w:t>BELO EMPREENDIMENTOS</w:t>
      </w:r>
    </w:p>
    <w:p w14:paraId="26539DB8" w14:textId="68D86394" w:rsidR="007B4DA3" w:rsidRPr="00045152" w:rsidRDefault="00BC7ACC" w:rsidP="00045152">
      <w:pPr>
        <w:tabs>
          <w:tab w:val="left" w:pos="1530"/>
          <w:tab w:val="left" w:pos="1560"/>
        </w:tabs>
        <w:ind w:right="1910"/>
        <w:jc w:val="left"/>
        <w:rPr>
          <w:rFonts w:asciiTheme="minorHAnsi" w:hAnsiTheme="minorHAnsi"/>
          <w:b/>
          <w:color w:val="FF0000"/>
          <w:sz w:val="18"/>
          <w:szCs w:val="16"/>
          <w:lang w:val="pt-PT"/>
        </w:rPr>
      </w:pPr>
      <w:r>
        <w:rPr>
          <w:rFonts w:asciiTheme="minorHAnsi" w:hAnsiTheme="minorHAnsi"/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5F29681C" wp14:editId="2B94DB60">
            <wp:simplePos x="0" y="0"/>
            <wp:positionH relativeFrom="column">
              <wp:posOffset>4700890</wp:posOffset>
            </wp:positionH>
            <wp:positionV relativeFrom="paragraph">
              <wp:posOffset>124696</wp:posOffset>
            </wp:positionV>
            <wp:extent cx="1790709" cy="730486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9" cy="730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864AFD" w14:textId="77777777" w:rsidR="008D05F4" w:rsidRDefault="008D05F4" w:rsidP="005F557C">
      <w:pPr>
        <w:tabs>
          <w:tab w:val="left" w:pos="1890"/>
        </w:tabs>
        <w:ind w:right="1910"/>
        <w:jc w:val="left"/>
        <w:rPr>
          <w:rFonts w:asciiTheme="minorHAnsi" w:hAnsiTheme="minorHAnsi"/>
          <w:b/>
          <w:sz w:val="24"/>
          <w:szCs w:val="22"/>
          <w:lang w:val="pt-PT"/>
        </w:rPr>
      </w:pPr>
    </w:p>
    <w:p w14:paraId="75C802B7" w14:textId="77777777" w:rsidR="00EE36EB" w:rsidRPr="005F557C" w:rsidRDefault="00EE36EB" w:rsidP="005F557C">
      <w:pPr>
        <w:tabs>
          <w:tab w:val="left" w:pos="1890"/>
        </w:tabs>
        <w:ind w:right="1910"/>
        <w:jc w:val="left"/>
        <w:rPr>
          <w:rFonts w:asciiTheme="minorHAnsi" w:hAnsiTheme="minorHAnsi"/>
          <w:b/>
          <w:sz w:val="24"/>
          <w:szCs w:val="22"/>
          <w:lang w:val="pt-PT"/>
        </w:rPr>
      </w:pPr>
    </w:p>
    <w:p w14:paraId="34B4E875" w14:textId="70D667D2" w:rsidR="00C70640" w:rsidRPr="00590878" w:rsidRDefault="00BC7ACC" w:rsidP="00590878">
      <w:pPr>
        <w:tabs>
          <w:tab w:val="left" w:pos="1890"/>
        </w:tabs>
        <w:ind w:right="1910"/>
        <w:jc w:val="left"/>
        <w:rPr>
          <w:rFonts w:asciiTheme="minorHAnsi" w:hAnsiTheme="minorHAnsi"/>
          <w:b/>
          <w:sz w:val="24"/>
          <w:szCs w:val="22"/>
          <w:lang w:val="pt-PT"/>
        </w:rPr>
      </w:pPr>
      <w:r w:rsidRPr="00590878">
        <w:rPr>
          <w:rFonts w:asciiTheme="minorHAnsi" w:hAnsiTheme="minorHAnsi"/>
          <w:b/>
          <w:sz w:val="24"/>
          <w:szCs w:val="22"/>
          <w:lang w:val="pt-PT"/>
        </w:rPr>
        <w:t>A1. – DESCRIÇÃO DAS SITUAÇÕES A MELHORAR:</w:t>
      </w:r>
    </w:p>
    <w:p w14:paraId="10524580" w14:textId="77777777" w:rsidR="00AB619D" w:rsidRPr="001437AB" w:rsidRDefault="00AB619D" w:rsidP="001437AB">
      <w:pPr>
        <w:tabs>
          <w:tab w:val="left" w:pos="1890"/>
        </w:tabs>
        <w:ind w:right="1910"/>
        <w:jc w:val="left"/>
        <w:rPr>
          <w:rFonts w:asciiTheme="minorHAnsi" w:hAnsiTheme="minorHAnsi"/>
          <w:b/>
          <w:sz w:val="20"/>
          <w:szCs w:val="18"/>
          <w:lang w:val="pt-PT"/>
        </w:rPr>
      </w:pPr>
    </w:p>
    <w:p w14:paraId="6108676C" w14:textId="77777777" w:rsidR="005F6CA8" w:rsidRDefault="005F6CA8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sz w:val="24"/>
          <w:szCs w:val="28"/>
          <w:lang w:val="pt-PT"/>
        </w:rPr>
      </w:pPr>
    </w:p>
    <w:p w14:paraId="3E42E9DF" w14:textId="77777777" w:rsidR="00EE36EB" w:rsidRDefault="00EE36EB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sz w:val="24"/>
          <w:szCs w:val="28"/>
          <w:lang w:val="pt-PT"/>
        </w:rPr>
      </w:pPr>
    </w:p>
    <w:p w14:paraId="16477C86" w14:textId="6A4A10EA" w:rsidR="00B03EBD" w:rsidRDefault="007B4DA3" w:rsidP="001E03A9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  <w:r>
        <w:rPr>
          <w:rFonts w:asciiTheme="minorHAnsi" w:hAnsiTheme="minorHAnsi"/>
          <w:b/>
          <w:bCs/>
          <w:sz w:val="24"/>
          <w:szCs w:val="28"/>
          <w:lang w:val="pt-PT"/>
        </w:rPr>
        <w:lastRenderedPageBreak/>
        <w:t>A1.01 – Temas provenientes da última reuniã</w:t>
      </w:r>
      <w:r w:rsidR="00C20C75">
        <w:rPr>
          <w:rFonts w:asciiTheme="minorHAnsi" w:hAnsiTheme="minorHAnsi"/>
          <w:b/>
          <w:bCs/>
          <w:sz w:val="24"/>
          <w:szCs w:val="28"/>
          <w:lang w:val="pt-PT"/>
        </w:rPr>
        <w:t>o</w:t>
      </w:r>
    </w:p>
    <w:p w14:paraId="2C9AEDBC" w14:textId="77777777" w:rsidR="00C20C75" w:rsidRDefault="00C20C75" w:rsidP="001E03A9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</w:p>
    <w:p w14:paraId="480D43D0" w14:textId="77777777" w:rsidR="00C20C75" w:rsidRDefault="00C20C75" w:rsidP="001E03A9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268"/>
        <w:gridCol w:w="5867"/>
      </w:tblGrid>
      <w:tr w:rsidR="00C20C75" w14:paraId="12E257AA" w14:textId="77777777">
        <w:trPr>
          <w:gridAfter w:val="1"/>
          <w:wAfter w:w="5867" w:type="dxa"/>
        </w:trPr>
        <w:tc>
          <w:tcPr>
            <w:tcW w:w="2405" w:type="dxa"/>
          </w:tcPr>
          <w:p w14:paraId="2E26CB98" w14:textId="77777777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Data da ocorrência</w:t>
            </w:r>
          </w:p>
        </w:tc>
        <w:tc>
          <w:tcPr>
            <w:tcW w:w="2268" w:type="dxa"/>
          </w:tcPr>
          <w:p w14:paraId="215D49BB" w14:textId="2BEA31DA" w:rsidR="00C20C75" w:rsidRDefault="00555F72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06</w:t>
            </w:r>
            <w:r w:rsidR="00C20C75">
              <w:rPr>
                <w:rFonts w:asciiTheme="minorHAnsi" w:hAnsiTheme="minorHAnsi"/>
                <w:lang w:val="pt-PT"/>
              </w:rPr>
              <w:t>-0</w:t>
            </w:r>
            <w:r>
              <w:rPr>
                <w:rFonts w:asciiTheme="minorHAnsi" w:hAnsiTheme="minorHAnsi"/>
                <w:lang w:val="pt-PT"/>
              </w:rPr>
              <w:t>2</w:t>
            </w:r>
            <w:r w:rsidR="00C20C75">
              <w:rPr>
                <w:rFonts w:asciiTheme="minorHAnsi" w:hAnsiTheme="minorHAnsi"/>
                <w:lang w:val="pt-PT"/>
              </w:rPr>
              <w:t>-202</w:t>
            </w:r>
            <w:r w:rsidR="00F57E35">
              <w:rPr>
                <w:rFonts w:asciiTheme="minorHAnsi" w:hAnsiTheme="minorHAnsi"/>
                <w:lang w:val="pt-PT"/>
              </w:rPr>
              <w:t>6</w:t>
            </w:r>
          </w:p>
        </w:tc>
      </w:tr>
      <w:tr w:rsidR="00C20C75" w:rsidRPr="00C20C75" w14:paraId="295B0FFC" w14:textId="77777777">
        <w:tc>
          <w:tcPr>
            <w:tcW w:w="2405" w:type="dxa"/>
          </w:tcPr>
          <w:p w14:paraId="1049C83D" w14:textId="77777777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Situação identificada</w:t>
            </w:r>
          </w:p>
        </w:tc>
        <w:tc>
          <w:tcPr>
            <w:tcW w:w="8135" w:type="dxa"/>
            <w:gridSpan w:val="2"/>
          </w:tcPr>
          <w:p w14:paraId="79937777" w14:textId="4BC9A2E6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 xml:space="preserve"> Máquina Multifunção.</w:t>
            </w:r>
          </w:p>
        </w:tc>
      </w:tr>
      <w:tr w:rsidR="00C20C75" w:rsidRPr="002E5A69" w14:paraId="63C4CE71" w14:textId="77777777">
        <w:tc>
          <w:tcPr>
            <w:tcW w:w="2405" w:type="dxa"/>
          </w:tcPr>
          <w:p w14:paraId="258104D9" w14:textId="77777777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 xml:space="preserve">Medida(s) </w:t>
            </w:r>
            <w:proofErr w:type="spellStart"/>
            <w:r>
              <w:rPr>
                <w:rFonts w:asciiTheme="minorHAnsi" w:hAnsiTheme="minorHAnsi"/>
                <w:lang w:val="pt-PT"/>
              </w:rPr>
              <w:t>correctiva</w:t>
            </w:r>
            <w:proofErr w:type="spellEnd"/>
            <w:r>
              <w:rPr>
                <w:rFonts w:asciiTheme="minorHAnsi" w:hAnsiTheme="minorHAnsi"/>
                <w:lang w:val="pt-PT"/>
              </w:rPr>
              <w:t>(s)</w:t>
            </w:r>
          </w:p>
        </w:tc>
        <w:tc>
          <w:tcPr>
            <w:tcW w:w="8135" w:type="dxa"/>
            <w:gridSpan w:val="2"/>
          </w:tcPr>
          <w:p w14:paraId="61A3CB8D" w14:textId="0C6B1373" w:rsidR="00C20C75" w:rsidRPr="000E3A73" w:rsidRDefault="00F57E35">
            <w:pPr>
              <w:shd w:val="clear" w:color="auto" w:fill="FFFFFF"/>
              <w:ind w:right="0"/>
              <w:rPr>
                <w:lang w:val="pt-PT"/>
              </w:rPr>
            </w:pPr>
            <w:r>
              <w:rPr>
                <w:lang w:val="pt-PT"/>
              </w:rPr>
              <w:t>Quanto aos elementos em falta na Multifunção</w:t>
            </w:r>
            <w:r w:rsidR="00883BC9">
              <w:rPr>
                <w:lang w:val="pt-PT"/>
              </w:rPr>
              <w:t xml:space="preserve"> e da </w:t>
            </w:r>
            <w:proofErr w:type="spellStart"/>
            <w:r w:rsidR="00883BC9">
              <w:rPr>
                <w:lang w:val="pt-PT"/>
              </w:rPr>
              <w:t>Retro-Escavadora</w:t>
            </w:r>
            <w:proofErr w:type="spellEnd"/>
            <w:r w:rsidR="00C20C75">
              <w:rPr>
                <w:lang w:val="pt-PT"/>
              </w:rPr>
              <w:t>,</w:t>
            </w:r>
            <w:r w:rsidR="00555F72">
              <w:rPr>
                <w:lang w:val="pt-PT"/>
              </w:rPr>
              <w:t xml:space="preserve"> </w:t>
            </w:r>
            <w:r w:rsidR="00C20C75">
              <w:rPr>
                <w:lang w:val="pt-PT"/>
              </w:rPr>
              <w:t>a Belo Empreendimentos garantiu-nos em reunião</w:t>
            </w:r>
            <w:r w:rsidR="00555F72">
              <w:rPr>
                <w:lang w:val="pt-PT"/>
              </w:rPr>
              <w:t xml:space="preserve"> que o</w:t>
            </w:r>
            <w:r w:rsidR="00883BC9">
              <w:rPr>
                <w:lang w:val="pt-PT"/>
              </w:rPr>
              <w:t>s</w:t>
            </w:r>
            <w:r w:rsidR="00555F72">
              <w:rPr>
                <w:lang w:val="pt-PT"/>
              </w:rPr>
              <w:t xml:space="preserve"> equipamento</w:t>
            </w:r>
            <w:r w:rsidR="00883BC9">
              <w:rPr>
                <w:lang w:val="pt-PT"/>
              </w:rPr>
              <w:t xml:space="preserve"> como pirilampo e outros em falta já se encontram</w:t>
            </w:r>
            <w:r w:rsidR="00555F72">
              <w:rPr>
                <w:lang w:val="pt-PT"/>
              </w:rPr>
              <w:t xml:space="preserve"> na obra</w:t>
            </w:r>
            <w:r w:rsidR="00883BC9">
              <w:rPr>
                <w:lang w:val="pt-PT"/>
              </w:rPr>
              <w:t xml:space="preserve"> aguardando os mecânicos da Belo Empreendimentos que virão de Luanda durante os próximos 15 dias</w:t>
            </w:r>
            <w:r w:rsidR="00555F72">
              <w:rPr>
                <w:lang w:val="pt-PT"/>
              </w:rPr>
              <w:t>.</w:t>
            </w:r>
          </w:p>
        </w:tc>
      </w:tr>
      <w:tr w:rsidR="00C20C75" w14:paraId="16A69511" w14:textId="77777777">
        <w:tc>
          <w:tcPr>
            <w:tcW w:w="2405" w:type="dxa"/>
          </w:tcPr>
          <w:p w14:paraId="1030A650" w14:textId="77777777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Responsabilidade</w:t>
            </w:r>
          </w:p>
        </w:tc>
        <w:tc>
          <w:tcPr>
            <w:tcW w:w="8135" w:type="dxa"/>
            <w:gridSpan w:val="2"/>
          </w:tcPr>
          <w:p w14:paraId="3568F5B3" w14:textId="5480A6F3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Nelson Segunda/</w:t>
            </w:r>
            <w:r w:rsidR="00F57E35">
              <w:rPr>
                <w:rFonts w:asciiTheme="minorHAnsi" w:hAnsiTheme="minorHAnsi"/>
                <w:lang w:val="pt-PT"/>
              </w:rPr>
              <w:t xml:space="preserve"> Leonel </w:t>
            </w:r>
            <w:proofErr w:type="spellStart"/>
            <w:r w:rsidR="00F57E35">
              <w:rPr>
                <w:rFonts w:asciiTheme="minorHAnsi" w:hAnsiTheme="minorHAnsi"/>
                <w:lang w:val="pt-PT"/>
              </w:rPr>
              <w:t>Luamba</w:t>
            </w:r>
            <w:proofErr w:type="spellEnd"/>
            <w:r>
              <w:rPr>
                <w:rFonts w:asciiTheme="minorHAnsi" w:hAnsiTheme="minorHAnsi"/>
                <w:lang w:val="pt-PT"/>
              </w:rPr>
              <w:t>.</w:t>
            </w:r>
          </w:p>
        </w:tc>
      </w:tr>
      <w:tr w:rsidR="00C20C75" w:rsidRPr="00310977" w14:paraId="71925DD1" w14:textId="77777777">
        <w:tc>
          <w:tcPr>
            <w:tcW w:w="2405" w:type="dxa"/>
          </w:tcPr>
          <w:p w14:paraId="0FB17A21" w14:textId="77777777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Prazo</w:t>
            </w:r>
          </w:p>
        </w:tc>
        <w:tc>
          <w:tcPr>
            <w:tcW w:w="8135" w:type="dxa"/>
            <w:gridSpan w:val="2"/>
          </w:tcPr>
          <w:p w14:paraId="26A70C5F" w14:textId="6511160F" w:rsidR="00C20C75" w:rsidRPr="00310977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 w:rsidRPr="006913F4">
              <w:rPr>
                <w:rFonts w:asciiTheme="minorHAnsi" w:hAnsiTheme="minorHAnsi"/>
                <w:lang w:val="pt-PT"/>
              </w:rPr>
              <w:t>Data</w:t>
            </w:r>
            <w:r w:rsidRPr="008A430D">
              <w:rPr>
                <w:rFonts w:asciiTheme="minorHAnsi" w:hAnsiTheme="minorHAnsi"/>
                <w:color w:val="000000" w:themeColor="text1"/>
                <w:lang w:val="pt-PT"/>
              </w:rPr>
              <w:t xml:space="preserve"> </w:t>
            </w:r>
            <w:r w:rsidR="00BB090B">
              <w:rPr>
                <w:rFonts w:asciiTheme="minorHAnsi" w:hAnsiTheme="minorHAnsi"/>
                <w:color w:val="000000" w:themeColor="text1"/>
                <w:lang w:val="pt-PT"/>
              </w:rPr>
              <w:t>22</w:t>
            </w:r>
            <w:r w:rsidRPr="008A430D">
              <w:rPr>
                <w:rFonts w:asciiTheme="minorHAnsi" w:hAnsiTheme="minorHAnsi"/>
                <w:color w:val="000000" w:themeColor="text1"/>
                <w:lang w:val="pt-PT"/>
              </w:rPr>
              <w:t>/0</w:t>
            </w:r>
            <w:r w:rsidR="00883BC9">
              <w:rPr>
                <w:rFonts w:asciiTheme="minorHAnsi" w:hAnsiTheme="minorHAnsi"/>
                <w:color w:val="000000" w:themeColor="text1"/>
                <w:lang w:val="pt-PT"/>
              </w:rPr>
              <w:t>4</w:t>
            </w:r>
            <w:r w:rsidRPr="008A430D">
              <w:rPr>
                <w:rFonts w:asciiTheme="minorHAnsi" w:hAnsiTheme="minorHAnsi"/>
                <w:color w:val="000000" w:themeColor="text1"/>
                <w:lang w:val="pt-PT"/>
              </w:rPr>
              <w:t>/202</w:t>
            </w:r>
            <w:r w:rsidR="00F57E35">
              <w:rPr>
                <w:rFonts w:asciiTheme="minorHAnsi" w:hAnsiTheme="minorHAnsi"/>
                <w:color w:val="000000" w:themeColor="text1"/>
                <w:lang w:val="pt-PT"/>
              </w:rPr>
              <w:t>6</w:t>
            </w:r>
          </w:p>
        </w:tc>
      </w:tr>
      <w:tr w:rsidR="00C20C75" w:rsidRPr="00782DA1" w14:paraId="67DFEFCC" w14:textId="77777777">
        <w:tc>
          <w:tcPr>
            <w:tcW w:w="2405" w:type="dxa"/>
          </w:tcPr>
          <w:p w14:paraId="17261BCE" w14:textId="77777777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Estado</w:t>
            </w:r>
          </w:p>
        </w:tc>
        <w:tc>
          <w:tcPr>
            <w:tcW w:w="8135" w:type="dxa"/>
            <w:gridSpan w:val="2"/>
          </w:tcPr>
          <w:p w14:paraId="2C05717F" w14:textId="77777777" w:rsidR="00C20C75" w:rsidRPr="00782DA1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b/>
                <w:bCs/>
                <w:lang w:val="pt-PT"/>
              </w:rPr>
            </w:pPr>
            <w:r w:rsidRPr="00062915">
              <w:rPr>
                <w:rFonts w:asciiTheme="minorHAnsi" w:hAnsiTheme="minorHAnsi"/>
                <w:b/>
                <w:bCs/>
                <w:color w:val="FF0000"/>
                <w:lang w:val="pt-PT"/>
              </w:rPr>
              <w:t>Não Resolvido.</w:t>
            </w:r>
          </w:p>
        </w:tc>
      </w:tr>
    </w:tbl>
    <w:p w14:paraId="14FF5D13" w14:textId="77777777" w:rsidR="00C20C75" w:rsidRDefault="00C20C75" w:rsidP="00C20C75">
      <w:pPr>
        <w:rPr>
          <w:rFonts w:asciiTheme="minorHAnsi" w:hAnsiTheme="minorHAnsi"/>
          <w:b/>
          <w:bCs/>
          <w:sz w:val="24"/>
          <w:szCs w:val="28"/>
          <w:lang w:val="pt-PT"/>
        </w:rPr>
      </w:pP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268"/>
        <w:gridCol w:w="5867"/>
      </w:tblGrid>
      <w:tr w:rsidR="00C20C75" w14:paraId="1C763FDC" w14:textId="77777777">
        <w:trPr>
          <w:gridAfter w:val="1"/>
          <w:wAfter w:w="5867" w:type="dxa"/>
        </w:trPr>
        <w:tc>
          <w:tcPr>
            <w:tcW w:w="2405" w:type="dxa"/>
          </w:tcPr>
          <w:p w14:paraId="23A24DF6" w14:textId="77777777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Data da ocorrência</w:t>
            </w:r>
          </w:p>
        </w:tc>
        <w:tc>
          <w:tcPr>
            <w:tcW w:w="2268" w:type="dxa"/>
          </w:tcPr>
          <w:p w14:paraId="2495A8B7" w14:textId="3B2287EC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2</w:t>
            </w:r>
            <w:r w:rsidR="002E5A69">
              <w:rPr>
                <w:rFonts w:asciiTheme="minorHAnsi" w:hAnsiTheme="minorHAnsi"/>
                <w:lang w:val="pt-PT"/>
              </w:rPr>
              <w:t>5</w:t>
            </w:r>
            <w:r>
              <w:rPr>
                <w:rFonts w:asciiTheme="minorHAnsi" w:hAnsiTheme="minorHAnsi"/>
                <w:lang w:val="pt-PT"/>
              </w:rPr>
              <w:t>-0</w:t>
            </w:r>
            <w:r w:rsidR="002E5A69">
              <w:rPr>
                <w:rFonts w:asciiTheme="minorHAnsi" w:hAnsiTheme="minorHAnsi"/>
                <w:lang w:val="pt-PT"/>
              </w:rPr>
              <w:t>3</w:t>
            </w:r>
            <w:r>
              <w:rPr>
                <w:rFonts w:asciiTheme="minorHAnsi" w:hAnsiTheme="minorHAnsi"/>
                <w:lang w:val="pt-PT"/>
              </w:rPr>
              <w:t>-2026</w:t>
            </w:r>
          </w:p>
        </w:tc>
      </w:tr>
      <w:tr w:rsidR="00C20C75" w:rsidRPr="002E5A69" w14:paraId="3ABA5C12" w14:textId="77777777">
        <w:tc>
          <w:tcPr>
            <w:tcW w:w="2405" w:type="dxa"/>
          </w:tcPr>
          <w:p w14:paraId="7F7CAA6B" w14:textId="77777777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Situação identificada</w:t>
            </w:r>
          </w:p>
        </w:tc>
        <w:tc>
          <w:tcPr>
            <w:tcW w:w="8135" w:type="dxa"/>
            <w:gridSpan w:val="2"/>
          </w:tcPr>
          <w:p w14:paraId="6CA2C05B" w14:textId="549853C0" w:rsidR="00C20C75" w:rsidRDefault="002E5A69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proofErr w:type="spellStart"/>
            <w:r>
              <w:rPr>
                <w:rFonts w:asciiTheme="minorHAnsi" w:hAnsiTheme="minorHAnsi"/>
                <w:lang w:val="pt-PT"/>
              </w:rPr>
              <w:t>Vassamento</w:t>
            </w:r>
            <w:proofErr w:type="spellEnd"/>
            <w:r>
              <w:rPr>
                <w:rFonts w:asciiTheme="minorHAnsi" w:hAnsiTheme="minorHAnsi"/>
                <w:lang w:val="pt-PT"/>
              </w:rPr>
              <w:t xml:space="preserve"> da fossa de apoio ao wc</w:t>
            </w:r>
            <w:r w:rsidR="00C20C75">
              <w:rPr>
                <w:rFonts w:asciiTheme="minorHAnsi" w:hAnsiTheme="minorHAnsi"/>
                <w:lang w:val="pt-PT"/>
              </w:rPr>
              <w:t>.</w:t>
            </w:r>
          </w:p>
        </w:tc>
      </w:tr>
      <w:tr w:rsidR="00C20C75" w:rsidRPr="002E5A69" w14:paraId="694ADA2D" w14:textId="77777777">
        <w:tc>
          <w:tcPr>
            <w:tcW w:w="2405" w:type="dxa"/>
          </w:tcPr>
          <w:p w14:paraId="1A6ADF81" w14:textId="77777777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 xml:space="preserve">Medida(s) </w:t>
            </w:r>
            <w:proofErr w:type="spellStart"/>
            <w:r>
              <w:rPr>
                <w:rFonts w:asciiTheme="minorHAnsi" w:hAnsiTheme="minorHAnsi"/>
                <w:lang w:val="pt-PT"/>
              </w:rPr>
              <w:t>correctiva</w:t>
            </w:r>
            <w:proofErr w:type="spellEnd"/>
            <w:r>
              <w:rPr>
                <w:rFonts w:asciiTheme="minorHAnsi" w:hAnsiTheme="minorHAnsi"/>
                <w:lang w:val="pt-PT"/>
              </w:rPr>
              <w:t>(s)</w:t>
            </w:r>
          </w:p>
        </w:tc>
        <w:tc>
          <w:tcPr>
            <w:tcW w:w="8135" w:type="dxa"/>
            <w:gridSpan w:val="2"/>
          </w:tcPr>
          <w:p w14:paraId="3F3EDA56" w14:textId="499F08FE" w:rsidR="00C20C75" w:rsidRPr="000E3A73" w:rsidRDefault="002E5A69" w:rsidP="002E5A69">
            <w:pPr>
              <w:shd w:val="clear" w:color="auto" w:fill="FFFFFF"/>
              <w:ind w:right="0"/>
              <w:rPr>
                <w:lang w:val="pt-PT"/>
              </w:rPr>
            </w:pPr>
            <w:r>
              <w:rPr>
                <w:lang w:val="pt-PT"/>
              </w:rPr>
              <w:t>Até ao momento a Belo Empreendimentos não retirou os excrementos da fossa de apoio ao wc do pessoal na obra visto que está cheia e a gerar mau cheiro e o mais grave encontra-se próximo da cozinha.</w:t>
            </w:r>
          </w:p>
        </w:tc>
      </w:tr>
      <w:tr w:rsidR="00C20C75" w14:paraId="618FE696" w14:textId="77777777">
        <w:tc>
          <w:tcPr>
            <w:tcW w:w="2405" w:type="dxa"/>
          </w:tcPr>
          <w:p w14:paraId="77A0CE61" w14:textId="77777777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Responsabilidade</w:t>
            </w:r>
          </w:p>
        </w:tc>
        <w:tc>
          <w:tcPr>
            <w:tcW w:w="8135" w:type="dxa"/>
            <w:gridSpan w:val="2"/>
          </w:tcPr>
          <w:p w14:paraId="6F1A5DDD" w14:textId="35F80875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 xml:space="preserve">Nelson Segunda/Leonel </w:t>
            </w:r>
            <w:proofErr w:type="spellStart"/>
            <w:r>
              <w:rPr>
                <w:rFonts w:asciiTheme="minorHAnsi" w:hAnsiTheme="minorHAnsi"/>
                <w:lang w:val="pt-PT"/>
              </w:rPr>
              <w:t>Luamba</w:t>
            </w:r>
            <w:proofErr w:type="spellEnd"/>
            <w:r>
              <w:rPr>
                <w:rFonts w:asciiTheme="minorHAnsi" w:hAnsiTheme="minorHAnsi"/>
                <w:lang w:val="pt-PT"/>
              </w:rPr>
              <w:t>.</w:t>
            </w:r>
          </w:p>
        </w:tc>
      </w:tr>
      <w:tr w:rsidR="00C20C75" w:rsidRPr="00310977" w14:paraId="19901080" w14:textId="77777777">
        <w:tc>
          <w:tcPr>
            <w:tcW w:w="2405" w:type="dxa"/>
          </w:tcPr>
          <w:p w14:paraId="688DF9B5" w14:textId="77777777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Prazo</w:t>
            </w:r>
          </w:p>
        </w:tc>
        <w:tc>
          <w:tcPr>
            <w:tcW w:w="8135" w:type="dxa"/>
            <w:gridSpan w:val="2"/>
          </w:tcPr>
          <w:p w14:paraId="29B18034" w14:textId="4B6DB2EC" w:rsidR="00C20C75" w:rsidRPr="00310977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 w:rsidRPr="006913F4">
              <w:rPr>
                <w:rFonts w:asciiTheme="minorHAnsi" w:hAnsiTheme="minorHAnsi"/>
                <w:lang w:val="pt-PT"/>
              </w:rPr>
              <w:t>Data</w:t>
            </w:r>
            <w:r w:rsidRPr="008A430D">
              <w:rPr>
                <w:rFonts w:asciiTheme="minorHAnsi" w:hAnsiTheme="minorHAnsi"/>
                <w:color w:val="000000" w:themeColor="text1"/>
                <w:lang w:val="pt-PT"/>
              </w:rPr>
              <w:t xml:space="preserve"> </w:t>
            </w:r>
            <w:r w:rsidR="002E5A69">
              <w:rPr>
                <w:rFonts w:asciiTheme="minorHAnsi" w:hAnsiTheme="minorHAnsi"/>
                <w:color w:val="000000" w:themeColor="text1"/>
                <w:lang w:val="pt-PT"/>
              </w:rPr>
              <w:t>22</w:t>
            </w:r>
            <w:r w:rsidRPr="008A430D">
              <w:rPr>
                <w:rFonts w:asciiTheme="minorHAnsi" w:hAnsiTheme="minorHAnsi"/>
                <w:color w:val="000000" w:themeColor="text1"/>
                <w:lang w:val="pt-PT"/>
              </w:rPr>
              <w:t>/</w:t>
            </w:r>
            <w:r>
              <w:rPr>
                <w:rFonts w:asciiTheme="minorHAnsi" w:hAnsiTheme="minorHAnsi"/>
                <w:color w:val="000000" w:themeColor="text1"/>
                <w:lang w:val="pt-PT"/>
              </w:rPr>
              <w:t>0</w:t>
            </w:r>
            <w:r w:rsidR="002E5A69">
              <w:rPr>
                <w:rFonts w:asciiTheme="minorHAnsi" w:hAnsiTheme="minorHAnsi"/>
                <w:color w:val="000000" w:themeColor="text1"/>
                <w:lang w:val="pt-PT"/>
              </w:rPr>
              <w:t>4</w:t>
            </w:r>
            <w:r w:rsidRPr="008A430D">
              <w:rPr>
                <w:rFonts w:asciiTheme="minorHAnsi" w:hAnsiTheme="minorHAnsi"/>
                <w:color w:val="000000" w:themeColor="text1"/>
                <w:lang w:val="pt-PT"/>
              </w:rPr>
              <w:t>/202</w:t>
            </w:r>
            <w:r>
              <w:rPr>
                <w:rFonts w:asciiTheme="minorHAnsi" w:hAnsiTheme="minorHAnsi"/>
                <w:color w:val="000000" w:themeColor="text1"/>
                <w:lang w:val="pt-PT"/>
              </w:rPr>
              <w:t>6</w:t>
            </w:r>
          </w:p>
        </w:tc>
      </w:tr>
      <w:tr w:rsidR="00C20C75" w:rsidRPr="00782DA1" w14:paraId="02547482" w14:textId="77777777">
        <w:tc>
          <w:tcPr>
            <w:tcW w:w="2405" w:type="dxa"/>
          </w:tcPr>
          <w:p w14:paraId="46D5CE86" w14:textId="77777777" w:rsidR="00C20C75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Estado</w:t>
            </w:r>
          </w:p>
        </w:tc>
        <w:tc>
          <w:tcPr>
            <w:tcW w:w="8135" w:type="dxa"/>
            <w:gridSpan w:val="2"/>
          </w:tcPr>
          <w:p w14:paraId="1360C439" w14:textId="55D7A56E" w:rsidR="00C20C75" w:rsidRPr="00782DA1" w:rsidRDefault="00C20C75">
            <w:pPr>
              <w:tabs>
                <w:tab w:val="left" w:pos="1560"/>
              </w:tabs>
              <w:ind w:right="0"/>
              <w:rPr>
                <w:rFonts w:asciiTheme="minorHAnsi" w:hAnsiTheme="minorHAnsi"/>
                <w:b/>
                <w:bCs/>
                <w:lang w:val="pt-PT"/>
              </w:rPr>
            </w:pPr>
            <w:r>
              <w:rPr>
                <w:rFonts w:asciiTheme="minorHAnsi" w:hAnsiTheme="minorHAnsi"/>
                <w:b/>
                <w:bCs/>
                <w:color w:val="FF0000"/>
                <w:lang w:val="pt-PT"/>
              </w:rPr>
              <w:t xml:space="preserve"> </w:t>
            </w:r>
            <w:r w:rsidR="002E5A69" w:rsidRPr="002E5A69">
              <w:rPr>
                <w:rFonts w:asciiTheme="minorHAnsi" w:hAnsiTheme="minorHAnsi"/>
                <w:b/>
                <w:bCs/>
                <w:color w:val="FF0000"/>
                <w:lang w:val="pt-PT"/>
              </w:rPr>
              <w:t>N</w:t>
            </w:r>
            <w:r w:rsidR="00BB090B">
              <w:rPr>
                <w:rFonts w:asciiTheme="minorHAnsi" w:hAnsiTheme="minorHAnsi"/>
                <w:b/>
                <w:bCs/>
                <w:color w:val="FF0000"/>
                <w:lang w:val="pt-PT"/>
              </w:rPr>
              <w:t>ã</w:t>
            </w:r>
            <w:r w:rsidR="002E5A69" w:rsidRPr="002E5A69">
              <w:rPr>
                <w:rFonts w:asciiTheme="minorHAnsi" w:hAnsiTheme="minorHAnsi"/>
                <w:b/>
                <w:bCs/>
                <w:color w:val="FF0000"/>
                <w:lang w:val="pt-PT"/>
              </w:rPr>
              <w:t>o Resolvido.</w:t>
            </w:r>
          </w:p>
        </w:tc>
      </w:tr>
    </w:tbl>
    <w:p w14:paraId="7D0662BC" w14:textId="77777777" w:rsidR="00C20C75" w:rsidRDefault="00C20C75" w:rsidP="00C20C75">
      <w:pPr>
        <w:rPr>
          <w:rFonts w:asciiTheme="minorHAnsi" w:hAnsiTheme="minorHAnsi"/>
          <w:b/>
          <w:bCs/>
          <w:sz w:val="24"/>
          <w:szCs w:val="28"/>
          <w:lang w:val="pt-PT"/>
        </w:rPr>
      </w:pPr>
    </w:p>
    <w:p w14:paraId="4158C591" w14:textId="77777777" w:rsidR="00C20C75" w:rsidRDefault="00C20C75" w:rsidP="00C20C75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sz w:val="24"/>
          <w:szCs w:val="28"/>
          <w:lang w:val="pt-PT"/>
        </w:rPr>
      </w:pPr>
    </w:p>
    <w:p w14:paraId="5A996588" w14:textId="77777777" w:rsidR="00C20C75" w:rsidRDefault="00C20C75" w:rsidP="001E03A9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</w:p>
    <w:p w14:paraId="39596461" w14:textId="77777777" w:rsidR="001437AB" w:rsidRPr="001E03A9" w:rsidRDefault="001437AB" w:rsidP="001E03A9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</w:p>
    <w:p w14:paraId="00B25714" w14:textId="16B190FC" w:rsidR="000875E6" w:rsidRDefault="001437AB" w:rsidP="00C806B6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sz w:val="24"/>
          <w:szCs w:val="28"/>
          <w:lang w:val="pt-PT"/>
        </w:rPr>
      </w:pPr>
      <w:r>
        <w:rPr>
          <w:rFonts w:asciiTheme="minorHAnsi" w:hAnsiTheme="minorHAnsi"/>
          <w:sz w:val="24"/>
          <w:szCs w:val="28"/>
          <w:lang w:val="pt-PT"/>
        </w:rPr>
        <w:t xml:space="preserve"> temas </w:t>
      </w:r>
      <w:proofErr w:type="spellStart"/>
      <w:r>
        <w:rPr>
          <w:rFonts w:asciiTheme="minorHAnsi" w:hAnsiTheme="minorHAnsi"/>
          <w:sz w:val="24"/>
          <w:szCs w:val="28"/>
          <w:lang w:val="pt-PT"/>
        </w:rPr>
        <w:t>provienentes</w:t>
      </w:r>
      <w:proofErr w:type="spellEnd"/>
      <w:r>
        <w:rPr>
          <w:rFonts w:asciiTheme="minorHAnsi" w:hAnsiTheme="minorHAnsi"/>
          <w:sz w:val="24"/>
          <w:szCs w:val="28"/>
          <w:lang w:val="pt-PT"/>
        </w:rPr>
        <w:t xml:space="preserve"> da reunião passada</w:t>
      </w:r>
      <w:r w:rsidR="00742716">
        <w:rPr>
          <w:rFonts w:asciiTheme="minorHAnsi" w:hAnsiTheme="minorHAnsi"/>
          <w:sz w:val="24"/>
          <w:szCs w:val="28"/>
          <w:lang w:val="pt-PT"/>
        </w:rPr>
        <w:t xml:space="preserve"> foram todos resolvido</w:t>
      </w:r>
      <w:r w:rsidR="00441274">
        <w:rPr>
          <w:rFonts w:asciiTheme="minorHAnsi" w:hAnsiTheme="minorHAnsi"/>
          <w:sz w:val="24"/>
          <w:szCs w:val="28"/>
          <w:lang w:val="pt-PT"/>
        </w:rPr>
        <w:t>.</w:t>
      </w:r>
    </w:p>
    <w:p w14:paraId="00DB6511" w14:textId="77777777" w:rsidR="00441274" w:rsidRDefault="00441274" w:rsidP="00C806B6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sz w:val="24"/>
          <w:szCs w:val="28"/>
          <w:lang w:val="pt-PT"/>
        </w:rPr>
      </w:pPr>
    </w:p>
    <w:p w14:paraId="32C35504" w14:textId="77777777" w:rsidR="00441274" w:rsidRDefault="00441274" w:rsidP="00C806B6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sz w:val="24"/>
          <w:szCs w:val="28"/>
          <w:lang w:val="pt-PT"/>
        </w:rPr>
      </w:pPr>
    </w:p>
    <w:p w14:paraId="7312A9F8" w14:textId="77777777" w:rsidR="00633B3B" w:rsidRDefault="00633B3B" w:rsidP="00633B3B">
      <w:pPr>
        <w:rPr>
          <w:rFonts w:asciiTheme="minorHAnsi" w:hAnsiTheme="minorHAnsi"/>
          <w:b/>
          <w:bCs/>
          <w:sz w:val="24"/>
          <w:szCs w:val="28"/>
          <w:lang w:val="pt-PT"/>
        </w:rPr>
      </w:pPr>
      <w:r w:rsidRPr="00DD5C24">
        <w:rPr>
          <w:rFonts w:asciiTheme="minorHAnsi" w:hAnsiTheme="minorHAnsi"/>
          <w:b/>
          <w:bCs/>
          <w:sz w:val="24"/>
          <w:szCs w:val="28"/>
          <w:lang w:val="pt-PT"/>
        </w:rPr>
        <w:t>A1.02 – Novos temas resultantes da visita à obra</w:t>
      </w:r>
    </w:p>
    <w:p w14:paraId="06FC7787" w14:textId="77777777" w:rsidR="00BB0F0E" w:rsidRDefault="00BB0F0E" w:rsidP="00633B3B">
      <w:pPr>
        <w:rPr>
          <w:rFonts w:asciiTheme="minorHAnsi" w:hAnsiTheme="minorHAnsi"/>
          <w:b/>
          <w:bCs/>
          <w:sz w:val="24"/>
          <w:szCs w:val="28"/>
          <w:lang w:val="pt-PT"/>
        </w:rPr>
      </w:pPr>
    </w:p>
    <w:p w14:paraId="7D12A38A" w14:textId="4C410869" w:rsidR="00BB0F0E" w:rsidRPr="00BB0F0E" w:rsidRDefault="00BB0F0E" w:rsidP="00633B3B">
      <w:pPr>
        <w:rPr>
          <w:rFonts w:asciiTheme="minorHAnsi" w:hAnsiTheme="minorHAnsi"/>
          <w:sz w:val="24"/>
          <w:szCs w:val="28"/>
          <w:lang w:val="pt-PT"/>
        </w:rPr>
      </w:pPr>
      <w:r w:rsidRPr="00BB0F0E">
        <w:rPr>
          <w:rFonts w:asciiTheme="minorHAnsi" w:hAnsiTheme="minorHAnsi"/>
          <w:sz w:val="24"/>
          <w:szCs w:val="28"/>
          <w:lang w:val="pt-PT"/>
        </w:rPr>
        <w:t>Durante a visita de campo á obra não surgiram te</w:t>
      </w:r>
      <w:r w:rsidR="00BB12AB">
        <w:rPr>
          <w:rFonts w:asciiTheme="minorHAnsi" w:hAnsiTheme="minorHAnsi"/>
          <w:sz w:val="24"/>
          <w:szCs w:val="28"/>
          <w:lang w:val="pt-PT"/>
        </w:rPr>
        <w:t xml:space="preserve"> </w:t>
      </w:r>
      <w:r w:rsidRPr="00BB0F0E">
        <w:rPr>
          <w:rFonts w:asciiTheme="minorHAnsi" w:hAnsiTheme="minorHAnsi"/>
          <w:sz w:val="24"/>
          <w:szCs w:val="28"/>
          <w:lang w:val="pt-PT"/>
        </w:rPr>
        <w:t>mas novos para serem discutidos na reunião semanal de segurança e ambiente.</w:t>
      </w:r>
    </w:p>
    <w:p w14:paraId="69CBEA39" w14:textId="77777777" w:rsidR="009A4E51" w:rsidRPr="00BB0F0E" w:rsidRDefault="009A4E51" w:rsidP="00633B3B">
      <w:pPr>
        <w:rPr>
          <w:rFonts w:asciiTheme="minorHAnsi" w:hAnsiTheme="minorHAnsi"/>
          <w:sz w:val="24"/>
          <w:szCs w:val="28"/>
          <w:lang w:val="pt-PT"/>
        </w:rPr>
      </w:pPr>
    </w:p>
    <w:p w14:paraId="0ED45F38" w14:textId="77777777" w:rsidR="00DF4642" w:rsidRDefault="00DF4642" w:rsidP="00117AA9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</w:p>
    <w:p w14:paraId="7B621931" w14:textId="07FC4338" w:rsidR="00117AA9" w:rsidRDefault="00984153" w:rsidP="00117AA9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  <w:r>
        <w:rPr>
          <w:rFonts w:asciiTheme="minorHAnsi" w:hAnsiTheme="minorHAnsi"/>
          <w:b/>
          <w:bCs/>
          <w:sz w:val="24"/>
          <w:szCs w:val="28"/>
          <w:lang w:val="pt-PT"/>
        </w:rPr>
        <w:t xml:space="preserve">A1 - </w:t>
      </w:r>
      <w:proofErr w:type="spellStart"/>
      <w:r>
        <w:rPr>
          <w:rFonts w:asciiTheme="minorHAnsi" w:hAnsiTheme="minorHAnsi"/>
          <w:b/>
          <w:bCs/>
          <w:sz w:val="24"/>
          <w:szCs w:val="28"/>
          <w:lang w:val="pt-PT"/>
        </w:rPr>
        <w:t>A</w:t>
      </w:r>
      <w:r w:rsidR="006913F4" w:rsidRPr="00984153">
        <w:rPr>
          <w:rFonts w:asciiTheme="minorHAnsi" w:hAnsiTheme="minorHAnsi"/>
          <w:b/>
          <w:bCs/>
          <w:sz w:val="24"/>
          <w:szCs w:val="28"/>
          <w:lang w:val="pt-PT"/>
        </w:rPr>
        <w:t>spectos</w:t>
      </w:r>
      <w:proofErr w:type="spellEnd"/>
      <w:r w:rsidR="006913F4" w:rsidRPr="00984153">
        <w:rPr>
          <w:rFonts w:asciiTheme="minorHAnsi" w:hAnsiTheme="minorHAnsi"/>
          <w:b/>
          <w:bCs/>
          <w:sz w:val="24"/>
          <w:szCs w:val="28"/>
          <w:lang w:val="pt-PT"/>
        </w:rPr>
        <w:t xml:space="preserve"> </w:t>
      </w:r>
      <w:r w:rsidR="001577AD">
        <w:rPr>
          <w:rFonts w:asciiTheme="minorHAnsi" w:hAnsiTheme="minorHAnsi"/>
          <w:b/>
          <w:bCs/>
          <w:sz w:val="24"/>
          <w:szCs w:val="28"/>
          <w:lang w:val="pt-PT"/>
        </w:rPr>
        <w:t xml:space="preserve">a </w:t>
      </w:r>
      <w:r w:rsidR="006913F4" w:rsidRPr="00984153">
        <w:rPr>
          <w:rFonts w:asciiTheme="minorHAnsi" w:hAnsiTheme="minorHAnsi"/>
          <w:b/>
          <w:bCs/>
          <w:sz w:val="24"/>
          <w:szCs w:val="28"/>
          <w:lang w:val="pt-PT"/>
        </w:rPr>
        <w:t>melho</w:t>
      </w:r>
      <w:r w:rsidR="001577AD">
        <w:rPr>
          <w:rFonts w:asciiTheme="minorHAnsi" w:hAnsiTheme="minorHAnsi"/>
          <w:b/>
          <w:bCs/>
          <w:sz w:val="24"/>
          <w:szCs w:val="28"/>
          <w:lang w:val="pt-PT"/>
        </w:rPr>
        <w:t>r</w:t>
      </w:r>
      <w:r w:rsidR="006913F4" w:rsidRPr="00984153">
        <w:rPr>
          <w:rFonts w:asciiTheme="minorHAnsi" w:hAnsiTheme="minorHAnsi"/>
          <w:b/>
          <w:bCs/>
          <w:sz w:val="24"/>
          <w:szCs w:val="28"/>
          <w:lang w:val="pt-PT"/>
        </w:rPr>
        <w:t>ar</w:t>
      </w:r>
      <w:r w:rsidR="00117AA9">
        <w:rPr>
          <w:rFonts w:asciiTheme="minorHAnsi" w:hAnsiTheme="minorHAnsi"/>
          <w:b/>
          <w:bCs/>
          <w:sz w:val="24"/>
          <w:szCs w:val="28"/>
          <w:lang w:val="pt-PT"/>
        </w:rPr>
        <w:t xml:space="preserve"> </w:t>
      </w:r>
    </w:p>
    <w:p w14:paraId="37EFEB39" w14:textId="49524E0D" w:rsidR="00532720" w:rsidRDefault="00BE1607" w:rsidP="00BE1607">
      <w:pPr>
        <w:shd w:val="clear" w:color="auto" w:fill="FFFFFF" w:themeFill="background1"/>
        <w:tabs>
          <w:tab w:val="left" w:pos="519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  <w:r>
        <w:rPr>
          <w:rFonts w:asciiTheme="minorHAnsi" w:hAnsiTheme="minorHAnsi"/>
          <w:b/>
          <w:bCs/>
          <w:sz w:val="24"/>
          <w:szCs w:val="28"/>
          <w:lang w:val="pt-PT"/>
        </w:rPr>
        <w:tab/>
      </w:r>
    </w:p>
    <w:p w14:paraId="526AA664" w14:textId="77777777" w:rsidR="00B03EBD" w:rsidRDefault="00B03EBD" w:rsidP="00117AA9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</w:p>
    <w:p w14:paraId="7DCA2524" w14:textId="4EFFC173" w:rsidR="000E7297" w:rsidRDefault="009F03A5" w:rsidP="009F03A5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  <w:r w:rsidRPr="003A1984">
        <w:rPr>
          <w:rFonts w:asciiTheme="minorHAnsi" w:hAnsiTheme="minorHAnsi"/>
          <w:lang w:val="pt-PT"/>
        </w:rPr>
        <w:t>Recomenda-se a implementação das seguintes melhorias na obra:</w:t>
      </w:r>
      <w:r w:rsidR="00F66BAA">
        <w:rPr>
          <w:rFonts w:asciiTheme="minorHAnsi" w:hAnsiTheme="minorHAnsi"/>
          <w:lang w:val="pt-PT"/>
        </w:rPr>
        <w:t xml:space="preserve"> </w:t>
      </w:r>
    </w:p>
    <w:p w14:paraId="62A89407" w14:textId="029B5210" w:rsidR="00343FFB" w:rsidRDefault="002135FD" w:rsidP="00582D84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  <w:r>
        <w:rPr>
          <w:rFonts w:asciiTheme="minorHAnsi" w:hAnsiTheme="minorHAnsi"/>
          <w:lang w:val="pt-PT"/>
        </w:rPr>
        <w:t xml:space="preserve"> </w:t>
      </w:r>
    </w:p>
    <w:p w14:paraId="735310CC" w14:textId="10431AA2" w:rsidR="00C179C3" w:rsidRDefault="00F3109C" w:rsidP="00F3109C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  <w:r w:rsidRPr="003A1984">
        <w:rPr>
          <w:rFonts w:asciiTheme="minorHAnsi" w:hAnsiTheme="minorHAnsi"/>
          <w:lang w:val="pt-PT"/>
        </w:rPr>
        <w:t>•</w:t>
      </w:r>
      <w:r>
        <w:rPr>
          <w:rFonts w:asciiTheme="minorHAnsi" w:hAnsiTheme="minorHAnsi"/>
          <w:lang w:val="pt-PT"/>
        </w:rPr>
        <w:t xml:space="preserve"> Retirada de águas de chuva em vários blocos da obra</w:t>
      </w:r>
      <w:r w:rsidR="00D02A25">
        <w:rPr>
          <w:rFonts w:asciiTheme="minorHAnsi" w:hAnsiTheme="minorHAnsi"/>
          <w:lang w:val="pt-PT"/>
        </w:rPr>
        <w:t>.</w:t>
      </w:r>
      <w:r w:rsidR="00C179C3">
        <w:rPr>
          <w:rFonts w:asciiTheme="minorHAnsi" w:hAnsiTheme="minorHAnsi"/>
          <w:lang w:val="pt-PT"/>
        </w:rPr>
        <w:t xml:space="preserve"> </w:t>
      </w:r>
    </w:p>
    <w:p w14:paraId="623FCC28" w14:textId="23270919" w:rsidR="000E7297" w:rsidRDefault="000E7297" w:rsidP="00F3109C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  <w:r>
        <w:rPr>
          <w:rFonts w:asciiTheme="minorHAnsi" w:hAnsiTheme="minorHAnsi"/>
          <w:lang w:val="pt-PT"/>
        </w:rPr>
        <w:t xml:space="preserve">         </w:t>
      </w:r>
      <w:r w:rsidR="00BB090B">
        <w:rPr>
          <w:rFonts w:asciiTheme="minorHAnsi" w:hAnsiTheme="minorHAnsi"/>
          <w:lang w:val="pt-PT"/>
        </w:rPr>
        <w:t xml:space="preserve">         </w:t>
      </w:r>
    </w:p>
    <w:p w14:paraId="382DD96B" w14:textId="017CDEE5" w:rsidR="00F3109C" w:rsidRDefault="00F3109C" w:rsidP="00F3109C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</w:p>
    <w:p w14:paraId="795177F5" w14:textId="743BD511" w:rsidR="00343FFB" w:rsidRDefault="00343FFB" w:rsidP="00582D84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</w:p>
    <w:p w14:paraId="7D7F2DD2" w14:textId="77777777" w:rsidR="00343FFB" w:rsidRDefault="00343FFB" w:rsidP="00582D84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</w:p>
    <w:p w14:paraId="153D2A81" w14:textId="66945893" w:rsidR="00343FFB" w:rsidRDefault="00343FFB" w:rsidP="00582D84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  <w:r>
        <w:rPr>
          <w:rFonts w:asciiTheme="minorHAnsi" w:hAnsiTheme="minorHAnsi"/>
          <w:lang w:val="pt-PT"/>
        </w:rPr>
        <w:t xml:space="preserve"> </w:t>
      </w:r>
    </w:p>
    <w:p w14:paraId="211A4A41" w14:textId="18140676" w:rsidR="00062915" w:rsidRPr="001437AB" w:rsidRDefault="003943D5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  <w:r>
        <w:rPr>
          <w:rFonts w:asciiTheme="minorHAnsi" w:hAnsiTheme="minorHAnsi"/>
          <w:lang w:val="pt-PT"/>
        </w:rPr>
        <w:lastRenderedPageBreak/>
        <w:tab/>
      </w:r>
    </w:p>
    <w:p w14:paraId="4FB813CE" w14:textId="77777777" w:rsidR="0010785C" w:rsidRDefault="0010785C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</w:p>
    <w:p w14:paraId="52F432DB" w14:textId="5A7B855C" w:rsidR="00C70640" w:rsidRDefault="00BC7ACC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sz w:val="24"/>
          <w:szCs w:val="28"/>
          <w:lang w:val="pt-PT"/>
        </w:rPr>
      </w:pPr>
      <w:r>
        <w:rPr>
          <w:rFonts w:asciiTheme="minorHAnsi" w:hAnsiTheme="minorHAnsi"/>
          <w:b/>
          <w:bCs/>
          <w:sz w:val="24"/>
          <w:szCs w:val="28"/>
          <w:lang w:val="pt-PT"/>
        </w:rPr>
        <w:t xml:space="preserve">A2 – </w:t>
      </w:r>
      <w:proofErr w:type="spellStart"/>
      <w:r>
        <w:rPr>
          <w:rFonts w:asciiTheme="minorHAnsi" w:hAnsiTheme="minorHAnsi"/>
          <w:b/>
          <w:bCs/>
          <w:sz w:val="24"/>
          <w:szCs w:val="28"/>
          <w:lang w:val="pt-PT"/>
        </w:rPr>
        <w:t>Aspectos</w:t>
      </w:r>
      <w:proofErr w:type="spellEnd"/>
      <w:r>
        <w:rPr>
          <w:rFonts w:asciiTheme="minorHAnsi" w:hAnsiTheme="minorHAnsi"/>
          <w:b/>
          <w:bCs/>
          <w:sz w:val="24"/>
          <w:szCs w:val="28"/>
          <w:lang w:val="pt-PT"/>
        </w:rPr>
        <w:t xml:space="preserve"> positivo</w:t>
      </w:r>
      <w:r>
        <w:rPr>
          <w:rFonts w:asciiTheme="minorHAnsi" w:hAnsiTheme="minorHAnsi"/>
          <w:sz w:val="24"/>
          <w:szCs w:val="28"/>
          <w:lang w:val="pt-PT"/>
        </w:rPr>
        <w:t xml:space="preserve"> </w:t>
      </w:r>
    </w:p>
    <w:p w14:paraId="570764B6" w14:textId="77777777" w:rsidR="00164E6D" w:rsidRDefault="00164E6D" w:rsidP="00164E6D">
      <w:pPr>
        <w:autoSpaceDE w:val="0"/>
        <w:autoSpaceDN w:val="0"/>
        <w:adjustRightInd w:val="0"/>
        <w:ind w:right="0"/>
        <w:jc w:val="left"/>
        <w:rPr>
          <w:rFonts w:ascii="Calibri" w:hAnsi="Calibri" w:cs="Calibri"/>
          <w:szCs w:val="22"/>
          <w:lang w:val="pt-PT" w:eastAsia="de-AT"/>
        </w:rPr>
      </w:pPr>
    </w:p>
    <w:p w14:paraId="2EF70CAA" w14:textId="3802287E" w:rsidR="00A877DA" w:rsidRPr="00F3109C" w:rsidRDefault="00CE19FB" w:rsidP="00F3109C">
      <w:pPr>
        <w:autoSpaceDE w:val="0"/>
        <w:autoSpaceDN w:val="0"/>
        <w:adjustRightInd w:val="0"/>
        <w:ind w:right="0"/>
        <w:jc w:val="left"/>
        <w:rPr>
          <w:rFonts w:ascii="Calibri" w:hAnsi="Calibri" w:cs="Calibri"/>
          <w:szCs w:val="22"/>
          <w:lang w:val="pt-PT" w:eastAsia="de-AT"/>
        </w:rPr>
      </w:pPr>
      <w:r w:rsidRPr="003A1984">
        <w:rPr>
          <w:rFonts w:asciiTheme="minorHAnsi" w:hAnsiTheme="minorHAnsi"/>
          <w:lang w:val="pt-PT"/>
        </w:rPr>
        <w:t>•</w:t>
      </w:r>
      <w:r w:rsidR="00AB619D">
        <w:rPr>
          <w:rFonts w:asciiTheme="minorHAnsi" w:hAnsiTheme="minorHAnsi"/>
          <w:lang w:val="pt-PT"/>
        </w:rPr>
        <w:t xml:space="preserve"> </w:t>
      </w:r>
      <w:r w:rsidR="00164E6D">
        <w:rPr>
          <w:rFonts w:ascii="Calibri" w:hAnsi="Calibri" w:cs="Calibri"/>
          <w:szCs w:val="22"/>
          <w:lang w:val="pt-PT" w:eastAsia="de-AT"/>
        </w:rPr>
        <w:t>Elevado nível de organização e limpeza, evidenciado nas diversas frentes de trabalho.</w:t>
      </w:r>
      <w:r w:rsidR="0033701F">
        <w:rPr>
          <w:rFonts w:asciiTheme="minorHAnsi" w:hAnsiTheme="minorHAnsi"/>
          <w:lang w:val="pt-PT"/>
        </w:rPr>
        <w:t xml:space="preserve">  </w:t>
      </w:r>
      <w:bookmarkStart w:id="4" w:name="_Hlk221266057"/>
    </w:p>
    <w:bookmarkEnd w:id="4"/>
    <w:p w14:paraId="691D5F13" w14:textId="6AC8C828" w:rsidR="00441274" w:rsidRDefault="00477E45" w:rsidP="00441274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  <w:r w:rsidRPr="003A1984">
        <w:rPr>
          <w:rFonts w:asciiTheme="minorHAnsi" w:hAnsiTheme="minorHAnsi"/>
          <w:lang w:val="pt-PT"/>
        </w:rPr>
        <w:t>•</w:t>
      </w:r>
      <w:r>
        <w:rPr>
          <w:rFonts w:asciiTheme="minorHAnsi" w:hAnsiTheme="minorHAnsi"/>
          <w:lang w:val="pt-PT"/>
        </w:rPr>
        <w:t xml:space="preserve"> Corte de capim na parte interior da obra.</w:t>
      </w:r>
    </w:p>
    <w:p w14:paraId="5E380F21" w14:textId="31056582" w:rsidR="00E05AA1" w:rsidRDefault="00BB090B" w:rsidP="002B04AB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  <w:r w:rsidRPr="003A1984">
        <w:rPr>
          <w:rFonts w:asciiTheme="minorHAnsi" w:hAnsiTheme="minorHAnsi"/>
          <w:lang w:val="pt-PT"/>
        </w:rPr>
        <w:t>•</w:t>
      </w:r>
      <w:r>
        <w:rPr>
          <w:rFonts w:asciiTheme="minorHAnsi" w:hAnsiTheme="minorHAnsi"/>
          <w:lang w:val="pt-PT"/>
        </w:rPr>
        <w:t xml:space="preserve"> Lavagem dos filtros do bebedouro do pessoal na obra.</w:t>
      </w:r>
    </w:p>
    <w:p w14:paraId="2C5D1EED" w14:textId="532FDA7D" w:rsidR="002D762E" w:rsidRDefault="00526A75" w:rsidP="002B04AB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  <w:r w:rsidRPr="003A1984">
        <w:rPr>
          <w:rFonts w:asciiTheme="minorHAnsi" w:hAnsiTheme="minorHAnsi"/>
          <w:lang w:val="pt-PT"/>
        </w:rPr>
        <w:t>•</w:t>
      </w:r>
      <w:r>
        <w:rPr>
          <w:rFonts w:asciiTheme="minorHAnsi" w:hAnsiTheme="minorHAnsi"/>
          <w:lang w:val="pt-PT"/>
        </w:rPr>
        <w:t xml:space="preserve"> </w:t>
      </w:r>
      <w:r w:rsidR="002D762E">
        <w:rPr>
          <w:rFonts w:asciiTheme="minorHAnsi" w:hAnsiTheme="minorHAnsi"/>
          <w:lang w:val="pt-PT"/>
        </w:rPr>
        <w:t>Realização de simulacro na  obra</w:t>
      </w:r>
      <w:r>
        <w:rPr>
          <w:rFonts w:asciiTheme="minorHAnsi" w:hAnsiTheme="minorHAnsi"/>
          <w:lang w:val="pt-PT"/>
        </w:rPr>
        <w:t>.</w:t>
      </w:r>
    </w:p>
    <w:p w14:paraId="7D49E91F" w14:textId="68D5E72E" w:rsidR="00DF4642" w:rsidRDefault="00DF4642" w:rsidP="00DF4642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</w:p>
    <w:p w14:paraId="334A2ACB" w14:textId="16B01CB4" w:rsidR="002F642C" w:rsidRDefault="002F642C" w:rsidP="002F642C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b/>
          <w:bCs/>
          <w:sz w:val="24"/>
          <w:szCs w:val="28"/>
          <w:lang w:val="pt-PT"/>
        </w:rPr>
      </w:pPr>
    </w:p>
    <w:p w14:paraId="17F87707" w14:textId="7A29285B" w:rsidR="009950C8" w:rsidRPr="009950C8" w:rsidRDefault="009950C8" w:rsidP="009950C8">
      <w:pPr>
        <w:shd w:val="clear" w:color="auto" w:fill="FFFFFF" w:themeFill="background1"/>
        <w:tabs>
          <w:tab w:val="left" w:pos="1560"/>
        </w:tabs>
        <w:ind w:right="1903"/>
        <w:rPr>
          <w:rFonts w:asciiTheme="minorHAnsi" w:hAnsiTheme="minorHAnsi"/>
          <w:lang w:val="pt-PT"/>
        </w:rPr>
      </w:pPr>
    </w:p>
    <w:p w14:paraId="1FA098BA" w14:textId="37C75FBA" w:rsidR="004319B5" w:rsidRPr="004319B5" w:rsidRDefault="004319B5" w:rsidP="009950C8">
      <w:pPr>
        <w:tabs>
          <w:tab w:val="left" w:pos="8218"/>
        </w:tabs>
        <w:rPr>
          <w:rFonts w:ascii="Calibri" w:hAnsi="Calibri" w:cs="Calibri"/>
          <w:sz w:val="24"/>
          <w:lang w:val="pt-PT" w:eastAsia="de-AT"/>
        </w:rPr>
      </w:pPr>
      <w:r>
        <w:rPr>
          <w:rFonts w:ascii="Calibri" w:hAnsi="Calibri" w:cs="Calibri"/>
          <w:sz w:val="24"/>
          <w:lang w:val="pt-PT" w:eastAsia="de-AT"/>
        </w:rPr>
        <w:tab/>
      </w:r>
    </w:p>
    <w:sectPr w:rsidR="004319B5" w:rsidRPr="004319B5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238" w:right="505" w:bottom="1276" w:left="85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B5802" w14:textId="77777777" w:rsidR="004A3608" w:rsidRDefault="004A3608">
      <w:pPr>
        <w:pStyle w:val="Rodap"/>
      </w:pPr>
      <w:r>
        <w:separator/>
      </w:r>
    </w:p>
  </w:endnote>
  <w:endnote w:type="continuationSeparator" w:id="0">
    <w:p w14:paraId="7D0C3945" w14:textId="77777777" w:rsidR="004A3608" w:rsidRDefault="004A3608">
      <w:pPr>
        <w:pStyle w:val="Rodap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C87E7" w14:textId="73AA1BB6" w:rsidR="00C70640" w:rsidRDefault="00BC7ACC">
    <w:pPr>
      <w:pStyle w:val="Rodap"/>
      <w:pBdr>
        <w:top w:val="single" w:sz="4" w:space="1" w:color="auto"/>
      </w:pBdr>
      <w:tabs>
        <w:tab w:val="clear" w:pos="5103"/>
      </w:tabs>
      <w:rPr>
        <w:sz w:val="16"/>
        <w:szCs w:val="16"/>
        <w:lang w:val="pt-PT"/>
      </w:rPr>
    </w:pPr>
    <w:r>
      <w:rPr>
        <w:sz w:val="16"/>
        <w:szCs w:val="16"/>
        <w:lang w:val="pt-PT"/>
      </w:rPr>
      <w:t>Documento:</w:t>
    </w:r>
    <w:r>
      <w:rPr>
        <w:noProof/>
        <w:sz w:val="16"/>
        <w:szCs w:val="16"/>
        <w:lang w:val="pt-PT"/>
      </w:rPr>
      <w:t xml:space="preserve"> HMRH Reunião Semanal de Segurança e Ambiente No </w:t>
    </w:r>
    <w:r w:rsidR="002B04AB">
      <w:rPr>
        <w:noProof/>
        <w:sz w:val="16"/>
        <w:szCs w:val="16"/>
        <w:lang w:val="pt-PT"/>
      </w:rPr>
      <w:t>1</w:t>
    </w:r>
    <w:r w:rsidR="00ED3131">
      <w:rPr>
        <w:noProof/>
        <w:sz w:val="16"/>
        <w:szCs w:val="16"/>
        <w:lang w:val="pt-PT"/>
      </w:rPr>
      <w:t>1</w:t>
    </w:r>
    <w:r w:rsidR="002E5A69">
      <w:rPr>
        <w:noProof/>
        <w:sz w:val="16"/>
        <w:szCs w:val="16"/>
        <w:lang w:val="pt-PT"/>
      </w:rPr>
      <w:t>3</w:t>
    </w:r>
    <w:r>
      <w:rPr>
        <w:sz w:val="16"/>
        <w:szCs w:val="16"/>
        <w:lang w:val="pt-PT"/>
      </w:rPr>
      <w:tab/>
    </w:r>
    <w:proofErr w:type="spellStart"/>
    <w:r>
      <w:rPr>
        <w:sz w:val="16"/>
        <w:szCs w:val="16"/>
        <w:lang w:val="pt-PT"/>
      </w:rPr>
      <w:t>Page</w:t>
    </w:r>
    <w:proofErr w:type="spellEnd"/>
    <w:r>
      <w:rPr>
        <w:sz w:val="16"/>
        <w:szCs w:val="16"/>
        <w:lang w:val="pt-PT"/>
      </w:rPr>
      <w:t xml:space="preserve">: </w:t>
    </w:r>
    <w:r>
      <w:rPr>
        <w:rStyle w:val="Nmerodepgina"/>
        <w:sz w:val="16"/>
        <w:szCs w:val="16"/>
      </w:rPr>
      <w:fldChar w:fldCharType="begin"/>
    </w:r>
    <w:r>
      <w:rPr>
        <w:rStyle w:val="Nmerodepgina"/>
        <w:sz w:val="16"/>
        <w:szCs w:val="16"/>
        <w:lang w:val="pt-PT"/>
      </w:rPr>
      <w:instrText xml:space="preserve"> PAGE </w:instrText>
    </w:r>
    <w:r>
      <w:rPr>
        <w:rStyle w:val="Nmerodepgina"/>
        <w:sz w:val="16"/>
        <w:szCs w:val="16"/>
      </w:rPr>
      <w:fldChar w:fldCharType="separate"/>
    </w:r>
    <w:r>
      <w:rPr>
        <w:rStyle w:val="Nmerodepgina"/>
        <w:noProof/>
        <w:sz w:val="16"/>
        <w:szCs w:val="16"/>
        <w:lang w:val="pt-PT"/>
      </w:rPr>
      <w:t>2</w:t>
    </w:r>
    <w:r>
      <w:rPr>
        <w:rStyle w:val="Nmerodepgina"/>
        <w:sz w:val="16"/>
        <w:szCs w:val="16"/>
      </w:rPr>
      <w:fldChar w:fldCharType="end"/>
    </w:r>
    <w:r>
      <w:rPr>
        <w:rStyle w:val="Nmerodepgina"/>
        <w:sz w:val="16"/>
        <w:szCs w:val="16"/>
        <w:lang w:val="pt-PT"/>
      </w:rPr>
      <w:t xml:space="preserve"> / </w:t>
    </w:r>
    <w:r>
      <w:rPr>
        <w:rStyle w:val="Nmerodepgina"/>
        <w:sz w:val="16"/>
        <w:szCs w:val="16"/>
      </w:rPr>
      <w:fldChar w:fldCharType="begin"/>
    </w:r>
    <w:r>
      <w:rPr>
        <w:rStyle w:val="Nmerodepgina"/>
        <w:sz w:val="16"/>
        <w:szCs w:val="16"/>
        <w:lang w:val="pt-PT"/>
      </w:rPr>
      <w:instrText xml:space="preserve"> NUMPAGES </w:instrText>
    </w:r>
    <w:r>
      <w:rPr>
        <w:rStyle w:val="Nmerodepgina"/>
        <w:sz w:val="16"/>
        <w:szCs w:val="16"/>
      </w:rPr>
      <w:fldChar w:fldCharType="separate"/>
    </w:r>
    <w:r>
      <w:rPr>
        <w:rStyle w:val="Nmerodepgina"/>
        <w:noProof/>
        <w:sz w:val="16"/>
        <w:szCs w:val="16"/>
        <w:lang w:val="pt-PT"/>
      </w:rPr>
      <w:t>5</w:t>
    </w:r>
    <w:r>
      <w:rPr>
        <w:rStyle w:val="Nmerodepgina"/>
        <w:sz w:val="16"/>
        <w:szCs w:val="16"/>
      </w:rPr>
      <w:fldChar w:fldCharType="end"/>
    </w:r>
  </w:p>
  <w:p w14:paraId="38A67785" w14:textId="77777777" w:rsidR="00C70640" w:rsidRDefault="00C70640">
    <w:pPr>
      <w:pStyle w:val="Rodap"/>
      <w:rPr>
        <w:lang w:val="pt-P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DD318" w14:textId="0AC2409F" w:rsidR="00C70640" w:rsidRDefault="00BC7ACC">
    <w:pPr>
      <w:pStyle w:val="Rodap"/>
      <w:pBdr>
        <w:top w:val="single" w:sz="4" w:space="1" w:color="auto"/>
      </w:pBdr>
      <w:tabs>
        <w:tab w:val="clear" w:pos="5103"/>
      </w:tabs>
      <w:rPr>
        <w:sz w:val="16"/>
        <w:szCs w:val="16"/>
        <w:lang w:val="pt-PT"/>
      </w:rPr>
    </w:pPr>
    <w:proofErr w:type="spellStart"/>
    <w:r>
      <w:rPr>
        <w:sz w:val="16"/>
        <w:szCs w:val="16"/>
        <w:lang w:val="pt-PT"/>
      </w:rPr>
      <w:t>Document</w:t>
    </w:r>
    <w:proofErr w:type="spellEnd"/>
    <w:r>
      <w:rPr>
        <w:sz w:val="16"/>
        <w:szCs w:val="16"/>
        <w:lang w:val="pt-PT"/>
      </w:rPr>
      <w:t xml:space="preserve">: </w:t>
    </w:r>
    <w:r>
      <w:rPr>
        <w:sz w:val="16"/>
        <w:szCs w:val="16"/>
      </w:rPr>
      <w:fldChar w:fldCharType="begin"/>
    </w:r>
    <w:r>
      <w:rPr>
        <w:sz w:val="16"/>
        <w:szCs w:val="16"/>
        <w:lang w:val="pt-PT"/>
      </w:rPr>
      <w:instrText xml:space="preserve"> FILENAME </w:instrText>
    </w:r>
    <w:r>
      <w:rPr>
        <w:sz w:val="16"/>
        <w:szCs w:val="16"/>
      </w:rPr>
      <w:fldChar w:fldCharType="separate"/>
    </w:r>
    <w:r w:rsidR="00451474">
      <w:rPr>
        <w:noProof/>
        <w:sz w:val="16"/>
        <w:szCs w:val="16"/>
        <w:lang w:val="pt-PT"/>
      </w:rPr>
      <w:t>HMRH_Reunião Semanal HSE N-083.docx</w:t>
    </w:r>
    <w:r>
      <w:rPr>
        <w:sz w:val="16"/>
        <w:szCs w:val="16"/>
      </w:rPr>
      <w:fldChar w:fldCharType="end"/>
    </w:r>
    <w:r>
      <w:rPr>
        <w:sz w:val="16"/>
        <w:szCs w:val="16"/>
        <w:lang w:val="pt-PT"/>
      </w:rPr>
      <w:tab/>
      <w:t xml:space="preserve">Page: </w:t>
    </w:r>
    <w:r>
      <w:rPr>
        <w:rStyle w:val="Nmerodepgina"/>
        <w:sz w:val="16"/>
        <w:szCs w:val="16"/>
      </w:rPr>
      <w:fldChar w:fldCharType="begin"/>
    </w:r>
    <w:r>
      <w:rPr>
        <w:rStyle w:val="Nmerodepgina"/>
        <w:sz w:val="16"/>
        <w:szCs w:val="16"/>
        <w:lang w:val="pt-PT"/>
      </w:rPr>
      <w:instrText xml:space="preserve"> PAGE </w:instrText>
    </w:r>
    <w:r>
      <w:rPr>
        <w:rStyle w:val="Nmerodepgina"/>
        <w:sz w:val="16"/>
        <w:szCs w:val="16"/>
      </w:rPr>
      <w:fldChar w:fldCharType="separate"/>
    </w:r>
    <w:r>
      <w:rPr>
        <w:rStyle w:val="Nmerodepgina"/>
        <w:noProof/>
        <w:sz w:val="16"/>
        <w:szCs w:val="16"/>
        <w:lang w:val="pt-PT"/>
      </w:rPr>
      <w:t>1</w:t>
    </w:r>
    <w:r>
      <w:rPr>
        <w:rStyle w:val="Nmerodepgina"/>
        <w:sz w:val="16"/>
        <w:szCs w:val="16"/>
      </w:rPr>
      <w:fldChar w:fldCharType="end"/>
    </w:r>
    <w:r>
      <w:rPr>
        <w:rStyle w:val="Nmerodepgina"/>
        <w:sz w:val="16"/>
        <w:szCs w:val="16"/>
        <w:lang w:val="pt-PT"/>
      </w:rPr>
      <w:t xml:space="preserve"> / </w:t>
    </w:r>
    <w:r>
      <w:rPr>
        <w:rStyle w:val="Nmerodepgina"/>
        <w:sz w:val="16"/>
        <w:szCs w:val="16"/>
      </w:rPr>
      <w:fldChar w:fldCharType="begin"/>
    </w:r>
    <w:r>
      <w:rPr>
        <w:rStyle w:val="Nmerodepgina"/>
        <w:sz w:val="16"/>
        <w:szCs w:val="16"/>
        <w:lang w:val="pt-PT"/>
      </w:rPr>
      <w:instrText xml:space="preserve"> NUMPAGES </w:instrText>
    </w:r>
    <w:r>
      <w:rPr>
        <w:rStyle w:val="Nmerodepgina"/>
        <w:sz w:val="16"/>
        <w:szCs w:val="16"/>
      </w:rPr>
      <w:fldChar w:fldCharType="separate"/>
    </w:r>
    <w:r>
      <w:rPr>
        <w:rStyle w:val="Nmerodepgina"/>
        <w:noProof/>
        <w:sz w:val="16"/>
        <w:szCs w:val="16"/>
        <w:lang w:val="pt-PT"/>
      </w:rPr>
      <w:t>2</w:t>
    </w:r>
    <w:r>
      <w:rPr>
        <w:rStyle w:val="Nmerodepgin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D06BA" w14:textId="77777777" w:rsidR="004A3608" w:rsidRDefault="004A3608">
      <w:pPr>
        <w:pStyle w:val="Rodap"/>
      </w:pPr>
      <w:r>
        <w:separator/>
      </w:r>
    </w:p>
  </w:footnote>
  <w:footnote w:type="continuationSeparator" w:id="0">
    <w:p w14:paraId="1AD6ADA4" w14:textId="77777777" w:rsidR="004A3608" w:rsidRDefault="004A3608">
      <w:pPr>
        <w:pStyle w:val="Rodap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208B9" w14:textId="77777777" w:rsidR="00C70640" w:rsidRDefault="00BC7ACC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caps/>
        <w:sz w:val="24"/>
        <w:lang w:val="en-GB" w:eastAsia="de-AT"/>
      </w:rPr>
    </w:pPr>
    <w:r>
      <w:rPr>
        <w:rFonts w:ascii="Times New Roman" w:hAnsi="Times New Roman" w:cs="Arial"/>
        <w:b/>
        <w:caps/>
        <w:noProof/>
        <w:sz w:val="24"/>
        <w:lang w:eastAsia="zh-CN"/>
      </w:rPr>
      <w:drawing>
        <wp:anchor distT="0" distB="0" distL="114300" distR="114300" simplePos="0" relativeHeight="251657728" behindDoc="1" locked="0" layoutInCell="1" allowOverlap="1" wp14:anchorId="73A2C59E" wp14:editId="46843E87">
          <wp:simplePos x="0" y="0"/>
          <wp:positionH relativeFrom="column">
            <wp:posOffset>5737225</wp:posOffset>
          </wp:positionH>
          <wp:positionV relativeFrom="paragraph">
            <wp:posOffset>13335</wp:posOffset>
          </wp:positionV>
          <wp:extent cx="1057275" cy="711835"/>
          <wp:effectExtent l="0" t="0" r="0" b="0"/>
          <wp:wrapNone/>
          <wp:docPr id="86" name="Picture 86" descr="vamed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vamed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7118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7D57C3F" w14:textId="77777777" w:rsidR="00C70640" w:rsidRDefault="00BC7ACC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cs="Arial"/>
        <w:b/>
        <w:sz w:val="24"/>
        <w:lang w:val="pt-PT" w:eastAsia="de-AT"/>
      </w:rPr>
    </w:pPr>
    <w:r>
      <w:rPr>
        <w:rFonts w:cs="Arial"/>
        <w:b/>
        <w:caps/>
        <w:sz w:val="32"/>
        <w:szCs w:val="32"/>
        <w:lang w:val="pt-PT" w:eastAsia="de-AT"/>
      </w:rPr>
      <w:t>reunião semanal de segurança E AMBIENTE</w:t>
    </w:r>
    <w:r>
      <w:rPr>
        <w:rFonts w:cs="Arial"/>
        <w:b/>
        <w:caps/>
        <w:sz w:val="32"/>
        <w:szCs w:val="32"/>
        <w:lang w:val="pt-PT" w:eastAsia="de-AT"/>
      </w:rPr>
      <w:br/>
    </w:r>
  </w:p>
  <w:p w14:paraId="440C4AF6" w14:textId="77777777" w:rsidR="00C70640" w:rsidRDefault="00BC7ACC">
    <w:pPr>
      <w:pBdr>
        <w:bottom w:val="single" w:sz="18" w:space="0" w:color="99CCFF"/>
      </w:pBd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cs="Arial"/>
        <w:b/>
        <w:sz w:val="24"/>
        <w:lang w:val="pt-PT" w:eastAsia="de-AT"/>
      </w:rPr>
    </w:pPr>
    <w:r>
      <w:rPr>
        <w:rFonts w:cs="Arial"/>
        <w:b/>
        <w:sz w:val="24"/>
        <w:lang w:val="pt-PT" w:eastAsia="de-AT"/>
      </w:rPr>
      <w:t>VAMED Engineering</w:t>
    </w:r>
  </w:p>
  <w:p w14:paraId="26A4A38C" w14:textId="77777777" w:rsidR="00C70640" w:rsidRDefault="00BC7ACC">
    <w:pPr>
      <w:tabs>
        <w:tab w:val="center" w:pos="4536"/>
        <w:tab w:val="right" w:pos="9072"/>
        <w:tab w:val="right" w:pos="10348"/>
      </w:tabs>
      <w:ind w:right="40"/>
      <w:jc w:val="left"/>
      <w:rPr>
        <w:rFonts w:cs="Arial"/>
        <w:b/>
        <w:sz w:val="24"/>
        <w:lang w:val="en-GB" w:eastAsia="de-AT"/>
      </w:rPr>
    </w:pPr>
    <w:r>
      <w:rPr>
        <w:rFonts w:cs="Arial"/>
        <w:b/>
        <w:color w:val="00CCFF"/>
        <w:sz w:val="24"/>
        <w:lang w:val="en-GB" w:eastAsia="de-AT"/>
      </w:rPr>
      <w:t>PRO</w:t>
    </w:r>
    <w:r>
      <w:rPr>
        <w:rFonts w:cs="Arial"/>
        <w:b/>
        <w:i/>
        <w:iCs/>
        <w:sz w:val="24"/>
        <w:lang w:val="en-GB" w:eastAsia="de-AT"/>
      </w:rPr>
      <w:t>-fit</w:t>
    </w:r>
  </w:p>
  <w:p w14:paraId="15230615" w14:textId="77777777" w:rsidR="00C70640" w:rsidRDefault="00C70640">
    <w:pPr>
      <w:tabs>
        <w:tab w:val="center" w:pos="4536"/>
        <w:tab w:val="right" w:pos="9072"/>
        <w:tab w:val="right" w:pos="10348"/>
      </w:tabs>
      <w:ind w:right="40"/>
      <w:jc w:val="right"/>
      <w:rPr>
        <w:rFonts w:ascii="Times New Roman" w:hAnsi="Times New Roman" w:cs="Arial"/>
        <w:b/>
        <w:sz w:val="8"/>
        <w:szCs w:val="8"/>
        <w:lang w:val="en-GB" w:eastAsia="de-AT"/>
      </w:rPr>
    </w:pPr>
  </w:p>
  <w:p w14:paraId="7BAD0D65" w14:textId="77777777" w:rsidR="00C70640" w:rsidRDefault="00C70640">
    <w:pPr>
      <w:pStyle w:val="Cabealho"/>
      <w:rPr>
        <w:lang w:val="en-GB"/>
      </w:rPr>
    </w:pPr>
  </w:p>
  <w:p w14:paraId="38E7DD9E" w14:textId="77777777" w:rsidR="00C70640" w:rsidRDefault="00C70640">
    <w:pPr>
      <w:pStyle w:val="Cabealho"/>
      <w:ind w:hanging="108"/>
      <w:rPr>
        <w:bCs/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66597" w14:textId="77777777" w:rsidR="00C70640" w:rsidRDefault="00BC7ACC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caps/>
        <w:sz w:val="24"/>
        <w:lang w:val="en-GB" w:eastAsia="de-AT"/>
      </w:rPr>
    </w:pPr>
    <w:r>
      <w:rPr>
        <w:rFonts w:ascii="Times New Roman" w:hAnsi="Times New Roman" w:cs="Arial"/>
        <w:b/>
        <w:caps/>
        <w:noProof/>
        <w:sz w:val="24"/>
        <w:lang w:eastAsia="zh-CN"/>
      </w:rPr>
      <w:drawing>
        <wp:anchor distT="0" distB="0" distL="114300" distR="114300" simplePos="0" relativeHeight="251656704" behindDoc="1" locked="0" layoutInCell="1" allowOverlap="1" wp14:anchorId="5A5F8BE5" wp14:editId="1E86BBA4">
          <wp:simplePos x="0" y="0"/>
          <wp:positionH relativeFrom="column">
            <wp:posOffset>5622925</wp:posOffset>
          </wp:positionH>
          <wp:positionV relativeFrom="paragraph">
            <wp:posOffset>99060</wp:posOffset>
          </wp:positionV>
          <wp:extent cx="1057275" cy="711835"/>
          <wp:effectExtent l="0" t="0" r="0" b="0"/>
          <wp:wrapNone/>
          <wp:docPr id="87" name="Picture 87" descr="vamed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vamed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7118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76C45AF9" w14:textId="77777777" w:rsidR="00C70640" w:rsidRDefault="00BC7ACC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caps/>
        <w:sz w:val="24"/>
        <w:lang w:val="en-GB" w:eastAsia="de-AT"/>
      </w:rPr>
      <w:t>Site Meeting REPORT</w:t>
    </w:r>
    <w:r>
      <w:rPr>
        <w:rFonts w:ascii="Times New Roman" w:hAnsi="Times New Roman" w:cs="Arial"/>
        <w:b/>
        <w:caps/>
        <w:sz w:val="24"/>
        <w:lang w:val="en-GB" w:eastAsia="de-AT"/>
      </w:rPr>
      <w:br/>
    </w:r>
  </w:p>
  <w:p w14:paraId="65E2EBE1" w14:textId="77777777" w:rsidR="00C70640" w:rsidRDefault="00C70640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sz w:val="24"/>
        <w:lang w:val="en-GB" w:eastAsia="de-AT"/>
      </w:rPr>
    </w:pPr>
  </w:p>
  <w:p w14:paraId="4D800675" w14:textId="77777777" w:rsidR="00C70640" w:rsidRDefault="00BC7ACC">
    <w:pPr>
      <w:pBdr>
        <w:bottom w:val="single" w:sz="18" w:space="0" w:color="99CCFF"/>
      </w:pBd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sz w:val="24"/>
        <w:lang w:val="en-GB" w:eastAsia="de-AT"/>
      </w:rPr>
      <w:t>VAMED Engineering</w:t>
    </w:r>
  </w:p>
  <w:p w14:paraId="438489AD" w14:textId="77777777" w:rsidR="00C70640" w:rsidRDefault="00C70640">
    <w:pPr>
      <w:tabs>
        <w:tab w:val="center" w:pos="4536"/>
        <w:tab w:val="right" w:pos="9072"/>
        <w:tab w:val="right" w:pos="10348"/>
      </w:tabs>
      <w:ind w:right="40"/>
      <w:jc w:val="right"/>
      <w:rPr>
        <w:rFonts w:ascii="Times New Roman" w:hAnsi="Times New Roman" w:cs="Arial"/>
        <w:b/>
        <w:sz w:val="8"/>
        <w:szCs w:val="8"/>
        <w:lang w:val="en-GB" w:eastAsia="de-AT"/>
      </w:rPr>
    </w:pPr>
  </w:p>
  <w:p w14:paraId="4EA27D26" w14:textId="77777777" w:rsidR="00C70640" w:rsidRDefault="00BC7ACC">
    <w:pPr>
      <w:tabs>
        <w:tab w:val="center" w:pos="4536"/>
        <w:tab w:val="right" w:pos="9072"/>
        <w:tab w:val="right" w:pos="10348"/>
      </w:tabs>
      <w:ind w:right="40"/>
      <w:jc w:val="lef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color w:val="00CCFF"/>
        <w:sz w:val="24"/>
        <w:lang w:val="en-GB" w:eastAsia="de-AT"/>
      </w:rPr>
      <w:t>PRO</w:t>
    </w:r>
    <w:r>
      <w:rPr>
        <w:rFonts w:ascii="Times New Roman" w:hAnsi="Times New Roman" w:cs="Arial"/>
        <w:b/>
        <w:i/>
        <w:iCs/>
        <w:sz w:val="24"/>
        <w:lang w:val="en-GB" w:eastAsia="de-AT"/>
      </w:rPr>
      <w:t>-fit</w:t>
    </w:r>
  </w:p>
  <w:p w14:paraId="4AA809B3" w14:textId="77777777" w:rsidR="00C70640" w:rsidRDefault="00BC7ACC">
    <w:pPr>
      <w:tabs>
        <w:tab w:val="center" w:pos="4536"/>
        <w:tab w:val="right" w:pos="9072"/>
        <w:tab w:val="right" w:pos="10348"/>
      </w:tabs>
      <w:ind w:right="40"/>
      <w:jc w:val="righ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sz w:val="24"/>
        <w:lang w:val="en-GB" w:eastAsia="de-AT"/>
      </w:rPr>
      <w:t>Project Management</w:t>
    </w:r>
  </w:p>
  <w:p w14:paraId="2B88EB46" w14:textId="77777777" w:rsidR="00C70640" w:rsidRDefault="00BC7ACC">
    <w:pPr>
      <w:tabs>
        <w:tab w:val="center" w:pos="4536"/>
        <w:tab w:val="right" w:pos="9214"/>
        <w:tab w:val="right" w:pos="10348"/>
      </w:tabs>
      <w:ind w:right="-2"/>
      <w:jc w:val="right"/>
      <w:rPr>
        <w:rFonts w:ascii="Times New Roman" w:hAnsi="Times New Roman" w:cs="Arial"/>
        <w:sz w:val="24"/>
        <w:lang w:val="en-GB" w:eastAsia="de-AT"/>
      </w:rPr>
    </w:pPr>
    <w:r>
      <w:rPr>
        <w:rFonts w:ascii="Times New Roman" w:hAnsi="Times New Roman" w:cs="Arial"/>
        <w:sz w:val="24"/>
        <w:lang w:val="en-GB" w:eastAsia="de-AT"/>
      </w:rPr>
      <w:t>3.2_52 rev01</w:t>
    </w:r>
  </w:p>
  <w:p w14:paraId="3EB6AEB4" w14:textId="77777777" w:rsidR="00C70640" w:rsidRDefault="00C70640">
    <w:pPr>
      <w:pStyle w:val="Cabealho"/>
      <w:rPr>
        <w:lang w:val="de-A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242A3"/>
    <w:multiLevelType w:val="multilevel"/>
    <w:tmpl w:val="408C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F313E0"/>
    <w:multiLevelType w:val="hybridMultilevel"/>
    <w:tmpl w:val="68388398"/>
    <w:lvl w:ilvl="0" w:tplc="41887F86">
      <w:start w:val="1"/>
      <w:numFmt w:val="bullet"/>
      <w:pStyle w:val="Aufzhlung"/>
      <w:lvlText w:val=""/>
      <w:lvlJc w:val="left"/>
      <w:pPr>
        <w:tabs>
          <w:tab w:val="num" w:pos="1186"/>
        </w:tabs>
        <w:ind w:left="1186" w:hanging="284"/>
      </w:pPr>
      <w:rPr>
        <w:rFonts w:ascii="Symbol" w:hAnsi="Symbo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F41D76"/>
    <w:multiLevelType w:val="hybridMultilevel"/>
    <w:tmpl w:val="0234EF48"/>
    <w:lvl w:ilvl="0" w:tplc="2F7C2C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177780">
    <w:abstractNumId w:val="1"/>
  </w:num>
  <w:num w:numId="2" w16cid:durableId="1949458670">
    <w:abstractNumId w:val="2"/>
  </w:num>
  <w:num w:numId="3" w16cid:durableId="901990546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pt-PT" w:vendorID="64" w:dllVersion="0" w:nlCheck="1" w:checkStyle="0"/>
  <w:activeWritingStyle w:appName="MSWord" w:lang="en-GB" w:vendorID="64" w:dllVersion="0" w:nlCheck="1" w:checkStyle="0"/>
  <w:activeWritingStyle w:appName="MSWord" w:lang="nl-NL" w:vendorID="64" w:dllVersion="0" w:nlCheck="1" w:checkStyle="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640"/>
    <w:rsid w:val="00000522"/>
    <w:rsid w:val="00003D5F"/>
    <w:rsid w:val="0000603D"/>
    <w:rsid w:val="00014A45"/>
    <w:rsid w:val="00015FAC"/>
    <w:rsid w:val="00023F9F"/>
    <w:rsid w:val="00027796"/>
    <w:rsid w:val="00033D52"/>
    <w:rsid w:val="0003541A"/>
    <w:rsid w:val="00036560"/>
    <w:rsid w:val="00045152"/>
    <w:rsid w:val="00053951"/>
    <w:rsid w:val="0005541D"/>
    <w:rsid w:val="00057918"/>
    <w:rsid w:val="00062915"/>
    <w:rsid w:val="00063230"/>
    <w:rsid w:val="0007139D"/>
    <w:rsid w:val="000742C2"/>
    <w:rsid w:val="00077F90"/>
    <w:rsid w:val="000815A3"/>
    <w:rsid w:val="000875E6"/>
    <w:rsid w:val="000949F4"/>
    <w:rsid w:val="00095444"/>
    <w:rsid w:val="000954A5"/>
    <w:rsid w:val="000A7420"/>
    <w:rsid w:val="000A7FD5"/>
    <w:rsid w:val="000B166A"/>
    <w:rsid w:val="000B4E98"/>
    <w:rsid w:val="000B5B6C"/>
    <w:rsid w:val="000B7716"/>
    <w:rsid w:val="000C1410"/>
    <w:rsid w:val="000C737A"/>
    <w:rsid w:val="000C7C38"/>
    <w:rsid w:val="000E39A0"/>
    <w:rsid w:val="000E3A73"/>
    <w:rsid w:val="000E7297"/>
    <w:rsid w:val="000E7F48"/>
    <w:rsid w:val="000F109C"/>
    <w:rsid w:val="000F72D7"/>
    <w:rsid w:val="001000B9"/>
    <w:rsid w:val="0010785C"/>
    <w:rsid w:val="00114529"/>
    <w:rsid w:val="00116E28"/>
    <w:rsid w:val="001177DF"/>
    <w:rsid w:val="00117AA9"/>
    <w:rsid w:val="00121EEB"/>
    <w:rsid w:val="00122B20"/>
    <w:rsid w:val="00122EF8"/>
    <w:rsid w:val="001347B2"/>
    <w:rsid w:val="001437AB"/>
    <w:rsid w:val="001466AD"/>
    <w:rsid w:val="00152609"/>
    <w:rsid w:val="00154D20"/>
    <w:rsid w:val="0015533D"/>
    <w:rsid w:val="001559A1"/>
    <w:rsid w:val="0015750A"/>
    <w:rsid w:val="001577AD"/>
    <w:rsid w:val="00157DD5"/>
    <w:rsid w:val="0016011F"/>
    <w:rsid w:val="001614B6"/>
    <w:rsid w:val="00161645"/>
    <w:rsid w:val="001626AF"/>
    <w:rsid w:val="0016464D"/>
    <w:rsid w:val="00164E6D"/>
    <w:rsid w:val="00165551"/>
    <w:rsid w:val="00165B85"/>
    <w:rsid w:val="0016688A"/>
    <w:rsid w:val="00170804"/>
    <w:rsid w:val="001766A0"/>
    <w:rsid w:val="00182241"/>
    <w:rsid w:val="001848D6"/>
    <w:rsid w:val="00187C48"/>
    <w:rsid w:val="001A2C1B"/>
    <w:rsid w:val="001B05E5"/>
    <w:rsid w:val="001D5D1F"/>
    <w:rsid w:val="001E03A9"/>
    <w:rsid w:val="001E24B0"/>
    <w:rsid w:val="001E6107"/>
    <w:rsid w:val="001E6338"/>
    <w:rsid w:val="001E7268"/>
    <w:rsid w:val="001F4692"/>
    <w:rsid w:val="0020044A"/>
    <w:rsid w:val="00200D22"/>
    <w:rsid w:val="00213014"/>
    <w:rsid w:val="002135FD"/>
    <w:rsid w:val="0022108A"/>
    <w:rsid w:val="00221559"/>
    <w:rsid w:val="00222565"/>
    <w:rsid w:val="0023677C"/>
    <w:rsid w:val="00237200"/>
    <w:rsid w:val="00242047"/>
    <w:rsid w:val="00242E6A"/>
    <w:rsid w:val="002443F2"/>
    <w:rsid w:val="00263189"/>
    <w:rsid w:val="0026742A"/>
    <w:rsid w:val="00286810"/>
    <w:rsid w:val="00290531"/>
    <w:rsid w:val="00295B05"/>
    <w:rsid w:val="00296FB5"/>
    <w:rsid w:val="002976D1"/>
    <w:rsid w:val="002A0F58"/>
    <w:rsid w:val="002A2A81"/>
    <w:rsid w:val="002A3842"/>
    <w:rsid w:val="002B04AB"/>
    <w:rsid w:val="002B0A49"/>
    <w:rsid w:val="002C2D64"/>
    <w:rsid w:val="002C67C7"/>
    <w:rsid w:val="002D0980"/>
    <w:rsid w:val="002D279A"/>
    <w:rsid w:val="002D762E"/>
    <w:rsid w:val="002E196B"/>
    <w:rsid w:val="002E2D53"/>
    <w:rsid w:val="002E5A69"/>
    <w:rsid w:val="002F5402"/>
    <w:rsid w:val="002F642C"/>
    <w:rsid w:val="002F69CA"/>
    <w:rsid w:val="0030187A"/>
    <w:rsid w:val="0030269D"/>
    <w:rsid w:val="00304230"/>
    <w:rsid w:val="00306D7E"/>
    <w:rsid w:val="00307BE0"/>
    <w:rsid w:val="00310977"/>
    <w:rsid w:val="00325BF2"/>
    <w:rsid w:val="0032728D"/>
    <w:rsid w:val="003279EA"/>
    <w:rsid w:val="00330DB0"/>
    <w:rsid w:val="003317B8"/>
    <w:rsid w:val="00336706"/>
    <w:rsid w:val="00336E7D"/>
    <w:rsid w:val="0033701F"/>
    <w:rsid w:val="00342D3A"/>
    <w:rsid w:val="00343FFB"/>
    <w:rsid w:val="00344162"/>
    <w:rsid w:val="00344DAB"/>
    <w:rsid w:val="00345769"/>
    <w:rsid w:val="003521ED"/>
    <w:rsid w:val="00353B98"/>
    <w:rsid w:val="00357E82"/>
    <w:rsid w:val="00357F22"/>
    <w:rsid w:val="0037375E"/>
    <w:rsid w:val="00375AF3"/>
    <w:rsid w:val="003772BF"/>
    <w:rsid w:val="00377C86"/>
    <w:rsid w:val="00381E76"/>
    <w:rsid w:val="00385C3D"/>
    <w:rsid w:val="00393DB3"/>
    <w:rsid w:val="003943D5"/>
    <w:rsid w:val="00397099"/>
    <w:rsid w:val="003A1984"/>
    <w:rsid w:val="003A37CF"/>
    <w:rsid w:val="003A4B03"/>
    <w:rsid w:val="003C2042"/>
    <w:rsid w:val="003C2C83"/>
    <w:rsid w:val="003C3362"/>
    <w:rsid w:val="003C387C"/>
    <w:rsid w:val="003C5D21"/>
    <w:rsid w:val="003D1541"/>
    <w:rsid w:val="003D168D"/>
    <w:rsid w:val="003D270E"/>
    <w:rsid w:val="003D3CE6"/>
    <w:rsid w:val="003D4F74"/>
    <w:rsid w:val="003E06BB"/>
    <w:rsid w:val="003E284A"/>
    <w:rsid w:val="003E4D4A"/>
    <w:rsid w:val="003E72D7"/>
    <w:rsid w:val="003E79C4"/>
    <w:rsid w:val="003F2C43"/>
    <w:rsid w:val="003F6361"/>
    <w:rsid w:val="004017A3"/>
    <w:rsid w:val="00402261"/>
    <w:rsid w:val="004024DA"/>
    <w:rsid w:val="00403203"/>
    <w:rsid w:val="004076AA"/>
    <w:rsid w:val="00411556"/>
    <w:rsid w:val="00411D08"/>
    <w:rsid w:val="004152B5"/>
    <w:rsid w:val="0042116B"/>
    <w:rsid w:val="004211C4"/>
    <w:rsid w:val="004238E1"/>
    <w:rsid w:val="004319B0"/>
    <w:rsid w:val="004319B5"/>
    <w:rsid w:val="004322C6"/>
    <w:rsid w:val="00433547"/>
    <w:rsid w:val="00433E96"/>
    <w:rsid w:val="00434221"/>
    <w:rsid w:val="00434E84"/>
    <w:rsid w:val="00441274"/>
    <w:rsid w:val="00443947"/>
    <w:rsid w:val="00446011"/>
    <w:rsid w:val="00451474"/>
    <w:rsid w:val="00453454"/>
    <w:rsid w:val="004541B6"/>
    <w:rsid w:val="0045481D"/>
    <w:rsid w:val="00461FA2"/>
    <w:rsid w:val="00462B2A"/>
    <w:rsid w:val="004639E9"/>
    <w:rsid w:val="00467A64"/>
    <w:rsid w:val="00467FFD"/>
    <w:rsid w:val="00472DE3"/>
    <w:rsid w:val="00477E45"/>
    <w:rsid w:val="00482604"/>
    <w:rsid w:val="004848CB"/>
    <w:rsid w:val="00486632"/>
    <w:rsid w:val="00487566"/>
    <w:rsid w:val="0049175A"/>
    <w:rsid w:val="004A07DF"/>
    <w:rsid w:val="004A3608"/>
    <w:rsid w:val="004A7F9F"/>
    <w:rsid w:val="004B6C2C"/>
    <w:rsid w:val="004B6DA8"/>
    <w:rsid w:val="004C33CC"/>
    <w:rsid w:val="004D73A7"/>
    <w:rsid w:val="004E0971"/>
    <w:rsid w:val="004E2420"/>
    <w:rsid w:val="004E578F"/>
    <w:rsid w:val="004F0ABF"/>
    <w:rsid w:val="004F3A95"/>
    <w:rsid w:val="004F42B4"/>
    <w:rsid w:val="004F4B15"/>
    <w:rsid w:val="004F5598"/>
    <w:rsid w:val="004F67C3"/>
    <w:rsid w:val="00511CE1"/>
    <w:rsid w:val="005152B8"/>
    <w:rsid w:val="00520526"/>
    <w:rsid w:val="00521D59"/>
    <w:rsid w:val="00526A75"/>
    <w:rsid w:val="00526CEF"/>
    <w:rsid w:val="005313C1"/>
    <w:rsid w:val="00531709"/>
    <w:rsid w:val="00532720"/>
    <w:rsid w:val="005357C8"/>
    <w:rsid w:val="005375FF"/>
    <w:rsid w:val="00537E86"/>
    <w:rsid w:val="00543631"/>
    <w:rsid w:val="005447BA"/>
    <w:rsid w:val="00546E7F"/>
    <w:rsid w:val="005476A7"/>
    <w:rsid w:val="005477EA"/>
    <w:rsid w:val="00555B6A"/>
    <w:rsid w:val="00555F72"/>
    <w:rsid w:val="0056202E"/>
    <w:rsid w:val="00563820"/>
    <w:rsid w:val="005701A6"/>
    <w:rsid w:val="0057084C"/>
    <w:rsid w:val="0057526F"/>
    <w:rsid w:val="00575651"/>
    <w:rsid w:val="00581C2A"/>
    <w:rsid w:val="00582D84"/>
    <w:rsid w:val="005843D2"/>
    <w:rsid w:val="005863CC"/>
    <w:rsid w:val="00587EC1"/>
    <w:rsid w:val="00590878"/>
    <w:rsid w:val="00591759"/>
    <w:rsid w:val="00592D1B"/>
    <w:rsid w:val="005956AA"/>
    <w:rsid w:val="005A0144"/>
    <w:rsid w:val="005A55B3"/>
    <w:rsid w:val="005B0B09"/>
    <w:rsid w:val="005C077B"/>
    <w:rsid w:val="005C32C0"/>
    <w:rsid w:val="005C3996"/>
    <w:rsid w:val="005C4597"/>
    <w:rsid w:val="005C4F49"/>
    <w:rsid w:val="005D1BB9"/>
    <w:rsid w:val="005D455F"/>
    <w:rsid w:val="005D4843"/>
    <w:rsid w:val="005D625C"/>
    <w:rsid w:val="005E775E"/>
    <w:rsid w:val="005F14A6"/>
    <w:rsid w:val="005F1B8C"/>
    <w:rsid w:val="005F2420"/>
    <w:rsid w:val="005F557C"/>
    <w:rsid w:val="005F6CA8"/>
    <w:rsid w:val="00601608"/>
    <w:rsid w:val="00602A82"/>
    <w:rsid w:val="006039AD"/>
    <w:rsid w:val="00605EE9"/>
    <w:rsid w:val="00610482"/>
    <w:rsid w:val="00613635"/>
    <w:rsid w:val="006214BD"/>
    <w:rsid w:val="00633B3B"/>
    <w:rsid w:val="00634965"/>
    <w:rsid w:val="00650648"/>
    <w:rsid w:val="00656D71"/>
    <w:rsid w:val="00657135"/>
    <w:rsid w:val="00657AD0"/>
    <w:rsid w:val="006631EA"/>
    <w:rsid w:val="0066329F"/>
    <w:rsid w:val="006706F7"/>
    <w:rsid w:val="00671F46"/>
    <w:rsid w:val="006757CC"/>
    <w:rsid w:val="00675C67"/>
    <w:rsid w:val="006800C4"/>
    <w:rsid w:val="00682315"/>
    <w:rsid w:val="00686F4C"/>
    <w:rsid w:val="006913F4"/>
    <w:rsid w:val="006948BB"/>
    <w:rsid w:val="00696570"/>
    <w:rsid w:val="006968E4"/>
    <w:rsid w:val="00696F33"/>
    <w:rsid w:val="006A2199"/>
    <w:rsid w:val="006B005C"/>
    <w:rsid w:val="006B36B8"/>
    <w:rsid w:val="006C0220"/>
    <w:rsid w:val="006C094F"/>
    <w:rsid w:val="006C4503"/>
    <w:rsid w:val="006D1C0D"/>
    <w:rsid w:val="006E502C"/>
    <w:rsid w:val="006F083A"/>
    <w:rsid w:val="006F156B"/>
    <w:rsid w:val="006F259F"/>
    <w:rsid w:val="00706A42"/>
    <w:rsid w:val="00711DDA"/>
    <w:rsid w:val="007142ED"/>
    <w:rsid w:val="00715019"/>
    <w:rsid w:val="0071657D"/>
    <w:rsid w:val="007237F0"/>
    <w:rsid w:val="007253C4"/>
    <w:rsid w:val="00726918"/>
    <w:rsid w:val="00727F0A"/>
    <w:rsid w:val="00732E62"/>
    <w:rsid w:val="0073354C"/>
    <w:rsid w:val="00733BFC"/>
    <w:rsid w:val="007375F2"/>
    <w:rsid w:val="00737CA3"/>
    <w:rsid w:val="007414A2"/>
    <w:rsid w:val="00742716"/>
    <w:rsid w:val="0075157D"/>
    <w:rsid w:val="00752B04"/>
    <w:rsid w:val="00756D92"/>
    <w:rsid w:val="00761549"/>
    <w:rsid w:val="007632C4"/>
    <w:rsid w:val="00767645"/>
    <w:rsid w:val="00767F9F"/>
    <w:rsid w:val="00773D33"/>
    <w:rsid w:val="00776340"/>
    <w:rsid w:val="00780883"/>
    <w:rsid w:val="0078189B"/>
    <w:rsid w:val="00782DA1"/>
    <w:rsid w:val="00783644"/>
    <w:rsid w:val="00783FB6"/>
    <w:rsid w:val="0078556C"/>
    <w:rsid w:val="00785AF7"/>
    <w:rsid w:val="00793412"/>
    <w:rsid w:val="00797292"/>
    <w:rsid w:val="007A3507"/>
    <w:rsid w:val="007A41AB"/>
    <w:rsid w:val="007A72F5"/>
    <w:rsid w:val="007A7C88"/>
    <w:rsid w:val="007B4DA3"/>
    <w:rsid w:val="007B5612"/>
    <w:rsid w:val="007B573F"/>
    <w:rsid w:val="007C0044"/>
    <w:rsid w:val="007C17AF"/>
    <w:rsid w:val="007C2A2A"/>
    <w:rsid w:val="007C7186"/>
    <w:rsid w:val="007D5A94"/>
    <w:rsid w:val="007E039A"/>
    <w:rsid w:val="007E35AA"/>
    <w:rsid w:val="007E7FA0"/>
    <w:rsid w:val="007F3046"/>
    <w:rsid w:val="007F415C"/>
    <w:rsid w:val="007F573B"/>
    <w:rsid w:val="007F5D7A"/>
    <w:rsid w:val="0080018E"/>
    <w:rsid w:val="0080584D"/>
    <w:rsid w:val="008103B6"/>
    <w:rsid w:val="008141AE"/>
    <w:rsid w:val="00814A79"/>
    <w:rsid w:val="00821472"/>
    <w:rsid w:val="008257AA"/>
    <w:rsid w:val="008266F9"/>
    <w:rsid w:val="00827802"/>
    <w:rsid w:val="00833EAA"/>
    <w:rsid w:val="00834D7C"/>
    <w:rsid w:val="00842478"/>
    <w:rsid w:val="00846093"/>
    <w:rsid w:val="008462EA"/>
    <w:rsid w:val="00846914"/>
    <w:rsid w:val="00850031"/>
    <w:rsid w:val="008564F2"/>
    <w:rsid w:val="00860001"/>
    <w:rsid w:val="008655C0"/>
    <w:rsid w:val="00866A6E"/>
    <w:rsid w:val="00867DB5"/>
    <w:rsid w:val="00871088"/>
    <w:rsid w:val="00874039"/>
    <w:rsid w:val="0087757F"/>
    <w:rsid w:val="00877682"/>
    <w:rsid w:val="00883BC9"/>
    <w:rsid w:val="0088408D"/>
    <w:rsid w:val="00891B70"/>
    <w:rsid w:val="008921A3"/>
    <w:rsid w:val="008A430D"/>
    <w:rsid w:val="008A5F25"/>
    <w:rsid w:val="008B1437"/>
    <w:rsid w:val="008B2C2A"/>
    <w:rsid w:val="008B2C7B"/>
    <w:rsid w:val="008B5AFD"/>
    <w:rsid w:val="008C1B45"/>
    <w:rsid w:val="008C4061"/>
    <w:rsid w:val="008C49A1"/>
    <w:rsid w:val="008D05F4"/>
    <w:rsid w:val="008D08C2"/>
    <w:rsid w:val="008D1372"/>
    <w:rsid w:val="008D4E05"/>
    <w:rsid w:val="008E18F1"/>
    <w:rsid w:val="008E5EE9"/>
    <w:rsid w:val="008F0D56"/>
    <w:rsid w:val="008F38F7"/>
    <w:rsid w:val="00900011"/>
    <w:rsid w:val="00907118"/>
    <w:rsid w:val="00907931"/>
    <w:rsid w:val="0091299B"/>
    <w:rsid w:val="00927E54"/>
    <w:rsid w:val="0094415E"/>
    <w:rsid w:val="00945278"/>
    <w:rsid w:val="00945D5A"/>
    <w:rsid w:val="0094702E"/>
    <w:rsid w:val="00950624"/>
    <w:rsid w:val="00951D83"/>
    <w:rsid w:val="00955A77"/>
    <w:rsid w:val="00962C6C"/>
    <w:rsid w:val="00963FA3"/>
    <w:rsid w:val="0096463D"/>
    <w:rsid w:val="00965918"/>
    <w:rsid w:val="009673FC"/>
    <w:rsid w:val="00970615"/>
    <w:rsid w:val="00976D54"/>
    <w:rsid w:val="00984153"/>
    <w:rsid w:val="00985D81"/>
    <w:rsid w:val="00986235"/>
    <w:rsid w:val="009950C8"/>
    <w:rsid w:val="009A030F"/>
    <w:rsid w:val="009A1D12"/>
    <w:rsid w:val="009A38B8"/>
    <w:rsid w:val="009A3E80"/>
    <w:rsid w:val="009A4E51"/>
    <w:rsid w:val="009A73EA"/>
    <w:rsid w:val="009B2DB1"/>
    <w:rsid w:val="009B67B1"/>
    <w:rsid w:val="009C1A4E"/>
    <w:rsid w:val="009C5F66"/>
    <w:rsid w:val="009D3E97"/>
    <w:rsid w:val="009D44D1"/>
    <w:rsid w:val="009F03A5"/>
    <w:rsid w:val="009F17DB"/>
    <w:rsid w:val="009F5230"/>
    <w:rsid w:val="009F58A3"/>
    <w:rsid w:val="00A020C3"/>
    <w:rsid w:val="00A03074"/>
    <w:rsid w:val="00A05498"/>
    <w:rsid w:val="00A12EB1"/>
    <w:rsid w:val="00A169B9"/>
    <w:rsid w:val="00A200A0"/>
    <w:rsid w:val="00A20BB9"/>
    <w:rsid w:val="00A25866"/>
    <w:rsid w:val="00A32108"/>
    <w:rsid w:val="00A3671D"/>
    <w:rsid w:val="00A3703C"/>
    <w:rsid w:val="00A41FC1"/>
    <w:rsid w:val="00A438D0"/>
    <w:rsid w:val="00A4494C"/>
    <w:rsid w:val="00A45E32"/>
    <w:rsid w:val="00A47C7D"/>
    <w:rsid w:val="00A60ADE"/>
    <w:rsid w:val="00A61A38"/>
    <w:rsid w:val="00A61B20"/>
    <w:rsid w:val="00A65367"/>
    <w:rsid w:val="00A700BE"/>
    <w:rsid w:val="00A74485"/>
    <w:rsid w:val="00A77886"/>
    <w:rsid w:val="00A84548"/>
    <w:rsid w:val="00A846D9"/>
    <w:rsid w:val="00A877DA"/>
    <w:rsid w:val="00A91513"/>
    <w:rsid w:val="00A92258"/>
    <w:rsid w:val="00A93385"/>
    <w:rsid w:val="00A94207"/>
    <w:rsid w:val="00A96456"/>
    <w:rsid w:val="00A97733"/>
    <w:rsid w:val="00AA1CCE"/>
    <w:rsid w:val="00AA484E"/>
    <w:rsid w:val="00AA75E6"/>
    <w:rsid w:val="00AA7BC2"/>
    <w:rsid w:val="00AB0A39"/>
    <w:rsid w:val="00AB21B5"/>
    <w:rsid w:val="00AB54AF"/>
    <w:rsid w:val="00AB6125"/>
    <w:rsid w:val="00AB619D"/>
    <w:rsid w:val="00AB7DFB"/>
    <w:rsid w:val="00AC5A44"/>
    <w:rsid w:val="00AC642F"/>
    <w:rsid w:val="00AC7F4A"/>
    <w:rsid w:val="00AD04F1"/>
    <w:rsid w:val="00AD0AFD"/>
    <w:rsid w:val="00AD1FF4"/>
    <w:rsid w:val="00AD60C7"/>
    <w:rsid w:val="00AE7AD1"/>
    <w:rsid w:val="00AF195D"/>
    <w:rsid w:val="00AF477A"/>
    <w:rsid w:val="00AF4DF4"/>
    <w:rsid w:val="00AF5336"/>
    <w:rsid w:val="00AF552D"/>
    <w:rsid w:val="00B03EBD"/>
    <w:rsid w:val="00B05C94"/>
    <w:rsid w:val="00B13ED0"/>
    <w:rsid w:val="00B144FF"/>
    <w:rsid w:val="00B15783"/>
    <w:rsid w:val="00B22E90"/>
    <w:rsid w:val="00B2308B"/>
    <w:rsid w:val="00B237A9"/>
    <w:rsid w:val="00B260FD"/>
    <w:rsid w:val="00B309F1"/>
    <w:rsid w:val="00B3195A"/>
    <w:rsid w:val="00B336FD"/>
    <w:rsid w:val="00B34E2A"/>
    <w:rsid w:val="00B35D4B"/>
    <w:rsid w:val="00B374C2"/>
    <w:rsid w:val="00B42D17"/>
    <w:rsid w:val="00B42F9F"/>
    <w:rsid w:val="00B50288"/>
    <w:rsid w:val="00B5633A"/>
    <w:rsid w:val="00B634CF"/>
    <w:rsid w:val="00B63BF5"/>
    <w:rsid w:val="00B67CDE"/>
    <w:rsid w:val="00B71DC7"/>
    <w:rsid w:val="00B743CB"/>
    <w:rsid w:val="00B75A10"/>
    <w:rsid w:val="00B839CF"/>
    <w:rsid w:val="00B83AE5"/>
    <w:rsid w:val="00B85F2A"/>
    <w:rsid w:val="00B908F1"/>
    <w:rsid w:val="00B90D28"/>
    <w:rsid w:val="00BA1A22"/>
    <w:rsid w:val="00BA2D59"/>
    <w:rsid w:val="00BA3CE4"/>
    <w:rsid w:val="00BA5949"/>
    <w:rsid w:val="00BA7E8D"/>
    <w:rsid w:val="00BB090B"/>
    <w:rsid w:val="00BB0F0E"/>
    <w:rsid w:val="00BB12AB"/>
    <w:rsid w:val="00BB54F4"/>
    <w:rsid w:val="00BB5FC9"/>
    <w:rsid w:val="00BB6B5C"/>
    <w:rsid w:val="00BC1B66"/>
    <w:rsid w:val="00BC4C58"/>
    <w:rsid w:val="00BC7ACC"/>
    <w:rsid w:val="00BD0AED"/>
    <w:rsid w:val="00BD0E3B"/>
    <w:rsid w:val="00BE02AB"/>
    <w:rsid w:val="00BE1607"/>
    <w:rsid w:val="00BE1BF7"/>
    <w:rsid w:val="00BE371A"/>
    <w:rsid w:val="00BF1547"/>
    <w:rsid w:val="00BF178E"/>
    <w:rsid w:val="00BF6985"/>
    <w:rsid w:val="00BF7B93"/>
    <w:rsid w:val="00C03ABD"/>
    <w:rsid w:val="00C07A5D"/>
    <w:rsid w:val="00C14BF1"/>
    <w:rsid w:val="00C152FA"/>
    <w:rsid w:val="00C16056"/>
    <w:rsid w:val="00C179C3"/>
    <w:rsid w:val="00C20C75"/>
    <w:rsid w:val="00C236CA"/>
    <w:rsid w:val="00C258B1"/>
    <w:rsid w:val="00C25CAF"/>
    <w:rsid w:val="00C33969"/>
    <w:rsid w:val="00C36A82"/>
    <w:rsid w:val="00C526B6"/>
    <w:rsid w:val="00C548C8"/>
    <w:rsid w:val="00C56FF6"/>
    <w:rsid w:val="00C62A48"/>
    <w:rsid w:val="00C661A9"/>
    <w:rsid w:val="00C70640"/>
    <w:rsid w:val="00C74FC8"/>
    <w:rsid w:val="00C806B6"/>
    <w:rsid w:val="00C878D4"/>
    <w:rsid w:val="00C87FA7"/>
    <w:rsid w:val="00C94A19"/>
    <w:rsid w:val="00C94AAA"/>
    <w:rsid w:val="00C951BA"/>
    <w:rsid w:val="00CA291E"/>
    <w:rsid w:val="00CC107F"/>
    <w:rsid w:val="00CC1561"/>
    <w:rsid w:val="00CD4AF7"/>
    <w:rsid w:val="00CD586A"/>
    <w:rsid w:val="00CD6326"/>
    <w:rsid w:val="00CD68BF"/>
    <w:rsid w:val="00CE0AC0"/>
    <w:rsid w:val="00CE19FB"/>
    <w:rsid w:val="00CE3E1A"/>
    <w:rsid w:val="00CE6681"/>
    <w:rsid w:val="00CF2797"/>
    <w:rsid w:val="00CF3FB4"/>
    <w:rsid w:val="00CF4B58"/>
    <w:rsid w:val="00CF6AC9"/>
    <w:rsid w:val="00D00C51"/>
    <w:rsid w:val="00D02A25"/>
    <w:rsid w:val="00D039A9"/>
    <w:rsid w:val="00D06D91"/>
    <w:rsid w:val="00D12301"/>
    <w:rsid w:val="00D179BB"/>
    <w:rsid w:val="00D30073"/>
    <w:rsid w:val="00D3313F"/>
    <w:rsid w:val="00D333B4"/>
    <w:rsid w:val="00D37808"/>
    <w:rsid w:val="00D37AEF"/>
    <w:rsid w:val="00D37C75"/>
    <w:rsid w:val="00D4342A"/>
    <w:rsid w:val="00D458B1"/>
    <w:rsid w:val="00D46143"/>
    <w:rsid w:val="00D4764B"/>
    <w:rsid w:val="00D5044E"/>
    <w:rsid w:val="00D5496E"/>
    <w:rsid w:val="00D573A4"/>
    <w:rsid w:val="00D65503"/>
    <w:rsid w:val="00D65888"/>
    <w:rsid w:val="00D67582"/>
    <w:rsid w:val="00D67D64"/>
    <w:rsid w:val="00D7205E"/>
    <w:rsid w:val="00D76BE7"/>
    <w:rsid w:val="00D7732C"/>
    <w:rsid w:val="00D834DA"/>
    <w:rsid w:val="00D84E6C"/>
    <w:rsid w:val="00D86177"/>
    <w:rsid w:val="00D915F1"/>
    <w:rsid w:val="00D944EE"/>
    <w:rsid w:val="00DA1B59"/>
    <w:rsid w:val="00DA34EA"/>
    <w:rsid w:val="00DB20C8"/>
    <w:rsid w:val="00DB63C4"/>
    <w:rsid w:val="00DB6C46"/>
    <w:rsid w:val="00DC00A5"/>
    <w:rsid w:val="00DC05DF"/>
    <w:rsid w:val="00DC75D1"/>
    <w:rsid w:val="00DD5C24"/>
    <w:rsid w:val="00DE1CB9"/>
    <w:rsid w:val="00DE20E8"/>
    <w:rsid w:val="00DE3D70"/>
    <w:rsid w:val="00DE46EB"/>
    <w:rsid w:val="00DF172F"/>
    <w:rsid w:val="00DF1DCF"/>
    <w:rsid w:val="00DF4642"/>
    <w:rsid w:val="00E023A8"/>
    <w:rsid w:val="00E05AA1"/>
    <w:rsid w:val="00E06278"/>
    <w:rsid w:val="00E1149A"/>
    <w:rsid w:val="00E13177"/>
    <w:rsid w:val="00E13B40"/>
    <w:rsid w:val="00E15F02"/>
    <w:rsid w:val="00E16870"/>
    <w:rsid w:val="00E229E0"/>
    <w:rsid w:val="00E24C33"/>
    <w:rsid w:val="00E34191"/>
    <w:rsid w:val="00E3556C"/>
    <w:rsid w:val="00E406CC"/>
    <w:rsid w:val="00E40F41"/>
    <w:rsid w:val="00E41A55"/>
    <w:rsid w:val="00E51D08"/>
    <w:rsid w:val="00E56F79"/>
    <w:rsid w:val="00E60412"/>
    <w:rsid w:val="00E623F3"/>
    <w:rsid w:val="00E62984"/>
    <w:rsid w:val="00E666A9"/>
    <w:rsid w:val="00E6780C"/>
    <w:rsid w:val="00E734CB"/>
    <w:rsid w:val="00E7542F"/>
    <w:rsid w:val="00E80404"/>
    <w:rsid w:val="00E837BD"/>
    <w:rsid w:val="00E87B54"/>
    <w:rsid w:val="00E913EB"/>
    <w:rsid w:val="00E9488F"/>
    <w:rsid w:val="00E9536D"/>
    <w:rsid w:val="00EA07D9"/>
    <w:rsid w:val="00EA2323"/>
    <w:rsid w:val="00EA2BC0"/>
    <w:rsid w:val="00EA492B"/>
    <w:rsid w:val="00EB0F6F"/>
    <w:rsid w:val="00EB50F7"/>
    <w:rsid w:val="00EC24A5"/>
    <w:rsid w:val="00EC5B48"/>
    <w:rsid w:val="00EC6E49"/>
    <w:rsid w:val="00ED3131"/>
    <w:rsid w:val="00EE2882"/>
    <w:rsid w:val="00EE36EB"/>
    <w:rsid w:val="00EF4E93"/>
    <w:rsid w:val="00F044FB"/>
    <w:rsid w:val="00F1212E"/>
    <w:rsid w:val="00F147D9"/>
    <w:rsid w:val="00F15208"/>
    <w:rsid w:val="00F20806"/>
    <w:rsid w:val="00F240DD"/>
    <w:rsid w:val="00F26093"/>
    <w:rsid w:val="00F26838"/>
    <w:rsid w:val="00F3109C"/>
    <w:rsid w:val="00F33F0F"/>
    <w:rsid w:val="00F346B7"/>
    <w:rsid w:val="00F37FA3"/>
    <w:rsid w:val="00F415CD"/>
    <w:rsid w:val="00F41DDC"/>
    <w:rsid w:val="00F42539"/>
    <w:rsid w:val="00F42730"/>
    <w:rsid w:val="00F45F00"/>
    <w:rsid w:val="00F55AE9"/>
    <w:rsid w:val="00F564EE"/>
    <w:rsid w:val="00F57E35"/>
    <w:rsid w:val="00F64BCD"/>
    <w:rsid w:val="00F6574A"/>
    <w:rsid w:val="00F66BAA"/>
    <w:rsid w:val="00F66E7F"/>
    <w:rsid w:val="00F75C49"/>
    <w:rsid w:val="00F81391"/>
    <w:rsid w:val="00F82B7D"/>
    <w:rsid w:val="00F82D7F"/>
    <w:rsid w:val="00F9074F"/>
    <w:rsid w:val="00F92EA7"/>
    <w:rsid w:val="00F94068"/>
    <w:rsid w:val="00F941A0"/>
    <w:rsid w:val="00F96586"/>
    <w:rsid w:val="00F9702F"/>
    <w:rsid w:val="00FA4F82"/>
    <w:rsid w:val="00FB3FD9"/>
    <w:rsid w:val="00FB58A9"/>
    <w:rsid w:val="00FB6DB5"/>
    <w:rsid w:val="00FD231F"/>
    <w:rsid w:val="00FD61AB"/>
    <w:rsid w:val="00FE0BD2"/>
    <w:rsid w:val="00FE289A"/>
    <w:rsid w:val="00FF2F8F"/>
    <w:rsid w:val="00FF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7B32975"/>
  <w15:docId w15:val="{81CD37B7-9099-43B6-AD7B-9C30CEA16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semiHidden="1" w:uiPriority="99" w:unhideWhenUsed="1"/>
    <w:lsdException w:name="footer" w:semiHidden="1" w:unhideWhenUsed="1"/>
    <w:lsdException w:name="index heading" w:locked="1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/>
    <w:lsdException w:name="List 2" w:locked="1" w:semiHidden="1" w:unhideWhenUsed="1"/>
    <w:lsdException w:name="List 3" w:locked="1" w:semiHidden="1" w:unhideWhenUsed="1"/>
    <w:lsdException w:name="List 4" w:locked="1"/>
    <w:lsdException w:name="List 5" w:lock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semiHidden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1" w:qFormat="1"/>
    <w:lsdException w:name="Emphasis" w:locked="1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/>
    <w:lsdException w:name="annotation subject" w:locked="1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22EF8"/>
    <w:pPr>
      <w:ind w:right="1332"/>
      <w:jc w:val="both"/>
    </w:pPr>
    <w:rPr>
      <w:rFonts w:ascii="Arial" w:hAnsi="Arial"/>
      <w:sz w:val="22"/>
      <w:szCs w:val="24"/>
      <w:lang w:val="en-US" w:eastAsia="de-DE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 Black" w:hAnsi="Arial Black" w:cs="Arial"/>
      <w:bCs/>
      <w:kern w:val="32"/>
      <w:sz w:val="24"/>
      <w:szCs w:val="3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cs="Arial"/>
      <w:b/>
      <w:bCs/>
      <w:iCs/>
      <w:sz w:val="24"/>
      <w:szCs w:val="28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cs="Arial"/>
      <w:bCs/>
      <w:sz w:val="24"/>
      <w:szCs w:val="26"/>
    </w:rPr>
  </w:style>
  <w:style w:type="paragraph" w:styleId="Ttulo4">
    <w:name w:val="heading 4"/>
    <w:basedOn w:val="Normal"/>
    <w:next w:val="Normal"/>
    <w:link w:val="Ttulo4Carter"/>
    <w:semiHidden/>
    <w:unhideWhenUsed/>
    <w:qFormat/>
    <w:locked/>
    <w:rsid w:val="004F0AB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locked/>
    <w:pPr>
      <w:tabs>
        <w:tab w:val="center" w:pos="5160"/>
        <w:tab w:val="right" w:pos="10319"/>
      </w:tabs>
      <w:spacing w:after="40"/>
    </w:pPr>
    <w:rPr>
      <w:b/>
      <w:sz w:val="36"/>
    </w:rPr>
  </w:style>
  <w:style w:type="paragraph" w:styleId="Rodap">
    <w:name w:val="footer"/>
    <w:basedOn w:val="Normal"/>
    <w:locked/>
    <w:pPr>
      <w:tabs>
        <w:tab w:val="center" w:pos="5103"/>
        <w:tab w:val="right" w:pos="10206"/>
      </w:tabs>
      <w:ind w:right="0"/>
    </w:pPr>
    <w:rPr>
      <w:sz w:val="14"/>
    </w:rPr>
  </w:style>
  <w:style w:type="table" w:styleId="TabelacomGrelha">
    <w:name w:val="Table Grid"/>
    <w:basedOn w:val="Tabelanormal"/>
    <w:locked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locked/>
    <w:rPr>
      <w:rFonts w:ascii="Arial" w:hAnsi="Arial"/>
    </w:rPr>
  </w:style>
  <w:style w:type="paragraph" w:customStyle="1" w:styleId="KopfzeileFix">
    <w:name w:val="Kopfzeile_Fix"/>
    <w:basedOn w:val="Cabealho"/>
    <w:locked/>
    <w:pPr>
      <w:tabs>
        <w:tab w:val="clear" w:pos="5160"/>
        <w:tab w:val="clear" w:pos="10319"/>
      </w:tabs>
      <w:ind w:right="0"/>
    </w:pPr>
    <w:rPr>
      <w:rFonts w:ascii="Arial Black" w:hAnsi="Arial Black"/>
      <w:b w:val="0"/>
      <w:sz w:val="18"/>
      <w:szCs w:val="20"/>
    </w:rPr>
  </w:style>
  <w:style w:type="paragraph" w:customStyle="1" w:styleId="KopfzeileVariabel">
    <w:name w:val="Kopfzeile_Variabel"/>
    <w:basedOn w:val="Cabealho"/>
    <w:locked/>
    <w:pPr>
      <w:tabs>
        <w:tab w:val="clear" w:pos="5160"/>
        <w:tab w:val="clear" w:pos="10319"/>
      </w:tabs>
      <w:spacing w:after="60"/>
      <w:ind w:right="0"/>
    </w:pPr>
    <w:rPr>
      <w:rFonts w:cs="Arial"/>
      <w:b w:val="0"/>
      <w:sz w:val="22"/>
      <w:szCs w:val="22"/>
    </w:rPr>
  </w:style>
  <w:style w:type="paragraph" w:customStyle="1" w:styleId="KopfzeileBetreff">
    <w:name w:val="Kopfzeile_Betreff"/>
    <w:basedOn w:val="KopfzeileVariabel"/>
    <w:locked/>
    <w:rPr>
      <w:b/>
    </w:rPr>
  </w:style>
  <w:style w:type="paragraph" w:customStyle="1" w:styleId="Aufzhlung">
    <w:name w:val="Aufzählung"/>
    <w:basedOn w:val="Normal"/>
    <w:locked/>
    <w:pPr>
      <w:numPr>
        <w:numId w:val="1"/>
      </w:numPr>
      <w:tabs>
        <w:tab w:val="clear" w:pos="1186"/>
        <w:tab w:val="left" w:pos="284"/>
      </w:tabs>
      <w:ind w:left="284"/>
    </w:pPr>
  </w:style>
  <w:style w:type="paragraph" w:styleId="Textodebalo">
    <w:name w:val="Balloon Text"/>
    <w:basedOn w:val="Normal"/>
    <w:semiHidden/>
    <w:locked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link w:val="PargrafodaListaCarter"/>
    <w:uiPriority w:val="34"/>
    <w:qFormat/>
    <w:pPr>
      <w:ind w:left="720"/>
      <w:contextualSpacing/>
    </w:pPr>
  </w:style>
  <w:style w:type="character" w:customStyle="1" w:styleId="CabealhoCarter">
    <w:name w:val="Cabeçalho Caráter"/>
    <w:basedOn w:val="Tipodeletrapredefinidodopargrafo"/>
    <w:link w:val="Cabealho"/>
    <w:uiPriority w:val="99"/>
    <w:rPr>
      <w:rFonts w:ascii="Arial" w:hAnsi="Arial"/>
      <w:b/>
      <w:sz w:val="36"/>
      <w:szCs w:val="24"/>
      <w:lang w:val="en-US" w:eastAsia="de-DE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Pr>
      <w:rFonts w:ascii="Arial" w:hAnsi="Arial"/>
      <w:sz w:val="22"/>
      <w:szCs w:val="24"/>
      <w:lang w:val="en-US" w:eastAsia="de-DE"/>
    </w:rPr>
  </w:style>
  <w:style w:type="character" w:customStyle="1" w:styleId="apple-converted-space">
    <w:name w:val="apple-converted-space"/>
    <w:basedOn w:val="Tipodeletrapredefinidodopargrafo"/>
  </w:style>
  <w:style w:type="character" w:styleId="Forte">
    <w:name w:val="Strong"/>
    <w:basedOn w:val="Tipodeletrapredefinidodopargrafo"/>
    <w:uiPriority w:val="1"/>
    <w:qFormat/>
    <w:locked/>
    <w:rPr>
      <w:b/>
      <w:bCs/>
    </w:rPr>
  </w:style>
  <w:style w:type="paragraph" w:customStyle="1" w:styleId="Default">
    <w:name w:val="Default"/>
    <w:rsid w:val="00D06D91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pt-PT"/>
    </w:rPr>
  </w:style>
  <w:style w:type="character" w:customStyle="1" w:styleId="Ttulo4Carter">
    <w:name w:val="Título 4 Caráter"/>
    <w:basedOn w:val="Tipodeletrapredefinidodopargrafo"/>
    <w:link w:val="Ttulo4"/>
    <w:semiHidden/>
    <w:rsid w:val="004F0ABF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4"/>
      <w:lang w:val="en-US" w:eastAsia="de-DE"/>
    </w:rPr>
  </w:style>
  <w:style w:type="paragraph" w:styleId="NormalWeb">
    <w:name w:val="Normal (Web)"/>
    <w:basedOn w:val="Normal"/>
    <w:uiPriority w:val="99"/>
    <w:unhideWhenUsed/>
    <w:rsid w:val="006800C4"/>
    <w:pPr>
      <w:spacing w:before="100" w:beforeAutospacing="1" w:after="100" w:afterAutospacing="1"/>
      <w:ind w:right="0"/>
      <w:jc w:val="left"/>
    </w:pPr>
    <w:rPr>
      <w:rFonts w:ascii="Times New Roman" w:hAnsi="Times New Roman"/>
      <w:sz w:val="24"/>
      <w:lang w:eastAsia="en-US"/>
    </w:rPr>
  </w:style>
  <w:style w:type="character" w:customStyle="1" w:styleId="overflow-hidden">
    <w:name w:val="overflow-hidden"/>
    <w:basedOn w:val="Tipodeletrapredefinidodopargrafo"/>
    <w:rsid w:val="006800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0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2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79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8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3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92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9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2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5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4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15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66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5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12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1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8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3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692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6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23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3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5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71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95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7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2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60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4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86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41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2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3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29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1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35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21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A\AppData\Local\Temp\7zO7F7C.tmp\VE_Mess_Rep.do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5F5D18189B24BA9D85659337FECD3" ma:contentTypeVersion="0" ma:contentTypeDescription="Create a new document." ma:contentTypeScope="" ma:versionID="4a0e3ac394c8fba4e5f676a8ecc1c8b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C6F96C-83D1-4BBE-8686-8419FD8D48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DD1112-38A8-4873-9A05-E03899FC466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03E231F-3F22-4811-BFF4-A275FF656D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CA53BEE-7B3C-49BB-9B7C-6F9DC6A341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VE_Mess_Rep.dotm</Template>
  <TotalTime>0</TotalTime>
  <Pages>3</Pages>
  <Words>434</Words>
  <Characters>2348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VAMED Standortentwicklung und Engineering</Company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HUTT, Richard</dc:creator>
  <cp:keywords/>
  <dc:description/>
  <cp:lastModifiedBy>SANTOS, Faustino Eliseu</cp:lastModifiedBy>
  <cp:revision>1</cp:revision>
  <cp:lastPrinted>2025-03-25T09:06:00Z</cp:lastPrinted>
  <dcterms:created xsi:type="dcterms:W3CDTF">2026-04-08T09:39:00Z</dcterms:created>
  <dcterms:modified xsi:type="dcterms:W3CDTF">2026-04-13T14:05:00Z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von">
    <vt:lpwstr/>
  </property>
  <property fmtid="{D5CDD505-2E9C-101B-9397-08002B2CF9AE}" pid="3" name="_an">
    <vt:lpwstr/>
  </property>
  <property fmtid="{D5CDD505-2E9C-101B-9397-08002B2CF9AE}" pid="4" name="_Datum">
    <vt:lpwstr>24.06.2013</vt:lpwstr>
  </property>
  <property fmtid="{D5CDD505-2E9C-101B-9397-08002B2CF9AE}" pid="5" name="_verteiler">
    <vt:lpwstr/>
  </property>
  <property fmtid="{D5CDD505-2E9C-101B-9397-08002B2CF9AE}" pid="6" name="_betreff">
    <vt:lpwstr/>
  </property>
  <property fmtid="{D5CDD505-2E9C-101B-9397-08002B2CF9AE}" pid="7" name="ContentTypeId">
    <vt:lpwstr>0x010100FA05F5D18189B24BA9D85659337FECD3</vt:lpwstr>
  </property>
  <property fmtid="{D5CDD505-2E9C-101B-9397-08002B2CF9AE}" pid="8" name="_DocHome">
    <vt:i4>1687878917</vt:i4>
  </property>
</Properties>
</file>