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4820"/>
      </w:tblGrid>
      <w:tr w:rsidR="004F23E8" w:rsidRPr="00F75441" w14:paraId="337FD424" w14:textId="77777777">
        <w:trPr>
          <w:trHeight w:val="342"/>
        </w:trPr>
        <w:tc>
          <w:tcPr>
            <w:tcW w:w="10490" w:type="dxa"/>
            <w:gridSpan w:val="2"/>
            <w:tcBorders>
              <w:top w:val="nil"/>
              <w:bottom w:val="single" w:sz="4" w:space="0" w:color="auto"/>
            </w:tcBorders>
          </w:tcPr>
          <w:p w14:paraId="00AE22F5" w14:textId="7463C940" w:rsidR="004F23E8" w:rsidRPr="00F85167" w:rsidRDefault="00000000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b/>
                <w:sz w:val="28"/>
                <w:lang w:val="pt-PT"/>
              </w:rPr>
              <w:t>HMRH | Relatório Mensal de Segurança e Ambiente Nº. 036</w:t>
            </w:r>
          </w:p>
        </w:tc>
      </w:tr>
      <w:tr w:rsidR="004F23E8" w:rsidRPr="00F75441" w14:paraId="1193E07F" w14:textId="77777777" w:rsidTr="00D54E9A">
        <w:trPr>
          <w:trHeight w:val="342"/>
        </w:trPr>
        <w:tc>
          <w:tcPr>
            <w:tcW w:w="56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49FA3954" w14:textId="77777777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Designação da obra: Hospital Militar Regional do Huambo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1F761F1A" w14:textId="77777777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N.º da Obra: 13DC – DEI/SV/2021</w:t>
            </w:r>
          </w:p>
        </w:tc>
      </w:tr>
      <w:tr w:rsidR="004F23E8" w:rsidRPr="00F85167" w14:paraId="4E9403BA" w14:textId="77777777" w:rsidTr="00D54E9A">
        <w:trPr>
          <w:trHeight w:val="342"/>
        </w:trPr>
        <w:tc>
          <w:tcPr>
            <w:tcW w:w="56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1181684" w14:textId="2ABCA456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Mês: Maio de 2026</w:t>
            </w:r>
          </w:p>
        </w:tc>
        <w:tc>
          <w:tcPr>
            <w:tcW w:w="482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4424B080" w14:textId="5C9960BB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Project Manager: Fabio Seda</w:t>
            </w:r>
          </w:p>
        </w:tc>
      </w:tr>
    </w:tbl>
    <w:p w14:paraId="1F5FDF9F" w14:textId="77777777" w:rsidR="004F23E8" w:rsidRPr="00F85167" w:rsidRDefault="004F23E8">
      <w:pPr>
        <w:ind w:right="60"/>
        <w:rPr>
          <w:rFonts w:cs="Arial"/>
          <w:b/>
          <w:sz w:val="18"/>
          <w:szCs w:val="16"/>
          <w:lang w:val="pt-PT"/>
        </w:rPr>
      </w:pPr>
    </w:p>
    <w:sdt>
      <w:sdtPr>
        <w:rPr>
          <w:rFonts w:ascii="Arial" w:eastAsia="Times New Roman" w:hAnsi="Arial" w:cs="Arial"/>
          <w:color w:val="auto"/>
          <w:sz w:val="22"/>
          <w:szCs w:val="24"/>
          <w:lang w:eastAsia="de-DE"/>
        </w:rPr>
        <w:id w:val="9224590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05FA1F" w14:textId="22CDA2A6" w:rsidR="006F1EB8" w:rsidRPr="00F85167" w:rsidRDefault="006F1EB8">
          <w:pPr>
            <w:pStyle w:val="Cabealhodondice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Índice</w:t>
          </w:r>
        </w:p>
        <w:p w14:paraId="290FBAA3" w14:textId="4D03C31D" w:rsidR="001D76F0" w:rsidRDefault="006F1EB8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r>
            <w:rPr>
              <w:rFonts w:cs="Arial"/>
            </w:rPr>
            <w:fldChar w:fldCharType="begin"/>
            <w:instrText xml:space="preserve"> TOC \o "1-3" \h \z \u </w:instrText>
            <w:fldChar w:fldCharType="separate"/>
          </w:r>
          <w:hyperlink w:anchor="_Toc227676715" w:history="1">
            <w:r>
              <w:rPr>
                <w:rStyle w:val="Hiperligao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Identificação dos intervenientes no relatório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_Toc227676715 \h </w:instrText>
              <w:fldChar w:fldCharType="separate"/>
              <w:t>2</w:t>
              <w:fldChar w:fldCharType="end"/>
            </w:r>
          </w:hyperlink>
        </w:p>
        <w:p w14:paraId="5B77C86B" w14:textId="3CCAD5DA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6" w:history="1">
            <w:r>
              <w:rPr>
                <w:rStyle w:val="Hiperligao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Empresas envolvidas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_Toc227676716 \h </w:instrText>
              <w:fldChar w:fldCharType="separate"/>
              <w:t>2</w:t>
              <w:fldChar w:fldCharType="end"/>
            </w:r>
          </w:hyperlink>
        </w:p>
        <w:p w14:paraId="1D509C78" w14:textId="23CBE271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7" w:history="1">
            <w:r>
              <w:rPr>
                <w:rStyle w:val="Hiperligao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Formação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_Toc227676717 \h </w:instrText>
              <w:fldChar w:fldCharType="separate"/>
              <w:t>2</w:t>
              <w:fldChar w:fldCharType="end"/>
            </w:r>
          </w:hyperlink>
        </w:p>
        <w:p w14:paraId="388F7B24" w14:textId="1B94450F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8" w:history="1">
            <w:r>
              <w:rPr>
                <w:rStyle w:val="Hiperligao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Segurança e Saúde do Trabalho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_Toc227676718 \h </w:instrText>
              <w:fldChar w:fldCharType="separate"/>
              <w:t>2</w:t>
              <w:fldChar w:fldCharType="end"/>
            </w:r>
          </w:hyperlink>
        </w:p>
        <w:p w14:paraId="7373DBDB" w14:textId="44B1010F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9" w:history="1">
            <w:r>
              <w:rPr>
                <w:rStyle w:val="Hiperligao"/>
                <w:noProof/>
                <w:lang w:val="pt-P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Sinistralidade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_Toc227676719 \h </w:instrText>
              <w:fldChar w:fldCharType="separate"/>
              <w:t>2</w:t>
              <w:fldChar w:fldCharType="end"/>
            </w:r>
          </w:hyperlink>
        </w:p>
        <w:p w14:paraId="3EC66136" w14:textId="07295BC5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0" w:history="1">
            <w:r>
              <w:rPr>
                <w:rStyle w:val="Hiperligao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Controlo de alcoolemia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_Toc227676720 \h </w:instrText>
              <w:fldChar w:fldCharType="separate"/>
              <w:t>2</w:t>
              <w:fldChar w:fldCharType="end"/>
            </w:r>
          </w:hyperlink>
        </w:p>
        <w:p w14:paraId="5B8C29CF" w14:textId="483DF9CB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1" w:history="1">
            <w:r>
              <w:rPr>
                <w:rStyle w:val="Hiperligao"/>
                <w:noProof/>
                <w:lang w:val="pt-P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Advertências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_Toc227676721 \h </w:instrText>
              <w:fldChar w:fldCharType="separate"/>
              <w:t>3</w:t>
              <w:fldChar w:fldCharType="end"/>
            </w:r>
          </w:hyperlink>
        </w:p>
        <w:p w14:paraId="2B2CD832" w14:textId="24CAF2DC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2" w:history="1">
            <w:r>
              <w:rPr>
                <w:rStyle w:val="Hiperligao"/>
                <w:noProof/>
                <w:lang w:val="pt-P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Simulacros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_Toc227676722 \h </w:instrText>
              <w:fldChar w:fldCharType="separate"/>
              <w:t>3</w:t>
              <w:fldChar w:fldCharType="end"/>
            </w:r>
          </w:hyperlink>
        </w:p>
        <w:p w14:paraId="726EC283" w14:textId="0919F017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3" w:history="1">
            <w:r>
              <w:rPr>
                <w:rStyle w:val="Hiperligao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Ambiente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_Toc227676723 \h </w:instrText>
              <w:fldChar w:fldCharType="separate"/>
              <w:t>3</w:t>
              <w:fldChar w:fldCharType="end"/>
            </w:r>
          </w:hyperlink>
        </w:p>
        <w:p w14:paraId="1E291F51" w14:textId="32ED08D8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4" w:history="1">
            <w:r>
              <w:rPr>
                <w:rStyle w:val="Hiperligao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Consumos ambientais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_Toc227676724 \h </w:instrText>
              <w:fldChar w:fldCharType="separate"/>
              <w:t>3</w:t>
              <w:fldChar w:fldCharType="end"/>
            </w:r>
          </w:hyperlink>
        </w:p>
        <w:p w14:paraId="2AA3267E" w14:textId="203BB204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5" w:history="1">
            <w:r>
              <w:rPr>
                <w:rStyle w:val="Hiperligao"/>
                <w:noProof/>
                <w:lang w:val="pt-P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Incidentes ambientais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_Toc227676725 \h </w:instrText>
              <w:fldChar w:fldCharType="separate"/>
              <w:t>3</w:t>
              <w:fldChar w:fldCharType="end"/>
            </w:r>
          </w:hyperlink>
        </w:p>
        <w:p w14:paraId="50086EDD" w14:textId="1AE8B3DB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6" w:history="1">
            <w:r>
              <w:rPr>
                <w:rStyle w:val="Hiperligao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Produção mensal de resíduos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_Toc227676726 \h </w:instrText>
              <w:fldChar w:fldCharType="separate"/>
              <w:t>3</w:t>
              <w:fldChar w:fldCharType="end"/>
            </w:r>
          </w:hyperlink>
        </w:p>
        <w:p w14:paraId="6E91EBE0" w14:textId="374ABA45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7" w:history="1">
            <w:r>
              <w:rPr>
                <w:rStyle w:val="Hiperligao"/>
                <w:noProof/>
                <w:lang w:val="pt-P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Produção acumulada de resíduos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_Toc227676727 \h </w:instrText>
              <w:fldChar w:fldCharType="separate"/>
              <w:t>3</w:t>
              <w:fldChar w:fldCharType="end"/>
            </w:r>
          </w:hyperlink>
        </w:p>
        <w:p w14:paraId="6F12D72D" w14:textId="3BA0B3A6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8" w:history="1">
            <w:r>
              <w:rPr>
                <w:rStyle w:val="Hiperligao"/>
                <w:noProof/>
                <w:lang w:val="pt-PT"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Medições / Análises realizadas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_Toc227676728 \h </w:instrText>
              <w:fldChar w:fldCharType="separate"/>
              <w:t>3</w:t>
              <w:fldChar w:fldCharType="end"/>
            </w:r>
          </w:hyperlink>
        </w:p>
        <w:p w14:paraId="40D5BB47" w14:textId="119FD22C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9" w:history="1">
            <w:r>
              <w:rPr>
                <w:rStyle w:val="Hiperligao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Qualidade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_Toc227676729 \h </w:instrText>
              <w:fldChar w:fldCharType="separate"/>
              <w:t>4</w:t>
              <w:fldChar w:fldCharType="end"/>
            </w:r>
          </w:hyperlink>
        </w:p>
        <w:p w14:paraId="627E7C37" w14:textId="509AA39C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0" w:history="1">
            <w:r>
              <w:rPr>
                <w:rStyle w:val="Hiperligao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Reclamações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_Toc227676730 \h </w:instrText>
              <w:fldChar w:fldCharType="separate"/>
              <w:t>4</w:t>
              <w:fldChar w:fldCharType="end"/>
            </w:r>
          </w:hyperlink>
        </w:p>
        <w:p w14:paraId="297039A0" w14:textId="66F753A9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1" w:history="1">
            <w:r>
              <w:rPr>
                <w:rStyle w:val="Hiperligao"/>
                <w:b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Social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_Toc227676731 \h </w:instrText>
              <w:fldChar w:fldCharType="separate"/>
              <w:t>4</w:t>
              <w:fldChar w:fldCharType="end"/>
            </w:r>
          </w:hyperlink>
        </w:p>
        <w:p w14:paraId="515F7B54" w14:textId="00AECCBF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2" w:history="1">
            <w:r>
              <w:rPr>
                <w:rStyle w:val="Hiperligao"/>
                <w:noProof/>
                <w:lang w:val="pt-P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  <w:lang w:val="pt-PT"/>
              </w:rPr>
              <w:t>Acções de interacção com a comunidade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_Toc227676732 \h </w:instrText>
              <w:fldChar w:fldCharType="separate"/>
              <w:t>4</w:t>
              <w:fldChar w:fldCharType="end"/>
            </w:r>
          </w:hyperlink>
        </w:p>
        <w:p w14:paraId="570B14F0" w14:textId="67870B51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3" w:history="1">
            <w:r>
              <w:rPr>
                <w:rStyle w:val="Hiperligao"/>
                <w:b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Checklist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_Toc227676733 \h </w:instrText>
              <w:fldChar w:fldCharType="separate"/>
              <w:t>4</w:t>
              <w:fldChar w:fldCharType="end"/>
            </w:r>
          </w:hyperlink>
        </w:p>
        <w:p w14:paraId="5F2F29B5" w14:textId="5AC863E6" w:rsidR="001D76F0" w:rsidRDefault="001D76F0">
          <w:pPr>
            <w:pStyle w:val="ndice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4" w:history="1">
            <w:r>
              <w:rPr>
                <w:rStyle w:val="Hiperligao"/>
                <w:b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b/>
                <w:noProof/>
              </w:rPr>
              <w:t>Anexos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_Toc227676734 \h </w:instrText>
              <w:fldChar w:fldCharType="separate"/>
              <w:t>4</w:t>
              <w:fldChar w:fldCharType="end"/>
            </w:r>
          </w:hyperlink>
        </w:p>
        <w:p w14:paraId="2F5FDB86" w14:textId="1865A95B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5" w:history="1">
            <w:r>
              <w:rPr>
                <w:rStyle w:val="Hiperligao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Mapa de sinistralidade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_Toc227676735 \h </w:instrText>
              <w:fldChar w:fldCharType="separate"/>
              <w:t>5</w:t>
              <w:fldChar w:fldCharType="end"/>
            </w:r>
          </w:hyperlink>
        </w:p>
        <w:p w14:paraId="0B756432" w14:textId="2A2F9B62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6" w:history="1">
            <w:r>
              <w:rPr>
                <w:rStyle w:val="Hiperligao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</w:rPr>
              <w:t>Checklist de HSE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_Toc227676736 \h </w:instrText>
              <w:fldChar w:fldCharType="separate"/>
              <w:t>7</w:t>
              <w:fldChar w:fldCharType="end"/>
            </w:r>
          </w:hyperlink>
        </w:p>
        <w:p w14:paraId="319194B4" w14:textId="6F5091C1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7" w:history="1">
            <w:r>
              <w:rPr>
                <w:rStyle w:val="Hiperligao"/>
                <w:noProof/>
                <w:lang w:val="pt-P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  <w:lang w:val="pt-PT"/>
              </w:rPr>
              <w:t>Pagamento de Seguro de Acidentes de Trabalho e Doenças Profissionais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_Toc227676737 \h </w:instrText>
              <w:fldChar w:fldCharType="separate"/>
              <w:t>11</w:t>
              <w:fldChar w:fldCharType="end"/>
            </w:r>
          </w:hyperlink>
        </w:p>
        <w:p w14:paraId="39027C42" w14:textId="3F017455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8" w:history="1">
            <w:r>
              <w:rPr>
                <w:rStyle w:val="Hiperligao"/>
                <w:noProof/>
                <w:lang w:val="pt-P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  <w:lang w:val="pt-PT"/>
              </w:rPr>
              <w:t>Registo de distribuição de EPI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_Toc227676738 \h </w:instrText>
              <w:fldChar w:fldCharType="separate"/>
              <w:t>12</w:t>
              <w:fldChar w:fldCharType="end"/>
            </w:r>
          </w:hyperlink>
        </w:p>
        <w:p w14:paraId="2F65B2AA" w14:textId="5796D56F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9" w:history="1">
            <w:r>
              <w:rPr>
                <w:rStyle w:val="Hiperligao"/>
                <w:noProof/>
                <w:lang w:val="pt-PT"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  <w:lang w:val="pt-PT"/>
              </w:rPr>
              <w:t>Guias de manifesto de resíduos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_Toc227676739 \h </w:instrText>
              <w:fldChar w:fldCharType="separate"/>
              <w:t>13</w:t>
              <w:fldChar w:fldCharType="end"/>
            </w:r>
          </w:hyperlink>
        </w:p>
        <w:p w14:paraId="6B83F08F" w14:textId="62F04E22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40" w:history="1">
            <w:r>
              <w:rPr>
                <w:rStyle w:val="Hiperligao"/>
                <w:noProof/>
                <w:lang w:val="pt-PT"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  <w:lang w:val="pt-PT"/>
              </w:rPr>
              <w:t>Registos de verificação de equipamentos em obra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_Toc227676740 \h </w:instrText>
              <w:fldChar w:fldCharType="separate"/>
              <w:t>13</w:t>
              <w:fldChar w:fldCharType="end"/>
            </w:r>
          </w:hyperlink>
        </w:p>
        <w:p w14:paraId="3FB07EC2" w14:textId="661002BA" w:rsidR="001D76F0" w:rsidRDefault="001D76F0">
          <w:pPr>
            <w:pStyle w:val="ndice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41" w:history="1">
            <w:r>
              <w:rPr>
                <w:rStyle w:val="Hiperligao"/>
                <w:noProof/>
                <w:lang w:val="pt-PT"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>
              <w:rPr>
                <w:rStyle w:val="Hiperligao"/>
                <w:noProof/>
                <w:lang w:val="pt-PT"/>
              </w:rPr>
              <w:t>Registos de formação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_Toc227676741 \h </w:instrText>
              <w:fldChar w:fldCharType="separate"/>
              <w:t>21</w:t>
              <w:fldChar w:fldCharType="end"/>
            </w:r>
          </w:hyperlink>
        </w:p>
        <w:p w14:paraId="4B594A95" w14:textId="70FBA606" w:rsidR="006F1EB8" w:rsidRPr="00F85167" w:rsidRDefault="006F1EB8">
          <w:pPr>
            <w:rPr>
              <w:rFonts w:cs="Arial"/>
            </w:rPr>
          </w:pPr>
          <w:r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2F1F7310" w14:textId="2A945889" w:rsidR="006F1EB8" w:rsidRPr="00F85167" w:rsidRDefault="006F1EB8">
      <w:pPr>
        <w:ind w:right="0"/>
        <w:jc w:val="left"/>
        <w:rPr>
          <w:rFonts w:cs="Arial"/>
          <w:b/>
          <w:sz w:val="18"/>
          <w:szCs w:val="16"/>
        </w:rPr>
      </w:pPr>
      <w:r>
        <w:rPr>
          <w:rFonts w:cs="Arial"/>
          <w:b/>
          <w:sz w:val="18"/>
          <w:szCs w:val="16"/>
        </w:rPr>
        <w:br w:type="page"/>
      </w:r>
    </w:p>
    <w:p w14:paraId="18154741" w14:textId="77777777" w:rsidR="006F1EB8" w:rsidRPr="00F85167" w:rsidRDefault="006F1EB8">
      <w:pPr>
        <w:ind w:right="60"/>
        <w:rPr>
          <w:rFonts w:cs="Arial"/>
          <w:b/>
          <w:sz w:val="4"/>
          <w:szCs w:val="4"/>
        </w:rPr>
      </w:pPr>
    </w:p>
    <w:p w14:paraId="57CC6C8B" w14:textId="77777777" w:rsidR="00683228" w:rsidRPr="00F85167" w:rsidRDefault="00683228">
      <w:pPr>
        <w:ind w:right="60"/>
        <w:rPr>
          <w:rFonts w:cs="Arial"/>
          <w:b/>
          <w:sz w:val="4"/>
          <w:szCs w:val="4"/>
        </w:rPr>
      </w:pPr>
    </w:p>
    <w:tbl>
      <w:tblPr>
        <w:tblStyle w:val="TabelacomGrelha"/>
        <w:tblpPr w:leftFromText="180" w:rightFromText="180" w:vertAnchor="text" w:horzAnchor="margin" w:tblpXSpec="center" w:tblpY="128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4F23E8" w:rsidRPr="00F75441" w14:paraId="3219AC1F" w14:textId="77777777" w:rsidTr="000A7B7C">
        <w:trPr>
          <w:jc w:val="center"/>
        </w:trPr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3C12A390" w14:textId="45F433D1" w:rsidR="004F23E8" w:rsidRPr="00F85167" w:rsidRDefault="00000000" w:rsidP="00F85167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</w:rPr>
            </w:pPr>
            <w:bookmarkStart w:id="0" w:name="_Toc227676715"/>
            <w:r>
              <w:rPr>
                <w:rFonts w:ascii="Arial" w:hAnsi="Arial"/>
                <w:b/>
                <w:bCs w:val="0"/>
              </w:rPr>
              <w:t>Identificação dos intervenientes no relatório</w:t>
            </w:r>
            <w:bookmarkEnd w:id="0"/>
          </w:p>
        </w:tc>
      </w:tr>
      <w:tr w:rsidR="004F23E8" w:rsidRPr="00F85167" w14:paraId="218511DB" w14:textId="77777777" w:rsidTr="00B8660A">
        <w:trPr>
          <w:jc w:val="center"/>
        </w:trPr>
        <w:tc>
          <w:tcPr>
            <w:tcW w:w="3496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DECEED1" w14:textId="77777777" w:rsidR="004F23E8" w:rsidRPr="00F85167" w:rsidRDefault="00000000" w:rsidP="000A7B7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Nome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5927B54" w14:textId="77777777" w:rsidR="004F23E8" w:rsidRPr="00F85167" w:rsidRDefault="00000000" w:rsidP="000A7B7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Função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F921037" w14:textId="77777777" w:rsidR="004F23E8" w:rsidRPr="00F85167" w:rsidRDefault="00000000" w:rsidP="000A7B7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Assinatura</w:t>
            </w:r>
          </w:p>
        </w:tc>
      </w:tr>
      <w:tr w:rsidR="004F23E8" w:rsidRPr="00F85167" w14:paraId="10D3053A" w14:textId="77777777" w:rsidTr="00B8660A">
        <w:trPr>
          <w:jc w:val="center"/>
        </w:trPr>
        <w:tc>
          <w:tcPr>
            <w:tcW w:w="34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0ACC6A" w14:textId="77777777" w:rsidR="004F23E8" w:rsidRPr="00717B52" w:rsidRDefault="00000000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Eduardo Silva</w:t>
            </w:r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50A76A" w14:textId="77777777" w:rsidR="004F23E8" w:rsidRPr="00717B52" w:rsidRDefault="00000000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Site Manager</w:t>
            </w:r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7339473" w14:textId="77777777" w:rsidR="004F23E8" w:rsidRPr="00717B52" w:rsidRDefault="004F23E8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717B52" w:rsidRPr="00B8660A" w14:paraId="7A9FB71B" w14:textId="77777777" w:rsidTr="00B8660A">
        <w:trPr>
          <w:jc w:val="center"/>
        </w:trPr>
        <w:tc>
          <w:tcPr>
            <w:tcW w:w="3496" w:type="dxa"/>
            <w:tcBorders>
              <w:top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D58B879" w14:textId="1B93749B" w:rsidR="00717B52" w:rsidRPr="00F85167" w:rsidRDefault="00717B52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Leônidas Calheiros</w:t>
            </w:r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FAA06F9" w14:textId="3DA0DE87" w:rsidR="00717B52" w:rsidRPr="00F85167" w:rsidRDefault="00717B52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Site Manager Deputy</w:t>
            </w:r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8DA529A" w14:textId="77777777" w:rsidR="00717B52" w:rsidRPr="00717B52" w:rsidRDefault="00717B52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4F23E8" w:rsidRPr="00F85167" w14:paraId="19BC7BA7" w14:textId="77777777" w:rsidTr="000A7B7C">
        <w:trPr>
          <w:jc w:val="center"/>
        </w:trPr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A7C48E2" w14:textId="77777777" w:rsidR="004F23E8" w:rsidRPr="00F85167" w:rsidRDefault="00000000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Hendrik Silva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D04AC2A" w14:textId="10C71666" w:rsidR="004F23E8" w:rsidRPr="00F85167" w:rsidRDefault="00000000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HSE Coordinator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74DAB97" w14:textId="77777777" w:rsidR="004F23E8" w:rsidRPr="00F85167" w:rsidRDefault="004F23E8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</w:p>
        </w:tc>
      </w:tr>
      <w:tr w:rsidR="0055625F" w:rsidRPr="00F85167" w14:paraId="62730C0D" w14:textId="77777777" w:rsidTr="000A7B7C">
        <w:trPr>
          <w:jc w:val="center"/>
        </w:trPr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EE06731" w14:textId="77777777" w:rsidR="0055625F" w:rsidRPr="00F85167" w:rsidRDefault="0055625F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Juarês Manico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E3C57A" w14:textId="70E1D95F" w:rsidR="0055625F" w:rsidRPr="00F85167" w:rsidRDefault="00BC1FAC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Coordenador Ambientalista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A1BAAC5" w14:textId="77777777" w:rsidR="0055625F" w:rsidRPr="00F85167" w:rsidRDefault="0055625F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55625F" w:rsidRPr="00F85167" w14:paraId="12B3A872" w14:textId="77777777" w:rsidTr="000A7B7C">
        <w:trPr>
          <w:jc w:val="center"/>
        </w:trPr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72A2294F" w14:textId="77777777" w:rsidR="0055625F" w:rsidRPr="00F85167" w:rsidRDefault="0055625F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Faustino Santos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5217ACB1" w14:textId="298AA115" w:rsidR="0055625F" w:rsidRPr="00F85167" w:rsidRDefault="00F26087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Assistente 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vAlign w:val="center"/>
          </w:tcPr>
          <w:p w14:paraId="7148D8D7" w14:textId="77777777" w:rsidR="0055625F" w:rsidRPr="000143F0" w:rsidRDefault="0055625F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</w:rPr>
            </w:pPr>
          </w:p>
        </w:tc>
      </w:tr>
    </w:tbl>
    <w:p w14:paraId="63326FB4" w14:textId="77777777" w:rsidR="004F23E8" w:rsidRPr="000143F0" w:rsidRDefault="004F23E8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cs="Arial"/>
          <w:sz w:val="18"/>
          <w:szCs w:val="18"/>
        </w:rPr>
      </w:pPr>
    </w:p>
    <w:tbl>
      <w:tblPr>
        <w:tblStyle w:val="TabelacomGrelha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50"/>
        <w:gridCol w:w="3544"/>
      </w:tblGrid>
      <w:tr w:rsidR="004F23E8" w:rsidRPr="00F85167" w14:paraId="51519845" w14:textId="77777777"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20F4258F" w14:textId="77777777" w:rsidR="004F23E8" w:rsidRPr="00F85167" w:rsidRDefault="00000000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1" w:name="_Toc227676716"/>
            <w:r>
              <w:rPr>
                <w:rFonts w:ascii="Arial" w:hAnsi="Arial"/>
                <w:b/>
                <w:bCs w:val="0"/>
              </w:rPr>
              <w:t>Empresas envolvidas</w:t>
            </w:r>
            <w:bookmarkEnd w:id="1"/>
          </w:p>
        </w:tc>
      </w:tr>
      <w:tr w:rsidR="004F23E8" w:rsidRPr="00F85167" w14:paraId="16F85378" w14:textId="77777777">
        <w:tc>
          <w:tcPr>
            <w:tcW w:w="349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24B672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Empresa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1C240E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Especialidade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441AF8B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Número de trabalhadores</w:t>
            </w:r>
          </w:p>
        </w:tc>
      </w:tr>
      <w:tr w:rsidR="004F23E8" w:rsidRPr="00F85167" w14:paraId="70632768" w14:textId="77777777">
        <w:tc>
          <w:tcPr>
            <w:tcW w:w="3496" w:type="dxa"/>
            <w:tcBorders>
              <w:top w:val="single" w:sz="4" w:space="0" w:color="auto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FA6F2B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VAMED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52B950CF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Gestor do Projecto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A5DED3E" w14:textId="06FDCE4D" w:rsidR="004F23E8" w:rsidRPr="00F85167" w:rsidRDefault="00AF6952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12</w:t>
            </w:r>
          </w:p>
        </w:tc>
      </w:tr>
      <w:tr w:rsidR="004F23E8" w:rsidRPr="00F85167" w14:paraId="3959BD66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26EBB05A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DAR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3AD9320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Fiscalização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39602AE1" w14:textId="537CC813" w:rsidR="004F23E8" w:rsidRPr="00F85167" w:rsidRDefault="00A93801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4F23E8" w:rsidRPr="00F85167" w14:paraId="0951914F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2C3CCB8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FAA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6C918070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Forças Armadas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4F94179" w14:textId="77777777" w:rsidR="004F23E8" w:rsidRPr="00F85167" w:rsidRDefault="0000000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21</w:t>
            </w:r>
          </w:p>
        </w:tc>
      </w:tr>
      <w:tr w:rsidR="004F23E8" w:rsidRPr="00F85167" w14:paraId="19180059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194028B7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BELO EMPREENDIMENTOS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4D66C3FB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Construção Civil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7A79434E" w14:textId="1832606C" w:rsidR="004F23E8" w:rsidRPr="00F85167" w:rsidRDefault="00E22F53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135</w:t>
            </w:r>
          </w:p>
        </w:tc>
      </w:tr>
      <w:tr w:rsidR="004F23E8" w:rsidRPr="00F85167" w14:paraId="67FDDC6F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838081D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CEM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89C18E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Estrutura de Betão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07732923" w14:textId="655CD0C2" w:rsidR="004F23E8" w:rsidRPr="00F85167" w:rsidRDefault="00A93801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02</w:t>
            </w:r>
          </w:p>
        </w:tc>
      </w:tr>
      <w:tr w:rsidR="004F23E8" w:rsidRPr="00F85167" w14:paraId="0EC09889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10FE7B6C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PREFANGOL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0DD1A3B2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Fornecedor de Betão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3E81A5C0" w14:textId="00EA1D26" w:rsidR="004F23E8" w:rsidRPr="00F85167" w:rsidRDefault="00F75441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5</w:t>
            </w:r>
          </w:p>
        </w:tc>
      </w:tr>
      <w:tr w:rsidR="004F23E8" w:rsidRPr="00F85167" w14:paraId="6AB04816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0DA874D2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CIPTOP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129666D9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Topografia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EF43C0B" w14:textId="77777777" w:rsidR="004F23E8" w:rsidRPr="00F85167" w:rsidRDefault="0000000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4F23E8" w:rsidRPr="00F85167" w14:paraId="531B421C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07CA68E2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GUEMAKAL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7B26675C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0B583CA5" w14:textId="77777777" w:rsidR="004F23E8" w:rsidRPr="00F85167" w:rsidRDefault="0000000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</w:tr>
      <w:tr w:rsidR="004F23E8" w:rsidRPr="00F85167" w14:paraId="5969D2DB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57C4008A" w14:textId="0929A9ED" w:rsidR="004F23E8" w:rsidRPr="00F85167" w:rsidRDefault="005F3A4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CAMACUTI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15559C35" w14:textId="66D43799" w:rsidR="004F23E8" w:rsidRPr="00F85167" w:rsidRDefault="005F3A4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Impermeabilização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10564A37" w14:textId="246B5D84" w:rsidR="004F23E8" w:rsidRPr="00F85167" w:rsidRDefault="00DB53B8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10</w:t>
            </w:r>
          </w:p>
        </w:tc>
      </w:tr>
      <w:tr w:rsidR="004F23E8" w:rsidRPr="00F85167" w14:paraId="1FE74945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BCB0236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AFRILIM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4620A59D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Limpeza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6D7E4343" w14:textId="7AC09087" w:rsidR="004F23E8" w:rsidRPr="00F85167" w:rsidRDefault="001124D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4F23E8" w:rsidRPr="00F85167" w14:paraId="6528A382" w14:textId="77777777">
        <w:tc>
          <w:tcPr>
            <w:tcW w:w="6946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D9D9D9" w:themeColor="background1" w:themeShade="D9"/>
            </w:tcBorders>
          </w:tcPr>
          <w:p w14:paraId="06F28D26" w14:textId="77777777" w:rsidR="004F23E8" w:rsidRPr="00F85167" w:rsidRDefault="00000000">
            <w:pPr>
              <w:spacing w:line="276" w:lineRule="auto"/>
              <w:ind w:right="60"/>
              <w:jc w:val="right"/>
              <w:rPr>
                <w:rFonts w:cs="Arial"/>
                <w:i/>
                <w:iCs/>
                <w:sz w:val="20"/>
                <w:szCs w:val="20"/>
                <w:lang w:val="pt-PT"/>
              </w:rPr>
            </w:pPr>
            <w:r>
              <w:rPr>
                <w:rFonts w:cs="Arial"/>
                <w:i/>
                <w:iCs/>
                <w:sz w:val="20"/>
                <w:szCs w:val="20"/>
                <w:lang w:val="pt-PT"/>
              </w:rPr>
              <w:t>Total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nil"/>
              <w:right w:val="nil"/>
            </w:tcBorders>
          </w:tcPr>
          <w:p w14:paraId="221D9D4F" w14:textId="61E170D2" w:rsidR="004F23E8" w:rsidRPr="00F85167" w:rsidRDefault="003D5494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192</w:t>
            </w:r>
          </w:p>
        </w:tc>
      </w:tr>
    </w:tbl>
    <w:p w14:paraId="63159AD3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4"/>
          <w:szCs w:val="4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5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365"/>
        <w:gridCol w:w="1365"/>
        <w:gridCol w:w="1365"/>
        <w:gridCol w:w="1125"/>
        <w:gridCol w:w="240"/>
        <w:gridCol w:w="1365"/>
        <w:gridCol w:w="1365"/>
      </w:tblGrid>
      <w:tr w:rsidR="004F23E8" w:rsidRPr="00F85167" w14:paraId="62C2F7E0" w14:textId="77777777">
        <w:tc>
          <w:tcPr>
            <w:tcW w:w="7560" w:type="dxa"/>
            <w:gridSpan w:val="5"/>
            <w:tcBorders>
              <w:top w:val="nil"/>
              <w:bottom w:val="single" w:sz="4" w:space="0" w:color="auto"/>
            </w:tcBorders>
          </w:tcPr>
          <w:p w14:paraId="4EE1805F" w14:textId="77777777" w:rsidR="004F23E8" w:rsidRPr="00F85167" w:rsidRDefault="00000000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2" w:name="_Toc227676717"/>
            <w:r>
              <w:rPr>
                <w:rFonts w:ascii="Arial" w:hAnsi="Arial"/>
                <w:b/>
                <w:bCs w:val="0"/>
              </w:rPr>
              <w:t>Formação</w:t>
            </w:r>
            <w:bookmarkEnd w:id="2"/>
          </w:p>
        </w:tc>
        <w:tc>
          <w:tcPr>
            <w:tcW w:w="2970" w:type="dxa"/>
            <w:gridSpan w:val="3"/>
            <w:tcBorders>
              <w:top w:val="nil"/>
              <w:bottom w:val="single" w:sz="4" w:space="0" w:color="auto"/>
            </w:tcBorders>
          </w:tcPr>
          <w:p w14:paraId="3C068FAF" w14:textId="77777777" w:rsidR="004F23E8" w:rsidRPr="00F85167" w:rsidRDefault="004F23E8">
            <w:pPr>
              <w:ind w:right="60"/>
              <w:rPr>
                <w:rFonts w:cs="Arial"/>
                <w:bCs/>
                <w:szCs w:val="20"/>
                <w:lang w:val="pt-PT"/>
              </w:rPr>
            </w:pPr>
          </w:p>
        </w:tc>
      </w:tr>
      <w:tr w:rsidR="004F23E8" w:rsidRPr="00F75441" w14:paraId="5B72732D" w14:textId="77777777">
        <w:tc>
          <w:tcPr>
            <w:tcW w:w="234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CAC3B44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Âmbito / Tema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66A9950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Número formações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6288646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Total de participantes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2580DB8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Tempo total de formação (n.º formandos x 45min.)</w:t>
            </w:r>
          </w:p>
        </w:tc>
      </w:tr>
      <w:tr w:rsidR="004F23E8" w:rsidRPr="00F85167" w14:paraId="37AB0BE9" w14:textId="77777777">
        <w:tc>
          <w:tcPr>
            <w:tcW w:w="234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0B97AD6" w14:textId="77777777" w:rsidR="004F23E8" w:rsidRPr="00F85167" w:rsidRDefault="004F23E8">
            <w:pPr>
              <w:spacing w:line="276" w:lineRule="auto"/>
              <w:ind w:right="60"/>
              <w:rPr>
                <w:rFonts w:cs="Arial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6AA3663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AF55B3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1B93282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8D383D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5767892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CFC5739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4F23E8" w:rsidRPr="00F85167" w14:paraId="26062201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F4BA3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Indução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297CDC1" w14:textId="040B00B2" w:rsidR="004F23E8" w:rsidRPr="00F85167" w:rsidRDefault="00A93801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02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BD4ACA" w14:textId="1A602C7B" w:rsidR="004F23E8" w:rsidRPr="00F85167" w:rsidRDefault="00042664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117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CEB13E0" w14:textId="1EA09A3E" w:rsidR="004F23E8" w:rsidRPr="00F85167" w:rsidRDefault="00F54705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02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166792D" w14:textId="39D97E0D" w:rsidR="004F23E8" w:rsidRPr="00F85167" w:rsidRDefault="005F3A42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515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343967B" w14:textId="2E507C92" w:rsidR="004F23E8" w:rsidRPr="00F85167" w:rsidRDefault="00F7544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90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2F0AC13" w14:textId="40D6719F" w:rsidR="004F23E8" w:rsidRPr="00F85167" w:rsidRDefault="002C78E9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23.300</w:t>
            </w:r>
          </w:p>
        </w:tc>
      </w:tr>
      <w:tr w:rsidR="004F23E8" w:rsidRPr="00F85167" w14:paraId="23BBE04A" w14:textId="77777777" w:rsidTr="00BD2E2A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5356AE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C3134A5" w14:textId="756F2539" w:rsidR="004F23E8" w:rsidRPr="00F85167" w:rsidRDefault="0004266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03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BD52D8" w14:textId="014AB473" w:rsidR="004F23E8" w:rsidRPr="00F85167" w:rsidRDefault="0003630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275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81FE516" w14:textId="225F5962" w:rsidR="004F23E8" w:rsidRPr="00F85167" w:rsidRDefault="00E07D2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pt-PT"/>
              </w:rPr>
              <w:t>313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AA454D0" w14:textId="51B6C8D5" w:rsidR="004F23E8" w:rsidRPr="00F85167" w:rsidRDefault="005E12E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15.385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D565E8B" w14:textId="4C6260E2" w:rsidR="004F23E8" w:rsidRPr="00F85167" w:rsidRDefault="00E07D2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14.085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575D010" w14:textId="1A05F82C" w:rsidR="004F23E8" w:rsidRPr="00F85167" w:rsidRDefault="0014077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2.764.395</w:t>
            </w:r>
          </w:p>
        </w:tc>
      </w:tr>
      <w:tr w:rsidR="004F23E8" w:rsidRPr="00F85167" w14:paraId="3161CE8D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982EA0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Ambiente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41B5B8" w14:textId="7F11D5AE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01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E54EF4" w14:textId="2113E4CE" w:rsidR="004F23E8" w:rsidRPr="00F85167" w:rsidRDefault="003D7B9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35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D12AAD4" w14:textId="1F37B8C0" w:rsidR="004F23E8" w:rsidRPr="00F85167" w:rsidRDefault="005953C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93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03045BC" w14:textId="7DA683D0" w:rsidR="004F23E8" w:rsidRPr="00F85167" w:rsidRDefault="0086063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2.760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6EFF20B" w14:textId="5355E753" w:rsidR="004F23E8" w:rsidRPr="00F85167" w:rsidRDefault="005953C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4.185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E258B67" w14:textId="5AF9290F" w:rsidR="004F23E8" w:rsidRPr="00F85167" w:rsidRDefault="007A21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124.200</w:t>
            </w:r>
          </w:p>
        </w:tc>
      </w:tr>
      <w:tr w:rsidR="00796B7D" w:rsidRPr="00F85167" w14:paraId="62FB7683" w14:textId="77777777" w:rsidTr="0076155B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3DD2DD" w14:textId="77777777" w:rsidR="00796B7D" w:rsidRPr="00F85167" w:rsidRDefault="00796B7D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Visitantes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CF2162" w14:textId="28550A58" w:rsidR="00796B7D" w:rsidRPr="00F85167" w:rsidRDefault="00BB5F2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406FD0" w14:textId="4BB2E551" w:rsidR="00796B7D" w:rsidRPr="00F85167" w:rsidRDefault="00BB5F2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220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20E55C7" w14:textId="45B413EC" w:rsidR="00796B7D" w:rsidRPr="00F85167" w:rsidRDefault="005953C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08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AFD9D9F" w14:textId="2DE72067" w:rsidR="00796B7D" w:rsidRPr="00F85167" w:rsidRDefault="002A738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5.706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AEC6679" w14:textId="2D946A56" w:rsidR="00796B7D" w:rsidRPr="00F85167" w:rsidRDefault="005953C1" w:rsidP="00C17BC9">
            <w:pPr>
              <w:tabs>
                <w:tab w:val="center" w:pos="1227"/>
              </w:tabs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360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E948692" w14:textId="152F3B48" w:rsidR="00796B7D" w:rsidRPr="00F85167" w:rsidRDefault="005953C1" w:rsidP="00C17BC9">
            <w:pPr>
              <w:tabs>
                <w:tab w:val="center" w:pos="1227"/>
              </w:tabs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80.225</w:t>
            </w:r>
          </w:p>
        </w:tc>
      </w:tr>
      <w:tr w:rsidR="004F23E8" w:rsidRPr="00F85167" w14:paraId="55E9F122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3FE79DF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4964AA3" w14:textId="064DA56F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02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4BA14E7" w14:textId="7815EF88" w:rsidR="004F23E8" w:rsidRPr="00F85167" w:rsidRDefault="0070794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49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1C0928B" w14:textId="4DE320D9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08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3C2DA48" w14:textId="218F07FD" w:rsidR="004F23E8" w:rsidRPr="00F85167" w:rsidRDefault="0086063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194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653CB254" w14:textId="1FFC52C2" w:rsidR="004F23E8" w:rsidRPr="00F85167" w:rsidRDefault="0024680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360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649226DE" w14:textId="360B7E67" w:rsidR="004F23E8" w:rsidRPr="00F85167" w:rsidRDefault="005953C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8.010</w:t>
            </w:r>
          </w:p>
        </w:tc>
      </w:tr>
    </w:tbl>
    <w:p w14:paraId="0AD48111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851"/>
        <w:gridCol w:w="850"/>
        <w:gridCol w:w="851"/>
        <w:gridCol w:w="1276"/>
        <w:gridCol w:w="992"/>
        <w:gridCol w:w="1276"/>
        <w:gridCol w:w="850"/>
        <w:gridCol w:w="1276"/>
      </w:tblGrid>
      <w:tr w:rsidR="004F23E8" w:rsidRPr="00F85167" w14:paraId="5802EE9D" w14:textId="77777777">
        <w:tc>
          <w:tcPr>
            <w:tcW w:w="10490" w:type="dxa"/>
            <w:gridSpan w:val="10"/>
            <w:tcBorders>
              <w:top w:val="nil"/>
              <w:bottom w:val="single" w:sz="4" w:space="0" w:color="auto"/>
            </w:tcBorders>
          </w:tcPr>
          <w:p w14:paraId="5035709E" w14:textId="77777777" w:rsidR="006F1EB8" w:rsidRPr="00F85167" w:rsidRDefault="006F1EB8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3" w:name="_Toc227676718"/>
            <w:r>
              <w:rPr>
                <w:rFonts w:ascii="Arial" w:hAnsi="Arial"/>
                <w:b/>
                <w:bCs w:val="0"/>
              </w:rPr>
              <w:t>Segurança e Saúde do Trabalho</w:t>
            </w:r>
            <w:bookmarkEnd w:id="3"/>
          </w:p>
          <w:tbl>
            <w:tblPr>
              <w:tblStyle w:val="TabelacomGrelha"/>
              <w:tblpPr w:leftFromText="180" w:rightFromText="180" w:vertAnchor="text" w:horzAnchor="margin" w:tblpY="128"/>
              <w:tblW w:w="10490" w:type="dxa"/>
              <w:tblBorders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1"/>
              <w:gridCol w:w="1311"/>
              <w:gridCol w:w="1311"/>
              <w:gridCol w:w="1312"/>
              <w:gridCol w:w="1311"/>
              <w:gridCol w:w="1311"/>
              <w:gridCol w:w="1311"/>
              <w:gridCol w:w="1312"/>
            </w:tblGrid>
            <w:tr w:rsidR="006F1EB8" w:rsidRPr="00F85167" w14:paraId="78749986" w14:textId="77777777" w:rsidTr="008F616F">
              <w:trPr>
                <w:gridAfter w:val="4"/>
                <w:wAfter w:w="5245" w:type="dxa"/>
              </w:trPr>
              <w:tc>
                <w:tcPr>
                  <w:tcW w:w="5245" w:type="dxa"/>
                  <w:gridSpan w:val="4"/>
                  <w:tcBorders>
                    <w:top w:val="nil"/>
                    <w:bottom w:val="single" w:sz="4" w:space="0" w:color="auto"/>
                  </w:tcBorders>
                </w:tcPr>
                <w:p w14:paraId="439CFBCC" w14:textId="62A6250D" w:rsidR="006F1EB8" w:rsidRPr="00F85167" w:rsidRDefault="006F1EB8" w:rsidP="006F1EB8">
                  <w:pPr>
                    <w:pStyle w:val="Ttulo2"/>
                    <w:rPr>
                      <w:b w:val="0"/>
                      <w:szCs w:val="20"/>
                      <w:lang w:val="pt-PT"/>
                    </w:rPr>
                  </w:pPr>
                  <w:bookmarkStart w:id="4" w:name="_Toc227676719"/>
                  <w:r>
                    <w:t>Sinistralidade</w:t>
                  </w:r>
                  <w:bookmarkEnd w:id="4"/>
                </w:p>
              </w:tc>
            </w:tr>
            <w:tr w:rsidR="006F1EB8" w:rsidRPr="00F85167" w14:paraId="2AF934F4" w14:textId="77777777" w:rsidTr="008F616F">
              <w:tc>
                <w:tcPr>
                  <w:tcW w:w="2622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  <w:shd w:val="clear" w:color="auto" w:fill="F2F2F2" w:themeFill="background1" w:themeFillShade="F2"/>
                </w:tcPr>
                <w:p w14:paraId="2C329068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/>
                      <w:sz w:val="24"/>
                      <w:lang w:val="pt-PT"/>
                    </w:rPr>
                  </w:pPr>
                  <w:r>
                    <w:rPr>
                      <w:rFonts w:cs="Arial"/>
                      <w:lang w:val="pt-PT"/>
                    </w:rPr>
                    <w:t>N.º acidentes</w:t>
                  </w:r>
                </w:p>
              </w:tc>
              <w:tc>
                <w:tcPr>
                  <w:tcW w:w="2623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  <w:shd w:val="clear" w:color="auto" w:fill="F2F2F2" w:themeFill="background1" w:themeFillShade="F2"/>
                </w:tcPr>
                <w:p w14:paraId="2ADAC0D2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/>
                      <w:sz w:val="24"/>
                      <w:lang w:val="pt-PT"/>
                    </w:rPr>
                  </w:pPr>
                  <w:r>
                    <w:rPr>
                      <w:rFonts w:cs="Arial"/>
                      <w:lang w:val="pt-PT"/>
                    </w:rPr>
                    <w:t>Dias perdidos</w:t>
                  </w:r>
                </w:p>
              </w:tc>
              <w:tc>
                <w:tcPr>
                  <w:tcW w:w="2622" w:type="dxa"/>
                  <w:gridSpan w:val="2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2524065E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/>
                      <w:sz w:val="24"/>
                      <w:lang w:val="pt-PT"/>
                    </w:rPr>
                  </w:pPr>
                  <w:r>
                    <w:rPr>
                      <w:rFonts w:cs="Arial"/>
                      <w:lang w:val="pt-PT"/>
                    </w:rPr>
                    <w:t>Índice de Gravidade</w:t>
                  </w:r>
                </w:p>
              </w:tc>
              <w:tc>
                <w:tcPr>
                  <w:tcW w:w="2623" w:type="dxa"/>
                  <w:gridSpan w:val="2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721501F6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Cs w:val="22"/>
                      <w:lang w:val="pt-PT"/>
                    </w:rPr>
                  </w:pPr>
                  <w:r>
                    <w:rPr>
                      <w:rFonts w:cs="Arial"/>
                      <w:bCs/>
                      <w:szCs w:val="22"/>
                      <w:lang w:val="pt-PT"/>
                    </w:rPr>
                    <w:t>Índice de Frequência</w:t>
                  </w:r>
                </w:p>
              </w:tc>
            </w:tr>
            <w:tr w:rsidR="006F1EB8" w:rsidRPr="00F85167" w14:paraId="16F7B650" w14:textId="77777777" w:rsidTr="008F616F">
              <w:tc>
                <w:tcPr>
                  <w:tcW w:w="1311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5712E69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20E4DB5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9C7F13F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2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67EC538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5860CC2F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148614EC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76DD6026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2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25BE7769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</w:tr>
            <w:tr w:rsidR="006F1EB8" w:rsidRPr="00F85167" w14:paraId="6DA9F03C" w14:textId="77777777" w:rsidTr="008F616F"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3819D342" w14:textId="666F28E3" w:rsidR="006F1EB8" w:rsidRPr="00F85167" w:rsidRDefault="005A110A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51CA6DA8" w14:textId="36EBD670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 xml:space="preserve">1 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5DDDA856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0</w:t>
                  </w:r>
                </w:p>
              </w:tc>
              <w:tc>
                <w:tcPr>
                  <w:tcW w:w="1312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1B8FD113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7754739B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0.00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7DE3F9DD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0.00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2DF59D87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0.00</w:t>
                  </w:r>
                </w:p>
              </w:tc>
              <w:tc>
                <w:tcPr>
                  <w:tcW w:w="1312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42A922D4" w14:textId="03F36C92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>
                    <w:rPr>
                      <w:rFonts w:cs="Arial"/>
                      <w:sz w:val="20"/>
                      <w:szCs w:val="22"/>
                      <w:lang w:val="pt-PT"/>
                    </w:rPr>
                    <w:t>0.73</w:t>
                  </w:r>
                </w:p>
              </w:tc>
            </w:tr>
          </w:tbl>
          <w:p w14:paraId="76A93800" w14:textId="77777777" w:rsidR="006F1EB8" w:rsidRPr="00F85167" w:rsidRDefault="006F1EB8" w:rsidP="006F1EB8">
            <w:pPr>
              <w:pStyle w:val="Style1"/>
              <w:framePr w:hSpace="0" w:wrap="auto" w:vAnchor="margin" w:hAnchor="text" w:xAlign="left" w:yAlign="inline"/>
              <w:numPr>
                <w:ilvl w:val="0"/>
                <w:numId w:val="0"/>
              </w:numPr>
              <w:ind w:left="720"/>
              <w:rPr>
                <w:rFonts w:ascii="Arial" w:hAnsi="Arial"/>
                <w:b/>
                <w:szCs w:val="20"/>
              </w:rPr>
            </w:pPr>
          </w:p>
          <w:p w14:paraId="1568293E" w14:textId="62D2E8AF" w:rsidR="004F23E8" w:rsidRPr="00F85167" w:rsidRDefault="00000000" w:rsidP="006F1EB8">
            <w:pPr>
              <w:pStyle w:val="Ttulo2"/>
            </w:pPr>
            <w:bookmarkStart w:id="5" w:name="_Toc227676720"/>
            <w:r>
              <w:t>Controlo de alcoolemia</w:t>
            </w:r>
            <w:bookmarkEnd w:id="5"/>
          </w:p>
        </w:tc>
      </w:tr>
      <w:tr w:rsidR="004F23E8" w:rsidRPr="00F85167" w14:paraId="076707E5" w14:textId="77777777" w:rsidTr="00DC20F7">
        <w:tc>
          <w:tcPr>
            <w:tcW w:w="22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388D4A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Número de testes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351E4E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Negativos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7C83A07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Positivos</w:t>
            </w:r>
          </w:p>
        </w:tc>
      </w:tr>
      <w:tr w:rsidR="004F23E8" w:rsidRPr="00F85167" w14:paraId="1D926031" w14:textId="77777777" w:rsidTr="00B8660A">
        <w:tc>
          <w:tcPr>
            <w:tcW w:w="70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A69E8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11B8B3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Acumulado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B77F7C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A2AA16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563F95E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Acum.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6249CA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0B59E87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28F7A35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55022F0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Acum.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E59294D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</w:tr>
      <w:tr w:rsidR="004F23E8" w:rsidRPr="00B8660A" w14:paraId="2983F4C3" w14:textId="77777777" w:rsidTr="00D626EE">
        <w:tc>
          <w:tcPr>
            <w:tcW w:w="70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1380FCE3" w14:textId="0BB29404" w:rsidR="004F23E8" w:rsidRPr="00D626EE" w:rsidRDefault="00BB03F5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95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56725612" w14:textId="58656A5E" w:rsidR="004F23E8" w:rsidRPr="00D626EE" w:rsidRDefault="007D2FF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4.797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7B5CE6EC" w14:textId="3D2D6C29" w:rsidR="004F23E8" w:rsidRPr="00D626EE" w:rsidRDefault="003D549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94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3613EBA3" w14:textId="57D7C2A9" w:rsidR="004F23E8" w:rsidRPr="00D626EE" w:rsidRDefault="00183F35" w:rsidP="009B6349">
            <w:pPr>
              <w:spacing w:line="360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98,95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3543A874" w14:textId="302B998D" w:rsidR="004F23E8" w:rsidRPr="00D626EE" w:rsidRDefault="00F60B8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4.262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7FA2349E" w14:textId="6B2C4A2C" w:rsidR="004F23E8" w:rsidRPr="00D626EE" w:rsidRDefault="00183F3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88,85</w:t>
            </w:r>
          </w:p>
        </w:tc>
        <w:tc>
          <w:tcPr>
            <w:tcW w:w="99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CC9805F" w14:textId="273ED100" w:rsidR="004F23E8" w:rsidRPr="00D626EE" w:rsidRDefault="00A36971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01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94E7070" w14:textId="1C99E332" w:rsidR="004F23E8" w:rsidRPr="00183F35" w:rsidRDefault="00183F35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1,05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13C4DCE" w14:textId="73A1FAD2" w:rsidR="004F23E8" w:rsidRPr="00B8660A" w:rsidRDefault="0063307F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highlight w:val="yellow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535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181BEDD" w14:textId="1F530441" w:rsidR="004F23E8" w:rsidRPr="00B8660A" w:rsidRDefault="00183F3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yellow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11,15</w:t>
            </w:r>
          </w:p>
        </w:tc>
      </w:tr>
    </w:tbl>
    <w:p w14:paraId="28F241D2" w14:textId="77777777" w:rsidR="00DC20F7" w:rsidRDefault="00DC20F7">
      <w:r>
        <w:rPr>
          <w:b/>
          <w:bCs/>
          <w:iCs/>
        </w:rPr>
        <w:br w:type="page"/>
      </w: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2648"/>
        <w:gridCol w:w="849"/>
        <w:gridCol w:w="1560"/>
        <w:gridCol w:w="1937"/>
        <w:gridCol w:w="1749"/>
      </w:tblGrid>
      <w:tr w:rsidR="004F23E8" w:rsidRPr="00F85167" w14:paraId="78F0ACB3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15BFC4E1" w14:textId="13C93490" w:rsidR="004F23E8" w:rsidRPr="00F85167" w:rsidRDefault="00000000" w:rsidP="006F1EB8">
            <w:pPr>
              <w:pStyle w:val="Ttulo2"/>
              <w:rPr>
                <w:szCs w:val="32"/>
                <w:lang w:val="pt-PT"/>
              </w:rPr>
            </w:pPr>
            <w:bookmarkStart w:id="6" w:name="_Toc227676721"/>
            <w:r>
              <w:lastRenderedPageBreak/>
              <w:t>Advertências</w:t>
            </w:r>
            <w:bookmarkEnd w:id="6"/>
          </w:p>
        </w:tc>
      </w:tr>
      <w:tr w:rsidR="004F23E8" w:rsidRPr="00F85167" w14:paraId="5CD9ADCD" w14:textId="77777777" w:rsidTr="00B8660A">
        <w:tc>
          <w:tcPr>
            <w:tcW w:w="43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41E3B60" w14:textId="7DB4AFB1" w:rsidR="004F23E8" w:rsidRPr="00B8660A" w:rsidRDefault="00000000">
            <w:pPr>
              <w:spacing w:line="276" w:lineRule="auto"/>
              <w:ind w:right="60"/>
              <w:rPr>
                <w:rFonts w:cs="Arial"/>
                <w:b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Total de advertências desde o início do projecto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6D89E87" w14:textId="77777777" w:rsidR="004F23E8" w:rsidRPr="00B8660A" w:rsidRDefault="00000000">
            <w:pPr>
              <w:spacing w:line="276" w:lineRule="auto"/>
              <w:ind w:right="60"/>
              <w:rPr>
                <w:rFonts w:cs="Arial"/>
                <w:b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Retiradas da obra (1 dia)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F4673EA" w14:textId="77777777" w:rsidR="004F23E8" w:rsidRPr="00B8660A" w:rsidRDefault="00000000">
            <w:pPr>
              <w:spacing w:line="276" w:lineRule="auto"/>
              <w:ind w:right="60"/>
              <w:rPr>
                <w:rFonts w:cs="Arial"/>
                <w:b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Retiradas da obra (definitivo)</w:t>
            </w:r>
          </w:p>
        </w:tc>
      </w:tr>
      <w:tr w:rsidR="004F23E8" w:rsidRPr="00F85167" w14:paraId="7DDF415B" w14:textId="77777777" w:rsidTr="00B8660A">
        <w:tc>
          <w:tcPr>
            <w:tcW w:w="1747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ED6A7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26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1B0F29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2151E4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E4F61E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66CD9F3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8F22E1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4F23E8" w:rsidRPr="00F85167" w14:paraId="0BBAB224" w14:textId="77777777" w:rsidTr="00B8660A">
        <w:tc>
          <w:tcPr>
            <w:tcW w:w="1747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8DB3CF6" w14:textId="21F5D0FD" w:rsidR="004F23E8" w:rsidRPr="00F85167" w:rsidRDefault="00207B82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04</w:t>
            </w:r>
          </w:p>
        </w:tc>
        <w:tc>
          <w:tcPr>
            <w:tcW w:w="26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DBEA1C8" w14:textId="5995A480" w:rsidR="004F23E8" w:rsidRPr="00F85167" w:rsidRDefault="00EA6308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98</w:t>
            </w:r>
          </w:p>
        </w:tc>
        <w:tc>
          <w:tcPr>
            <w:tcW w:w="8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551253C" w14:textId="36A2089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03</w:t>
            </w:r>
          </w:p>
        </w:tc>
        <w:tc>
          <w:tcPr>
            <w:tcW w:w="156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50E55BF" w14:textId="7AB5311E" w:rsidR="004F23E8" w:rsidRPr="00F85167" w:rsidRDefault="00F60B8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43</w:t>
            </w:r>
          </w:p>
        </w:tc>
        <w:tc>
          <w:tcPr>
            <w:tcW w:w="19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1FC7041" w14:textId="349B22A0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01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C6B4ECC" w14:textId="2375D247" w:rsidR="004F23E8" w:rsidRPr="00F85167" w:rsidRDefault="001A3669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11</w:t>
            </w:r>
          </w:p>
        </w:tc>
      </w:tr>
      <w:tr w:rsidR="004F23E8" w:rsidRPr="00F85167" w14:paraId="7FBBC28F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7BEAF4BC" w14:textId="77777777" w:rsidR="004F23E8" w:rsidRPr="00F85167" w:rsidRDefault="00000000" w:rsidP="006F1EB8">
            <w:pPr>
              <w:pStyle w:val="Ttulo2"/>
              <w:rPr>
                <w:b w:val="0"/>
                <w:szCs w:val="20"/>
                <w:lang w:val="pt-PT"/>
              </w:rPr>
            </w:pPr>
            <w:bookmarkStart w:id="7" w:name="_Toc227676722"/>
            <w:r>
              <w:t>Simulacros</w:t>
            </w:r>
            <w:bookmarkEnd w:id="7"/>
          </w:p>
        </w:tc>
      </w:tr>
      <w:tr w:rsidR="004F23E8" w:rsidRPr="00F85167" w14:paraId="31FA868E" w14:textId="77777777" w:rsidTr="00B8660A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123E84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Data</w:t>
            </w:r>
          </w:p>
        </w:tc>
        <w:tc>
          <w:tcPr>
            <w:tcW w:w="264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993B1A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Âmbito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2135225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Descrição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A4346A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Entidades externas envolvidas</w:t>
            </w:r>
          </w:p>
        </w:tc>
      </w:tr>
      <w:tr w:rsidR="005230B6" w:rsidRPr="00F75441" w14:paraId="4B2C0344" w14:textId="77777777" w:rsidTr="00DD0E9E">
        <w:tc>
          <w:tcPr>
            <w:tcW w:w="10490" w:type="dxa"/>
            <w:gridSpan w:val="6"/>
            <w:tcBorders>
              <w:top w:val="single" w:sz="4" w:space="0" w:color="auto"/>
              <w:bottom w:val="nil"/>
            </w:tcBorders>
          </w:tcPr>
          <w:p w14:paraId="427CDCB6" w14:textId="1F2B1A73" w:rsidR="005230B6" w:rsidRPr="00F85167" w:rsidRDefault="00BA60C9" w:rsidP="00684AC4">
            <w:pPr>
              <w:tabs>
                <w:tab w:val="left" w:pos="1890"/>
                <w:tab w:val="left" w:pos="3885"/>
                <w:tab w:val="left" w:pos="7410"/>
              </w:tabs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Foi realizado simulacro na obra no dia 07 de Abril de 2026.</w:t>
            </w:r>
          </w:p>
        </w:tc>
      </w:tr>
    </w:tbl>
    <w:p w14:paraId="728616AD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p w14:paraId="5A2C058E" w14:textId="77777777" w:rsidR="006F1EB8" w:rsidRPr="00DC20F7" w:rsidRDefault="006F1EB8" w:rsidP="006F1EB8">
      <w:pPr>
        <w:pStyle w:val="Style1"/>
        <w:framePr w:hSpace="0" w:wrap="auto" w:vAnchor="margin" w:hAnchor="text" w:xAlign="left" w:yAlign="inline"/>
        <w:rPr>
          <w:rFonts w:ascii="Arial" w:hAnsi="Arial"/>
          <w:b/>
          <w:bCs w:val="0"/>
          <w:szCs w:val="20"/>
        </w:rPr>
      </w:pPr>
      <w:bookmarkStart w:id="8" w:name="_Toc227676723"/>
      <w:r>
        <w:rPr>
          <w:rFonts w:ascii="Arial" w:hAnsi="Arial"/>
          <w:b/>
          <w:bCs w:val="0"/>
        </w:rPr>
        <w:t>Ambiente</w:t>
      </w:r>
      <w:bookmarkEnd w:id="8"/>
    </w:p>
    <w:p w14:paraId="3E333261" w14:textId="10B06554" w:rsidR="001D0D86" w:rsidRPr="00F85167" w:rsidRDefault="001D0D86" w:rsidP="006F1EB8">
      <w:pPr>
        <w:pStyle w:val="Ttulo2"/>
        <w:numPr>
          <w:ilvl w:val="0"/>
          <w:numId w:val="69"/>
        </w:numPr>
        <w:rPr>
          <w:szCs w:val="20"/>
        </w:rPr>
      </w:pPr>
      <w:bookmarkStart w:id="9" w:name="_Toc227676724"/>
      <w:r>
        <w:t>Consumos ambientais</w:t>
      </w:r>
      <w:bookmarkEnd w:id="9"/>
    </w:p>
    <w:tbl>
      <w:tblPr>
        <w:tblStyle w:val="TabelacomGrelha"/>
        <w:tblW w:w="0" w:type="auto"/>
        <w:tblInd w:w="-34" w:type="dxa"/>
        <w:tblLook w:val="04A0" w:firstRow="1" w:lastRow="0" w:firstColumn="1" w:lastColumn="0" w:noHBand="0" w:noVBand="1"/>
      </w:tblPr>
      <w:tblGrid>
        <w:gridCol w:w="1021"/>
        <w:gridCol w:w="1277"/>
        <w:gridCol w:w="1666"/>
        <w:gridCol w:w="1322"/>
        <w:gridCol w:w="1322"/>
        <w:gridCol w:w="1501"/>
        <w:gridCol w:w="1143"/>
        <w:gridCol w:w="1322"/>
      </w:tblGrid>
      <w:tr w:rsidR="005230B6" w:rsidRPr="00F85167" w14:paraId="0C7A002E" w14:textId="77777777" w:rsidTr="00D54E9A">
        <w:tc>
          <w:tcPr>
            <w:tcW w:w="229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F8FF60" w14:textId="7080967A" w:rsidR="005230B6" w:rsidRPr="00F85167" w:rsidRDefault="005230B6" w:rsidP="001D0D86">
            <w:pPr>
              <w:ind w:right="60"/>
              <w:rPr>
                <w:rFonts w:cs="Arial"/>
                <w:b/>
                <w:szCs w:val="20"/>
                <w:lang w:val="pt-PT"/>
              </w:rPr>
            </w:pPr>
            <w:r>
              <w:rPr>
                <w:rFonts w:cs="Arial"/>
                <w:lang w:val="pt-PT"/>
              </w:rPr>
              <w:t>Água (m</w:t>
            </w:r>
            <w:r>
              <w:rPr>
                <w:rFonts w:cs="Arial"/>
                <w:vertAlign w:val="superscript"/>
                <w:lang w:val="pt-PT"/>
              </w:rPr>
              <w:t>3</w:t>
            </w:r>
            <w:r>
              <w:rPr>
                <w:rFonts w:cs="Arial"/>
                <w:lang w:val="pt-PT"/>
              </w:rPr>
              <w:t>)</w:t>
            </w:r>
          </w:p>
        </w:tc>
        <w:tc>
          <w:tcPr>
            <w:tcW w:w="298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DFD160" w14:textId="3A6EB129" w:rsidR="005230B6" w:rsidRPr="00F85167" w:rsidRDefault="005230B6" w:rsidP="001D0D86">
            <w:pPr>
              <w:ind w:right="60"/>
              <w:rPr>
                <w:rFonts w:cs="Arial"/>
                <w:b/>
                <w:szCs w:val="20"/>
                <w:lang w:val="pt-PT"/>
              </w:rPr>
            </w:pPr>
            <w:r>
              <w:rPr>
                <w:rFonts w:cs="Arial"/>
                <w:lang w:val="pt-PT"/>
              </w:rPr>
              <w:t>Combustível (L) Gasóleo</w:t>
            </w:r>
          </w:p>
        </w:tc>
        <w:tc>
          <w:tcPr>
            <w:tcW w:w="2823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6CE717" w14:textId="17C5257F" w:rsidR="005230B6" w:rsidRPr="00F85167" w:rsidRDefault="005230B6" w:rsidP="001D0D86">
            <w:pPr>
              <w:ind w:right="60"/>
              <w:rPr>
                <w:rFonts w:cs="Arial"/>
                <w:b/>
                <w:szCs w:val="20"/>
                <w:lang w:val="pt-PT"/>
              </w:rPr>
            </w:pPr>
            <w:r>
              <w:rPr>
                <w:rFonts w:cs="Arial"/>
                <w:lang w:val="pt-PT"/>
              </w:rPr>
              <w:t>Energia eléctrica (kWh)</w:t>
            </w:r>
          </w:p>
        </w:tc>
        <w:tc>
          <w:tcPr>
            <w:tcW w:w="2465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EA2AD5" w14:textId="344B5D4B" w:rsidR="005230B6" w:rsidRPr="00F85167" w:rsidRDefault="005230B6" w:rsidP="001D0D86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>
              <w:rPr>
                <w:rFonts w:cs="Arial"/>
                <w:bCs/>
                <w:szCs w:val="20"/>
                <w:lang w:val="pt-PT"/>
              </w:rPr>
              <w:t>Gás (kg)</w:t>
            </w:r>
          </w:p>
        </w:tc>
      </w:tr>
      <w:tr w:rsidR="005230B6" w:rsidRPr="00F85167" w14:paraId="0531071D" w14:textId="77777777" w:rsidTr="00D54E9A">
        <w:tc>
          <w:tcPr>
            <w:tcW w:w="1022" w:type="dxa"/>
            <w:tcBorders>
              <w:left w:val="nil"/>
              <w:bottom w:val="single" w:sz="4" w:space="0" w:color="auto"/>
            </w:tcBorders>
          </w:tcPr>
          <w:p w14:paraId="106D793B" w14:textId="10F4E391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2D0921E" w14:textId="2359ED0D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667" w:type="dxa"/>
            <w:tcBorders>
              <w:bottom w:val="single" w:sz="4" w:space="0" w:color="auto"/>
            </w:tcBorders>
          </w:tcPr>
          <w:p w14:paraId="26825FE4" w14:textId="2CFDEBF6" w:rsidR="005230B6" w:rsidRPr="00F85167" w:rsidRDefault="005230B6" w:rsidP="005230B6">
            <w:pPr>
              <w:ind w:right="6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322" w:type="dxa"/>
            <w:tcBorders>
              <w:bottom w:val="single" w:sz="4" w:space="0" w:color="auto"/>
            </w:tcBorders>
          </w:tcPr>
          <w:p w14:paraId="72A5833E" w14:textId="2451FF0E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22" w:type="dxa"/>
            <w:tcBorders>
              <w:bottom w:val="single" w:sz="4" w:space="0" w:color="auto"/>
            </w:tcBorders>
          </w:tcPr>
          <w:p w14:paraId="52A8E46C" w14:textId="2E2CB71C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14:paraId="344FE9AA" w14:textId="0479867E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143" w:type="dxa"/>
            <w:tcBorders>
              <w:bottom w:val="single" w:sz="4" w:space="0" w:color="auto"/>
            </w:tcBorders>
          </w:tcPr>
          <w:p w14:paraId="78C3DDD8" w14:textId="04616676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322" w:type="dxa"/>
            <w:tcBorders>
              <w:bottom w:val="single" w:sz="4" w:space="0" w:color="auto"/>
              <w:right w:val="nil"/>
            </w:tcBorders>
          </w:tcPr>
          <w:p w14:paraId="0D22A56D" w14:textId="27A47331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5230B6" w:rsidRPr="00F85167" w14:paraId="058335A2" w14:textId="77777777" w:rsidTr="00D54E9A">
        <w:tc>
          <w:tcPr>
            <w:tcW w:w="1022" w:type="dxa"/>
            <w:tcBorders>
              <w:left w:val="nil"/>
              <w:bottom w:val="nil"/>
            </w:tcBorders>
          </w:tcPr>
          <w:p w14:paraId="4314E835" w14:textId="2D02A4B2" w:rsidR="005230B6" w:rsidRPr="00F85167" w:rsidRDefault="00D606C0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>
              <w:rPr>
                <w:rFonts w:cs="Arial"/>
                <w:b/>
                <w:sz w:val="18"/>
                <w:szCs w:val="18"/>
                <w:lang w:val="pt-PT"/>
              </w:rPr>
              <w:t>528</w:t>
            </w:r>
          </w:p>
        </w:tc>
        <w:tc>
          <w:tcPr>
            <w:tcW w:w="1275" w:type="dxa"/>
            <w:tcBorders>
              <w:bottom w:val="nil"/>
            </w:tcBorders>
          </w:tcPr>
          <w:p w14:paraId="141D14AB" w14:textId="311763D7" w:rsidR="005230B6" w:rsidRPr="00F85167" w:rsidRDefault="00796ED0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 xml:space="preserve">997.367 </w:t>
            </w:r>
          </w:p>
        </w:tc>
        <w:tc>
          <w:tcPr>
            <w:tcW w:w="1667" w:type="dxa"/>
            <w:tcBorders>
              <w:bottom w:val="nil"/>
            </w:tcBorders>
          </w:tcPr>
          <w:p w14:paraId="3AAEAEAD" w14:textId="57774211" w:rsidR="005230B6" w:rsidRPr="00F85167" w:rsidRDefault="000F434E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1.033 </w:t>
            </w:r>
          </w:p>
        </w:tc>
        <w:tc>
          <w:tcPr>
            <w:tcW w:w="1322" w:type="dxa"/>
            <w:tcBorders>
              <w:bottom w:val="nil"/>
            </w:tcBorders>
          </w:tcPr>
          <w:p w14:paraId="5A6FF26C" w14:textId="5F820499" w:rsidR="005230B6" w:rsidRPr="00F85167" w:rsidRDefault="00D606C0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 xml:space="preserve">5.081 </w:t>
            </w:r>
          </w:p>
        </w:tc>
        <w:tc>
          <w:tcPr>
            <w:tcW w:w="1322" w:type="dxa"/>
            <w:tcBorders>
              <w:bottom w:val="nil"/>
            </w:tcBorders>
          </w:tcPr>
          <w:p w14:paraId="13B3EF54" w14:textId="221E3C1F" w:rsidR="005230B6" w:rsidRPr="00F85167" w:rsidRDefault="000F434E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>1.995</w:t>
            </w:r>
          </w:p>
        </w:tc>
        <w:tc>
          <w:tcPr>
            <w:tcW w:w="1501" w:type="dxa"/>
            <w:tcBorders>
              <w:bottom w:val="nil"/>
            </w:tcBorders>
          </w:tcPr>
          <w:p w14:paraId="78F1380A" w14:textId="5FA1301D" w:rsidR="005230B6" w:rsidRPr="00F85167" w:rsidRDefault="00CF74CD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 xml:space="preserve">223.691.777 </w:t>
            </w:r>
          </w:p>
        </w:tc>
        <w:tc>
          <w:tcPr>
            <w:tcW w:w="1143" w:type="dxa"/>
            <w:tcBorders>
              <w:bottom w:val="nil"/>
            </w:tcBorders>
          </w:tcPr>
          <w:p w14:paraId="58FFBF42" w14:textId="350B5CFD" w:rsidR="005230B6" w:rsidRPr="00F85167" w:rsidRDefault="00816C89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>0</w:t>
            </w:r>
          </w:p>
        </w:tc>
        <w:tc>
          <w:tcPr>
            <w:tcW w:w="1322" w:type="dxa"/>
            <w:tcBorders>
              <w:bottom w:val="nil"/>
              <w:right w:val="nil"/>
            </w:tcBorders>
          </w:tcPr>
          <w:p w14:paraId="665928E8" w14:textId="2924723E" w:rsidR="005230B6" w:rsidRPr="00F85167" w:rsidRDefault="0093480F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>180</w:t>
            </w:r>
          </w:p>
        </w:tc>
      </w:tr>
    </w:tbl>
    <w:p w14:paraId="30EC8C7F" w14:textId="77777777" w:rsidR="00CF74CD" w:rsidRPr="00F85167" w:rsidRDefault="00CF74CD" w:rsidP="00CF74CD">
      <w:pPr>
        <w:ind w:right="60"/>
        <w:rPr>
          <w:rFonts w:cs="Arial"/>
          <w:b/>
          <w:szCs w:val="20"/>
          <w:lang w:val="pt-PT"/>
        </w:rPr>
      </w:pPr>
    </w:p>
    <w:p w14:paraId="31DE5605" w14:textId="77777777" w:rsidR="00CF74CD" w:rsidRDefault="00CF74CD" w:rsidP="00DC20F7">
      <w:pPr>
        <w:ind w:right="60"/>
        <w:rPr>
          <w:rFonts w:cs="Arial"/>
          <w:b/>
          <w:sz w:val="4"/>
          <w:szCs w:val="4"/>
          <w:lang w:val="pt-PT"/>
        </w:rPr>
      </w:pPr>
    </w:p>
    <w:p w14:paraId="78FED3CB" w14:textId="77777777" w:rsidR="00DC20F7" w:rsidRPr="00DC20F7" w:rsidRDefault="00DC20F7" w:rsidP="00DC20F7">
      <w:pPr>
        <w:ind w:right="60"/>
        <w:rPr>
          <w:rFonts w:cs="Arial"/>
          <w:bCs/>
          <w:sz w:val="4"/>
          <w:szCs w:val="4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1985"/>
        <w:gridCol w:w="2551"/>
        <w:gridCol w:w="1843"/>
      </w:tblGrid>
      <w:tr w:rsidR="004F23E8" w:rsidRPr="00F85167" w14:paraId="2F204086" w14:textId="77777777">
        <w:tc>
          <w:tcPr>
            <w:tcW w:w="10490" w:type="dxa"/>
            <w:gridSpan w:val="5"/>
            <w:tcBorders>
              <w:top w:val="nil"/>
              <w:bottom w:val="single" w:sz="4" w:space="0" w:color="auto"/>
            </w:tcBorders>
          </w:tcPr>
          <w:p w14:paraId="2CE02CB7" w14:textId="77777777" w:rsidR="004F23E8" w:rsidRPr="00F85167" w:rsidRDefault="00000000" w:rsidP="006F1EB8">
            <w:pPr>
              <w:pStyle w:val="Ttulo2"/>
              <w:numPr>
                <w:ilvl w:val="0"/>
                <w:numId w:val="69"/>
              </w:numPr>
              <w:rPr>
                <w:b w:val="0"/>
                <w:bCs w:val="0"/>
                <w:lang w:val="pt-PT"/>
              </w:rPr>
            </w:pPr>
            <w:bookmarkStart w:id="10" w:name="_Toc227676725"/>
            <w:r>
              <w:t>Incidentes ambientais</w:t>
            </w:r>
            <w:bookmarkEnd w:id="10"/>
          </w:p>
        </w:tc>
      </w:tr>
      <w:tr w:rsidR="004F23E8" w:rsidRPr="00F85167" w14:paraId="3E841E8C" w14:textId="77777777" w:rsidTr="00EA09F5"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3581892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Data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5B33BE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Tipo de incidente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280D125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88540CA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Resíduo resultante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B134D2A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Quantidade</w:t>
            </w:r>
          </w:p>
        </w:tc>
      </w:tr>
      <w:tr w:rsidR="00DC20F7" w:rsidRPr="00DC20F7" w14:paraId="684BC660" w14:textId="77777777" w:rsidTr="00EA09F5">
        <w:tc>
          <w:tcPr>
            <w:tcW w:w="1701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72742E9D" w14:textId="1C9EC886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6E2D3DC2" w14:textId="7CA2DE3E" w:rsidR="00DC20F7" w:rsidRPr="00DC20F7" w:rsidRDefault="0066532C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Nada a Registar.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58A73E13" w14:textId="7588D39D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23054FD2" w14:textId="081B40D8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1DD3FADE" w14:textId="3E48247E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683228" w:rsidRPr="00797672" w14:paraId="023A83B6" w14:textId="77777777" w:rsidTr="00EA09F5">
        <w:tc>
          <w:tcPr>
            <w:tcW w:w="10490" w:type="dxa"/>
            <w:gridSpan w:val="5"/>
            <w:tcBorders>
              <w:top w:val="nil"/>
              <w:bottom w:val="nil"/>
            </w:tcBorders>
          </w:tcPr>
          <w:p w14:paraId="3273095A" w14:textId="75696409" w:rsidR="00683228" w:rsidRPr="00EA09F5" w:rsidRDefault="00683228" w:rsidP="00EA09F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</w:p>
        </w:tc>
      </w:tr>
    </w:tbl>
    <w:p w14:paraId="0B9C74C3" w14:textId="77777777" w:rsidR="00670D61" w:rsidRPr="00F85167" w:rsidRDefault="00670D61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XSpec="center" w:tblpY="128"/>
        <w:tblW w:w="1049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276"/>
        <w:gridCol w:w="2126"/>
        <w:gridCol w:w="567"/>
        <w:gridCol w:w="1559"/>
        <w:gridCol w:w="1985"/>
      </w:tblGrid>
      <w:tr w:rsidR="00680FCC" w:rsidRPr="00F85167" w14:paraId="2FF4C3CD" w14:textId="77777777" w:rsidTr="00680FCC">
        <w:trPr>
          <w:gridAfter w:val="2"/>
          <w:wAfter w:w="3544" w:type="dxa"/>
          <w:jc w:val="center"/>
        </w:trPr>
        <w:tc>
          <w:tcPr>
            <w:tcW w:w="6946" w:type="dxa"/>
            <w:gridSpan w:val="4"/>
            <w:tcBorders>
              <w:top w:val="nil"/>
              <w:bottom w:val="single" w:sz="4" w:space="0" w:color="auto"/>
            </w:tcBorders>
          </w:tcPr>
          <w:p w14:paraId="176C4737" w14:textId="77777777" w:rsidR="00680FCC" w:rsidRPr="00F85167" w:rsidRDefault="00680FCC" w:rsidP="00680FCC">
            <w:pPr>
              <w:pStyle w:val="Ttulo2"/>
              <w:numPr>
                <w:ilvl w:val="0"/>
                <w:numId w:val="69"/>
              </w:numPr>
              <w:rPr>
                <w:b w:val="0"/>
                <w:szCs w:val="20"/>
              </w:rPr>
            </w:pPr>
            <w:bookmarkStart w:id="11" w:name="_Toc227676726"/>
            <w:r>
              <w:t>Produção mensal de resíduos</w:t>
            </w:r>
            <w:bookmarkEnd w:id="11"/>
          </w:p>
        </w:tc>
      </w:tr>
      <w:tr w:rsidR="004F23E8" w:rsidRPr="00F85167" w14:paraId="76930ECE" w14:textId="77777777" w:rsidTr="00796A2D">
        <w:trPr>
          <w:jc w:val="center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C085980" w14:textId="6FC16C2E" w:rsidR="004F23E8" w:rsidRPr="00F85167" w:rsidRDefault="00EA09F5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Tipo de resíduos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75E6F06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CD605C3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Transportador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9A7AF62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Destino final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0FFF628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Tipo de operação</w:t>
            </w:r>
          </w:p>
        </w:tc>
      </w:tr>
      <w:tr w:rsidR="00EB6F02" w:rsidRPr="00F85167" w14:paraId="4766602D" w14:textId="77777777" w:rsidTr="00796A2D">
        <w:trPr>
          <w:jc w:val="center"/>
        </w:trPr>
        <w:tc>
          <w:tcPr>
            <w:tcW w:w="2977" w:type="dxa"/>
            <w:tcBorders>
              <w:top w:val="single" w:sz="4" w:space="0" w:color="BFBFBF" w:themeColor="background1" w:themeShade="BF"/>
              <w:bottom w:val="nil"/>
              <w:right w:val="single" w:sz="4" w:space="0" w:color="D9D9D9" w:themeColor="background1" w:themeShade="D9"/>
            </w:tcBorders>
            <w:vAlign w:val="center"/>
          </w:tcPr>
          <w:p w14:paraId="572FE814" w14:textId="5EB26F3F" w:rsidR="00EB6F02" w:rsidRPr="00F85167" w:rsidRDefault="00B8660A" w:rsidP="009D7813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Resíduos Sólidos Urbanos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63E72DC4" w14:textId="504E73F5" w:rsidR="00EB6F02" w:rsidRPr="00F85167" w:rsidRDefault="006414F3" w:rsidP="00EA09F5">
            <w:pPr>
              <w:ind w:right="31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1.410kg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6D3A4A0" w14:textId="337142BF" w:rsidR="00EB6F02" w:rsidRPr="00F85167" w:rsidRDefault="00167C33" w:rsidP="009D7813">
            <w:pPr>
              <w:ind w:right="0"/>
              <w:jc w:val="left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Belo Empreendimentos</w:t>
            </w:r>
          </w:p>
        </w:tc>
        <w:tc>
          <w:tcPr>
            <w:tcW w:w="2126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705F6198" w14:textId="12C23772" w:rsidR="00EB6F02" w:rsidRPr="00F85167" w:rsidRDefault="00796A2D" w:rsidP="009D7813">
            <w:pPr>
              <w:ind w:right="29"/>
              <w:jc w:val="left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Depósito do Sacaála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</w:tcBorders>
            <w:vAlign w:val="center"/>
          </w:tcPr>
          <w:p w14:paraId="162FEB66" w14:textId="2BCDA4CC" w:rsidR="00EB6F02" w:rsidRPr="00F85167" w:rsidRDefault="00D606C0" w:rsidP="009D7813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>
              <w:rPr>
                <w:rFonts w:cs="Arial"/>
                <w:bCs/>
                <w:sz w:val="20"/>
                <w:szCs w:val="22"/>
                <w:lang w:val="pt-PT"/>
              </w:rPr>
              <w:t>Depósito</w:t>
            </w:r>
          </w:p>
        </w:tc>
      </w:tr>
      <w:tr w:rsidR="00130DE5" w:rsidRPr="00F85167" w14:paraId="20249920" w14:textId="77777777" w:rsidTr="00796A2D">
        <w:trPr>
          <w:jc w:val="center"/>
        </w:trPr>
        <w:tc>
          <w:tcPr>
            <w:tcW w:w="2977" w:type="dxa"/>
            <w:tcBorders>
              <w:top w:val="single" w:sz="4" w:space="0" w:color="BFBFBF" w:themeColor="background1" w:themeShade="BF"/>
              <w:bottom w:val="nil"/>
              <w:right w:val="single" w:sz="4" w:space="0" w:color="D9D9D9" w:themeColor="background1" w:themeShade="D9"/>
            </w:tcBorders>
            <w:vAlign w:val="center"/>
          </w:tcPr>
          <w:p w14:paraId="7DAC94FB" w14:textId="32655983" w:rsidR="00130DE5" w:rsidRDefault="00130DE5" w:rsidP="009D7813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RCD - Entulho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60DC4EE0" w14:textId="5C8EF6C8" w:rsidR="00130DE5" w:rsidRDefault="00130DE5" w:rsidP="00EA09F5">
            <w:pPr>
              <w:ind w:right="31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570 kg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7ECAE494" w14:textId="2A2AC43E" w:rsidR="00130DE5" w:rsidRPr="00F85167" w:rsidRDefault="00130DE5" w:rsidP="009D7813">
            <w:pPr>
              <w:ind w:right="0"/>
              <w:jc w:val="left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Belo Empreendimentos</w:t>
            </w:r>
          </w:p>
        </w:tc>
        <w:tc>
          <w:tcPr>
            <w:tcW w:w="2126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48AFEF9C" w14:textId="2482C374" w:rsidR="00130DE5" w:rsidRDefault="00130DE5" w:rsidP="009D7813">
            <w:pPr>
              <w:ind w:right="29"/>
              <w:jc w:val="left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Reaproveitamento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</w:tcBorders>
            <w:vAlign w:val="center"/>
          </w:tcPr>
          <w:p w14:paraId="2088189A" w14:textId="77E1F561" w:rsidR="00130DE5" w:rsidRDefault="00130DE5" w:rsidP="009D7813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>
              <w:rPr>
                <w:rFonts w:cs="Arial"/>
                <w:bCs/>
                <w:sz w:val="20"/>
                <w:szCs w:val="22"/>
                <w:lang w:val="pt-PT"/>
              </w:rPr>
              <w:t>Composição de Solo</w:t>
            </w:r>
          </w:p>
        </w:tc>
      </w:tr>
      <w:tr w:rsidR="00130DE5" w:rsidRPr="00797672" w14:paraId="33DBC1D7" w14:textId="77777777" w:rsidTr="00796A2D">
        <w:trPr>
          <w:jc w:val="center"/>
        </w:trPr>
        <w:tc>
          <w:tcPr>
            <w:tcW w:w="2977" w:type="dxa"/>
            <w:tcBorders>
              <w:top w:val="single" w:sz="4" w:space="0" w:color="BFBFBF" w:themeColor="background1" w:themeShade="BF"/>
              <w:bottom w:val="nil"/>
              <w:right w:val="single" w:sz="4" w:space="0" w:color="D9D9D9" w:themeColor="background1" w:themeShade="D9"/>
            </w:tcBorders>
            <w:vAlign w:val="center"/>
          </w:tcPr>
          <w:p w14:paraId="5207879F" w14:textId="74CA4732" w:rsidR="00130DE5" w:rsidRPr="00F85167" w:rsidRDefault="00130DE5" w:rsidP="00130DE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Águas Negras( Excrementos)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05EABE60" w14:textId="5EEA3534" w:rsidR="00130DE5" w:rsidRPr="00F85167" w:rsidRDefault="00130DE5" w:rsidP="00130DE5">
            <w:pPr>
              <w:ind w:right="31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30.000 L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199613A9" w14:textId="36E6E9E4" w:rsidR="00130DE5" w:rsidRPr="00F85167" w:rsidRDefault="00130DE5" w:rsidP="00130DE5">
            <w:pPr>
              <w:ind w:right="0"/>
              <w:jc w:val="left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Belo Empreendimentos</w:t>
            </w:r>
          </w:p>
        </w:tc>
        <w:tc>
          <w:tcPr>
            <w:tcW w:w="2126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D7D095F" w14:textId="7691AB3C" w:rsidR="00130DE5" w:rsidRPr="00F85167" w:rsidRDefault="00130DE5" w:rsidP="00130DE5">
            <w:pPr>
              <w:ind w:right="29"/>
              <w:jc w:val="left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Depósito do Sacaála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</w:tcBorders>
            <w:vAlign w:val="center"/>
          </w:tcPr>
          <w:p w14:paraId="30DD4639" w14:textId="6C9A7017" w:rsidR="00130DE5" w:rsidRPr="00F85167" w:rsidRDefault="00130DE5" w:rsidP="00130DE5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>
              <w:rPr>
                <w:rFonts w:cs="Arial"/>
                <w:bCs/>
                <w:sz w:val="20"/>
                <w:szCs w:val="22"/>
                <w:lang w:val="pt-PT"/>
              </w:rPr>
              <w:t>Eliminação Total</w:t>
            </w:r>
          </w:p>
        </w:tc>
      </w:tr>
    </w:tbl>
    <w:p w14:paraId="2C7FCC69" w14:textId="058B81A0" w:rsidR="000A7B7C" w:rsidRPr="00EA09F5" w:rsidRDefault="000A7B7C">
      <w:pPr>
        <w:rPr>
          <w:rFonts w:cs="Arial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2835"/>
        <w:gridCol w:w="2885"/>
      </w:tblGrid>
      <w:tr w:rsidR="004F23E8" w:rsidRPr="00F85167" w14:paraId="3F1C81C8" w14:textId="77777777">
        <w:tc>
          <w:tcPr>
            <w:tcW w:w="10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5C1EF5" w14:textId="6121B0B4" w:rsidR="0050186A" w:rsidRPr="00F85167" w:rsidRDefault="00000000" w:rsidP="00680FCC">
            <w:pPr>
              <w:pStyle w:val="Ttulo2"/>
              <w:numPr>
                <w:ilvl w:val="0"/>
                <w:numId w:val="69"/>
              </w:numPr>
              <w:rPr>
                <w:b w:val="0"/>
                <w:sz w:val="18"/>
                <w:szCs w:val="20"/>
                <w:lang w:val="pt-PT"/>
              </w:rPr>
            </w:pPr>
            <w:bookmarkStart w:id="12" w:name="_Toc227676727"/>
            <w:r>
              <w:t>Produção acumulada de resíduos</w:t>
            </w:r>
            <w:bookmarkEnd w:id="12"/>
          </w:p>
        </w:tc>
      </w:tr>
      <w:tr w:rsidR="004F23E8" w:rsidRPr="00F85167" w14:paraId="691D10EA" w14:textId="77777777">
        <w:tc>
          <w:tcPr>
            <w:tcW w:w="4820" w:type="dxa"/>
            <w:tcBorders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43ABBB42" w14:textId="77777777" w:rsidR="004F23E8" w:rsidRPr="00F85167" w:rsidRDefault="00000000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>
              <w:rPr>
                <w:rFonts w:cs="Arial"/>
                <w:lang w:val="pt-PT"/>
              </w:rPr>
              <w:t>Designação do resíduo</w:t>
            </w:r>
          </w:p>
        </w:tc>
        <w:tc>
          <w:tcPr>
            <w:tcW w:w="2835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2E3BB881" w14:textId="77777777" w:rsidR="004F23E8" w:rsidRPr="00F85167" w:rsidRDefault="00000000" w:rsidP="005230B6">
            <w:pPr>
              <w:ind w:left="595" w:right="597"/>
              <w:jc w:val="center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>
              <w:rPr>
                <w:rFonts w:cs="Arial"/>
                <w:lang w:val="pt-PT"/>
              </w:rPr>
              <w:t>Código LER</w:t>
            </w:r>
          </w:p>
        </w:tc>
        <w:tc>
          <w:tcPr>
            <w:tcW w:w="2885" w:type="dxa"/>
            <w:tcBorders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</w:tcPr>
          <w:p w14:paraId="44220B6C" w14:textId="77777777" w:rsidR="004F23E8" w:rsidRPr="00F85167" w:rsidRDefault="00000000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>
              <w:rPr>
                <w:rFonts w:cs="Arial"/>
                <w:lang w:val="pt-PT"/>
              </w:rPr>
              <w:t>Quantidade</w:t>
            </w:r>
          </w:p>
        </w:tc>
      </w:tr>
      <w:tr w:rsidR="004F23E8" w:rsidRPr="00F85167" w14:paraId="014AD0C1" w14:textId="77777777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B1EC351" w14:textId="7D8EEEB3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Resíduos Sólidos Urbanos (RSU)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0637B9E5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20 03 01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22E333E6" w14:textId="7BCAEDE6" w:rsidR="004F23E8" w:rsidRPr="00F85167" w:rsidRDefault="009A63F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884.560 kg</w:t>
            </w:r>
          </w:p>
        </w:tc>
      </w:tr>
      <w:tr w:rsidR="004F23E8" w:rsidRPr="00F85167" w14:paraId="604308AA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E37398E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Solos sobrantes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17A7D455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17 05 04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1C897465" w14:textId="2EE85644" w:rsidR="004F23E8" w:rsidRPr="00F85167" w:rsidRDefault="00000000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3.074 m</w:t>
            </w:r>
            <w:r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4F23E8" w:rsidRPr="00F85167" w14:paraId="57F96DC2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06B04C4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Aço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346AC171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17 04 05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7E8BE5BD" w14:textId="27067DAC" w:rsidR="004F23E8" w:rsidRPr="00F85167" w:rsidRDefault="00000000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13.401,5 kg</w:t>
            </w:r>
          </w:p>
        </w:tc>
      </w:tr>
      <w:tr w:rsidR="004F23E8" w:rsidRPr="00F85167" w14:paraId="55DEB345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6F48D1C" w14:textId="69823FA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Resíduos indiferenciados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3ED638A6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20 02 03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B480B1A" w14:textId="6E414122" w:rsidR="004F23E8" w:rsidRPr="00F85167" w:rsidRDefault="00AE6F9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25.443.180 m</w:t>
            </w:r>
            <w:r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4F23E8" w:rsidRPr="00F85167" w14:paraId="51015C0D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B903B33" w14:textId="5C7AD932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Resíduos perigosos/contaminados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473C0B43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16 01 21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6588ED38" w14:textId="5845D1EA" w:rsidR="004F23E8" w:rsidRPr="00F85167" w:rsidRDefault="003C4F86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13.824 L</w:t>
            </w:r>
          </w:p>
        </w:tc>
      </w:tr>
      <w:tr w:rsidR="004F23E8" w:rsidRPr="00F85167" w14:paraId="60B7140D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C354F57" w14:textId="2BA85CE5" w:rsidR="004F23E8" w:rsidRPr="00F85167" w:rsidRDefault="00B8660A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RCD - Entulho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643196AB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17 09 04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D6E04B2" w14:textId="7DBBF743" w:rsidR="004F23E8" w:rsidRPr="00F85167" w:rsidRDefault="00DA47F2">
            <w:pPr>
              <w:ind w:right="38"/>
              <w:rPr>
                <w:rFonts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12.842.182m</w:t>
            </w:r>
            <w:r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221493" w:rsidRPr="00F85167" w14:paraId="423B1B44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7281674C" w14:textId="5730BE5A" w:rsidR="00221493" w:rsidRPr="00F85167" w:rsidRDefault="00221493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Águas Negras / Excrementos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6964D22E" w14:textId="79044523" w:rsidR="00221493" w:rsidRPr="00F85167" w:rsidRDefault="007E3592" w:rsidP="005230B6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02 01 06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BE02D6A" w14:textId="64536555" w:rsidR="00221493" w:rsidRPr="00F85167" w:rsidRDefault="009A63F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191.000 L</w:t>
            </w:r>
          </w:p>
        </w:tc>
      </w:tr>
      <w:tr w:rsidR="00D75D80" w:rsidRPr="00F85167" w14:paraId="6FCE01BC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734128FE" w14:textId="07761F76" w:rsidR="00D75D80" w:rsidRPr="00F85167" w:rsidRDefault="00D75D8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Plástico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5CE9242" w14:textId="178216E7" w:rsidR="00D75D80" w:rsidRPr="00F85167" w:rsidRDefault="00796B7D" w:rsidP="005230B6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17 02 03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00CDBCBB" w14:textId="3219B67F" w:rsidR="00D75D80" w:rsidRPr="00F85167" w:rsidRDefault="00EB6F02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18.416 kg</w:t>
            </w:r>
          </w:p>
        </w:tc>
      </w:tr>
      <w:tr w:rsidR="004F23E8" w:rsidRPr="00F85167" w14:paraId="315F99D8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6A892C6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Madeira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B7A85E0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17 02 01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166EBD44" w14:textId="6592F20E" w:rsidR="004F23E8" w:rsidRPr="00F85167" w:rsidRDefault="00BF02B6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4.860 m</w:t>
            </w:r>
            <w:r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</w:tbl>
    <w:p w14:paraId="01967FDD" w14:textId="77777777" w:rsidR="004F23E8" w:rsidRPr="00680FCC" w:rsidRDefault="004F23E8" w:rsidP="00680FCC">
      <w:pPr>
        <w:rPr>
          <w:rFonts w:cs="Arial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1984"/>
        <w:gridCol w:w="3544"/>
      </w:tblGrid>
      <w:tr w:rsidR="004F23E8" w:rsidRPr="00680FCC" w14:paraId="25A1DFC5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2CE34384" w14:textId="6F5D6041" w:rsidR="004F23E8" w:rsidRPr="00680FCC" w:rsidRDefault="00000000" w:rsidP="00680FCC">
            <w:pPr>
              <w:pStyle w:val="Ttulo2"/>
              <w:numPr>
                <w:ilvl w:val="0"/>
                <w:numId w:val="69"/>
              </w:numPr>
              <w:rPr>
                <w:lang w:val="pt-PT"/>
              </w:rPr>
            </w:pPr>
            <w:bookmarkStart w:id="13" w:name="_Toc227676728"/>
            <w:r>
              <w:t>Medições / Análises realizadas</w:t>
            </w:r>
            <w:bookmarkEnd w:id="13"/>
          </w:p>
        </w:tc>
      </w:tr>
      <w:tr w:rsidR="004F23E8" w:rsidRPr="00F85167" w14:paraId="56931230" w14:textId="77777777" w:rsidTr="00680FCC"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E12409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Tipo de medição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D459BC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2760BD7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5B11C2F" w14:textId="59DCDAA2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Referência do relatório</w:t>
            </w:r>
          </w:p>
        </w:tc>
      </w:tr>
    </w:tbl>
    <w:p w14:paraId="010682A9" w14:textId="0B54665D" w:rsidR="00B8660A" w:rsidRDefault="00B8660A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  <w:r>
        <w:rPr>
          <w:rFonts w:cs="Arial"/>
          <w:sz w:val="20"/>
          <w:szCs w:val="20"/>
          <w:lang w:val="pt-PT"/>
        </w:rPr>
        <w:t>No mês em análise não foram realizadas medições técnicas.</w:t>
      </w:r>
    </w:p>
    <w:p w14:paraId="3FE7C3C5" w14:textId="77777777" w:rsidR="00B8660A" w:rsidRDefault="00B8660A">
      <w:pPr>
        <w:ind w:right="0"/>
        <w:jc w:val="left"/>
        <w:rPr>
          <w:rFonts w:cs="Arial"/>
          <w:sz w:val="20"/>
          <w:szCs w:val="20"/>
          <w:lang w:val="pt-PT"/>
        </w:rPr>
      </w:pPr>
      <w:r>
        <w:rPr>
          <w:rFonts w:cs="Arial"/>
          <w:sz w:val="20"/>
          <w:szCs w:val="20"/>
          <w:lang w:val="pt-PT"/>
        </w:rPr>
        <w:br w:type="page"/>
      </w:r>
    </w:p>
    <w:p w14:paraId="3F00589D" w14:textId="77777777" w:rsidR="00787B20" w:rsidRPr="00680FCC" w:rsidRDefault="00787B20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498"/>
        <w:gridCol w:w="3119"/>
        <w:gridCol w:w="2126"/>
      </w:tblGrid>
      <w:tr w:rsidR="004F23E8" w:rsidRPr="00F85167" w14:paraId="3D283AFA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2D175FA7" w14:textId="77777777" w:rsidR="00680FCC" w:rsidRDefault="00680FCC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</w:rPr>
            </w:pPr>
            <w:bookmarkStart w:id="14" w:name="_Toc227676729"/>
            <w:r>
              <w:rPr>
                <w:rFonts w:ascii="Arial" w:hAnsi="Arial"/>
                <w:b/>
                <w:bCs w:val="0"/>
              </w:rPr>
              <w:t>Qualidade</w:t>
            </w:r>
            <w:bookmarkEnd w:id="14"/>
          </w:p>
          <w:p w14:paraId="36DFA776" w14:textId="4C171898" w:rsidR="004F23E8" w:rsidRPr="00680FCC" w:rsidRDefault="00000000" w:rsidP="00680FCC">
            <w:pPr>
              <w:pStyle w:val="Ttulo2"/>
              <w:numPr>
                <w:ilvl w:val="0"/>
                <w:numId w:val="80"/>
              </w:numPr>
              <w:rPr>
                <w:b w:val="0"/>
                <w:bCs w:val="0"/>
              </w:rPr>
            </w:pPr>
            <w:bookmarkStart w:id="15" w:name="_Toc227676730"/>
            <w:r>
              <w:t>Reclamações</w:t>
            </w:r>
            <w:bookmarkEnd w:id="15"/>
          </w:p>
        </w:tc>
      </w:tr>
      <w:tr w:rsidR="004F23E8" w:rsidRPr="00F85167" w14:paraId="0A54F95F" w14:textId="77777777" w:rsidTr="000A7B7C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B6B4BE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Data</w:t>
            </w:r>
          </w:p>
        </w:tc>
        <w:tc>
          <w:tcPr>
            <w:tcW w:w="349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E4AE66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Descrição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A7509CE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Reclamante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705F357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Estado</w:t>
            </w:r>
          </w:p>
        </w:tc>
      </w:tr>
      <w:tr w:rsidR="00EA09F5" w:rsidRPr="00F75441" w14:paraId="15AE88D2" w14:textId="77777777" w:rsidTr="00DF2ADA"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</w:tcPr>
          <w:p w14:paraId="76B4EB29" w14:textId="2A235893" w:rsidR="00EA09F5" w:rsidRPr="00F85167" w:rsidRDefault="00EA09F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bookmarkStart w:id="16" w:name="_Hlk156829801"/>
            <w:r>
              <w:rPr>
                <w:rFonts w:cs="Arial"/>
                <w:sz w:val="20"/>
                <w:szCs w:val="22"/>
                <w:lang w:val="pt-PT"/>
              </w:rPr>
              <w:t>Sem reclamações a registar até à presente data.</w:t>
            </w:r>
          </w:p>
        </w:tc>
      </w:tr>
    </w:tbl>
    <w:p w14:paraId="63C39CC1" w14:textId="4AE667CB" w:rsidR="004F23E8" w:rsidRPr="00F85167" w:rsidRDefault="00000000" w:rsidP="00B8660A">
      <w:pPr>
        <w:tabs>
          <w:tab w:val="left" w:pos="1560"/>
        </w:tabs>
        <w:ind w:left="142" w:right="911"/>
        <w:rPr>
          <w:rFonts w:cs="Arial"/>
          <w:sz w:val="20"/>
          <w:szCs w:val="22"/>
          <w:lang w:val="pt-PT"/>
        </w:rPr>
      </w:pPr>
      <w:r>
        <w:rPr>
          <w:rFonts w:cs="Arial"/>
          <w:sz w:val="20"/>
          <w:szCs w:val="22"/>
          <w:lang w:val="pt-PT"/>
        </w:rPr>
        <w:t>Nota1: Para consulta disponível no arquivo das “Reclamações”.</w:t>
      </w:r>
    </w:p>
    <w:p w14:paraId="6261885B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18"/>
          <w:szCs w:val="18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4207"/>
        <w:gridCol w:w="2268"/>
        <w:gridCol w:w="2268"/>
      </w:tblGrid>
      <w:tr w:rsidR="004F23E8" w:rsidRPr="00F75441" w14:paraId="1AC1D6C3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B11D2CB" w14:textId="77777777" w:rsidR="00680FCC" w:rsidRDefault="00680FCC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</w:rPr>
            </w:pPr>
            <w:bookmarkStart w:id="17" w:name="_Toc227676731"/>
            <w:bookmarkEnd w:id="16"/>
            <w:r>
              <w:rPr>
                <w:rFonts w:ascii="Arial" w:hAnsi="Arial"/>
                <w:b/>
                <w:bCs w:val="0"/>
              </w:rPr>
              <w:t>Social</w:t>
            </w:r>
            <w:bookmarkEnd w:id="17"/>
          </w:p>
          <w:p w14:paraId="52B8E8A5" w14:textId="24E3326A" w:rsidR="004F23E8" w:rsidRPr="00D54E9A" w:rsidRDefault="00000000" w:rsidP="00680FCC">
            <w:pPr>
              <w:pStyle w:val="Ttulo2"/>
              <w:numPr>
                <w:ilvl w:val="0"/>
                <w:numId w:val="82"/>
              </w:numPr>
              <w:rPr>
                <w:b w:val="0"/>
                <w:bCs w:val="0"/>
                <w:lang w:val="pt-PT"/>
              </w:rPr>
            </w:pPr>
            <w:bookmarkStart w:id="18" w:name="_Toc227676732"/>
            <w:r>
              <w:rPr>
                <w:lang w:val="pt-PT"/>
              </w:rPr>
              <w:t>Acções de interacção com a comunidade</w:t>
            </w:r>
            <w:bookmarkEnd w:id="18"/>
          </w:p>
        </w:tc>
      </w:tr>
      <w:tr w:rsidR="004F23E8" w:rsidRPr="00F85167" w14:paraId="376AAA60" w14:textId="77777777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958C1F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Data</w:t>
            </w:r>
          </w:p>
        </w:tc>
        <w:tc>
          <w:tcPr>
            <w:tcW w:w="420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D170E3A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>
              <w:rPr>
                <w:rFonts w:cs="Arial"/>
                <w:lang w:val="pt-PT"/>
              </w:rPr>
              <w:t>Descrição da acção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7889C8EB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Entidade envolvida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8EDD755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N.º intervenientes</w:t>
            </w:r>
          </w:p>
        </w:tc>
      </w:tr>
      <w:tr w:rsidR="004F23E8" w:rsidRPr="00F85167" w14:paraId="518FFF84" w14:textId="77777777" w:rsidTr="00B8660A">
        <w:tc>
          <w:tcPr>
            <w:tcW w:w="1747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vAlign w:val="center"/>
          </w:tcPr>
          <w:p w14:paraId="1216FE31" w14:textId="7356FE7E" w:rsidR="004F23E8" w:rsidRPr="00F85167" w:rsidRDefault="00F60B8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19/05/2026</w:t>
            </w:r>
          </w:p>
        </w:tc>
        <w:tc>
          <w:tcPr>
            <w:tcW w:w="4207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vAlign w:val="center"/>
          </w:tcPr>
          <w:p w14:paraId="1722650F" w14:textId="5916BF1B" w:rsidR="004F23E8" w:rsidRPr="00F85167" w:rsidRDefault="0055625F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Inquérito com as vendedeiras na proximidade da obra sobre possíveis impactos negativos provocados pela actividade a decorrer (poeira, ruído,etc.)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vAlign w:val="center"/>
          </w:tcPr>
          <w:p w14:paraId="1D8BC053" w14:textId="60378231" w:rsidR="004F23E8" w:rsidRPr="00F85167" w:rsidRDefault="00787B2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Comunidade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vAlign w:val="center"/>
          </w:tcPr>
          <w:p w14:paraId="155DFBC2" w14:textId="32706B1B" w:rsidR="004F23E8" w:rsidRPr="00F85167" w:rsidRDefault="00130DE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5</w:t>
            </w:r>
          </w:p>
        </w:tc>
      </w:tr>
    </w:tbl>
    <w:p w14:paraId="77416783" w14:textId="77777777" w:rsidR="00380082" w:rsidRPr="00F85167" w:rsidRDefault="00380082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</w:p>
    <w:tbl>
      <w:tblPr>
        <w:tblStyle w:val="TabelacomGrelha"/>
        <w:tblpPr w:leftFromText="180" w:rightFromText="180" w:vertAnchor="text" w:tblpY="1"/>
        <w:tblOverlap w:val="never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701"/>
        <w:gridCol w:w="4400"/>
        <w:gridCol w:w="845"/>
      </w:tblGrid>
      <w:tr w:rsidR="004F23E8" w:rsidRPr="00F85167" w14:paraId="0B7FD0F6" w14:textId="77777777">
        <w:trPr>
          <w:gridAfter w:val="1"/>
          <w:wAfter w:w="845" w:type="dxa"/>
          <w:trHeight w:val="277"/>
        </w:trPr>
        <w:tc>
          <w:tcPr>
            <w:tcW w:w="9645" w:type="dxa"/>
            <w:gridSpan w:val="4"/>
            <w:tcBorders>
              <w:top w:val="nil"/>
              <w:bottom w:val="single" w:sz="4" w:space="0" w:color="auto"/>
            </w:tcBorders>
          </w:tcPr>
          <w:p w14:paraId="6A885708" w14:textId="0D415E4E" w:rsidR="004F23E8" w:rsidRPr="00680FCC" w:rsidRDefault="00000000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19" w:name="_Toc227676733"/>
            <w:bookmarkStart w:id="20" w:name="_Hlk157420282"/>
            <w:r>
              <w:rPr>
                <w:rFonts w:ascii="Arial" w:hAnsi="Arial"/>
                <w:b/>
                <w:bCs w:val="0"/>
              </w:rPr>
              <w:t>Checklist</w:t>
            </w:r>
            <w:bookmarkEnd w:id="19"/>
          </w:p>
        </w:tc>
      </w:tr>
      <w:tr w:rsidR="004F23E8" w:rsidRPr="00F85167" w14:paraId="5040435F" w14:textId="77777777" w:rsidTr="00B8660A">
        <w:trPr>
          <w:trHeight w:val="277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18014EE" w14:textId="77777777" w:rsidR="004F23E8" w:rsidRPr="00F85167" w:rsidRDefault="00000000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>
              <w:rPr>
                <w:rFonts w:cs="Arial"/>
                <w:bCs/>
                <w:szCs w:val="20"/>
                <w:lang w:val="pt-PT"/>
              </w:rPr>
              <w:t>Resultado (%)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</w:tcPr>
          <w:p w14:paraId="69AFC4B4" w14:textId="3C0E30E8" w:rsidR="004F23E8" w:rsidRPr="00F85167" w:rsidRDefault="00023A8A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>
              <w:rPr>
                <w:rFonts w:cs="Arial"/>
                <w:bCs/>
                <w:sz w:val="20"/>
                <w:szCs w:val="18"/>
                <w:lang w:val="pt-PT"/>
              </w:rPr>
              <w:t>98,10%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71A09DB" w14:textId="77777777" w:rsidR="004F23E8" w:rsidRPr="00F85167" w:rsidRDefault="00000000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>
              <w:rPr>
                <w:rFonts w:cs="Arial"/>
                <w:bCs/>
                <w:szCs w:val="20"/>
                <w:lang w:val="pt-PT"/>
              </w:rPr>
              <w:t>Classificação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</w:tcPr>
          <w:p w14:paraId="5CF8CF94" w14:textId="6945D1C2" w:rsidR="004F23E8" w:rsidRPr="00F85167" w:rsidRDefault="005230B6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>
              <w:rPr>
                <w:rFonts w:cs="Arial"/>
                <w:bCs/>
                <w:sz w:val="20"/>
                <w:szCs w:val="18"/>
                <w:lang w:val="pt-PT"/>
              </w:rPr>
              <w:t>Excelente</w:t>
            </w:r>
          </w:p>
        </w:tc>
      </w:tr>
      <w:tr w:rsidR="004F23E8" w:rsidRPr="00F85167" w14:paraId="6A5A64C7" w14:textId="77777777">
        <w:trPr>
          <w:trHeight w:val="50"/>
        </w:trPr>
        <w:tc>
          <w:tcPr>
            <w:tcW w:w="1049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auto"/>
          </w:tcPr>
          <w:p w14:paraId="4C656ED9" w14:textId="77777777" w:rsidR="004F23E8" w:rsidRPr="00F85167" w:rsidRDefault="004F23E8">
            <w:pPr>
              <w:ind w:right="60"/>
              <w:rPr>
                <w:rFonts w:cs="Arial"/>
                <w:bCs/>
                <w:sz w:val="4"/>
                <w:szCs w:val="2"/>
                <w:lang w:val="pt-PT"/>
              </w:rPr>
            </w:pPr>
          </w:p>
        </w:tc>
      </w:tr>
      <w:bookmarkEnd w:id="20"/>
    </w:tbl>
    <w:p w14:paraId="604F09B4" w14:textId="568CBD56" w:rsidR="004F23E8" w:rsidRPr="00F85167" w:rsidRDefault="004F23E8" w:rsidP="009B6349">
      <w:pPr>
        <w:tabs>
          <w:tab w:val="left" w:pos="1560"/>
        </w:tabs>
        <w:ind w:right="911"/>
        <w:rPr>
          <w:rFonts w:cs="Arial"/>
          <w:b/>
          <w:bCs/>
          <w:sz w:val="18"/>
          <w:szCs w:val="20"/>
          <w:lang w:val="pt-PT"/>
        </w:rPr>
      </w:pPr>
    </w:p>
    <w:p w14:paraId="61CD7205" w14:textId="71879F7E" w:rsidR="006F1EB8" w:rsidRPr="00680FCC" w:rsidRDefault="006F1EB8" w:rsidP="006F1EB8">
      <w:pPr>
        <w:pStyle w:val="Style1"/>
        <w:framePr w:hSpace="0" w:wrap="auto" w:vAnchor="margin" w:hAnchor="text" w:xAlign="left" w:yAlign="inline"/>
        <w:rPr>
          <w:rFonts w:ascii="Arial" w:hAnsi="Arial"/>
          <w:b/>
          <w:bCs w:val="0"/>
        </w:rPr>
      </w:pPr>
      <w:bookmarkStart w:id="21" w:name="_Toc227676734"/>
      <w:r>
        <w:rPr>
          <w:rFonts w:ascii="Arial" w:hAnsi="Arial"/>
          <w:b/>
          <w:bCs w:val="0"/>
        </w:rPr>
        <w:t>Anexos</w:t>
      </w:r>
      <w:bookmarkEnd w:id="21"/>
    </w:p>
    <w:p w14:paraId="7AFEA50C" w14:textId="77777777" w:rsidR="006F1EB8" w:rsidRPr="00F85167" w:rsidRDefault="006F1EB8">
      <w:pPr>
        <w:ind w:right="0"/>
        <w:jc w:val="left"/>
        <w:rPr>
          <w:rFonts w:cs="Arial"/>
          <w:bCs/>
          <w:kern w:val="32"/>
          <w:sz w:val="24"/>
          <w:szCs w:val="32"/>
          <w:lang w:val="pt-PT"/>
        </w:rPr>
      </w:pPr>
      <w:r>
        <w:rPr>
          <w:rFonts w:cs="Arial"/>
        </w:rPr>
        <w:br w:type="page"/>
      </w:r>
    </w:p>
    <w:p w14:paraId="0CCEB879" w14:textId="77777777" w:rsidR="006F1EB8" w:rsidRPr="00F85167" w:rsidRDefault="006F1EB8" w:rsidP="006F1EB8">
      <w:pPr>
        <w:pStyle w:val="Style1"/>
        <w:framePr w:hSpace="0" w:wrap="auto" w:vAnchor="margin" w:hAnchor="text" w:xAlign="left" w:yAlign="inline"/>
        <w:numPr>
          <w:ilvl w:val="0"/>
          <w:numId w:val="0"/>
        </w:numPr>
        <w:rPr>
          <w:rFonts w:ascii="Arial" w:hAnsi="Arial"/>
        </w:rPr>
      </w:pPr>
    </w:p>
    <w:p w14:paraId="048A6E5B" w14:textId="6366F48E" w:rsidR="006F1EB8" w:rsidRPr="00F85167" w:rsidRDefault="006F1EB8" w:rsidP="00683228">
      <w:pPr>
        <w:pStyle w:val="Ttulo2"/>
        <w:numPr>
          <w:ilvl w:val="0"/>
          <w:numId w:val="74"/>
        </w:numPr>
      </w:pPr>
      <w:bookmarkStart w:id="22" w:name="_Toc227676735"/>
      <w:r>
        <w:t>Mapa de sinistralidade</w:t>
      </w:r>
      <w:bookmarkEnd w:id="22"/>
    </w:p>
    <w:p w14:paraId="5665DF8D" w14:textId="77777777" w:rsidR="00AD5B6B" w:rsidRPr="00F85167" w:rsidRDefault="00AD5B6B">
      <w:pPr>
        <w:ind w:right="0"/>
        <w:jc w:val="left"/>
        <w:rPr>
          <w:rFonts w:cs="Arial"/>
        </w:rPr>
      </w:pPr>
    </w:p>
    <w:p w14:paraId="7FC0D60E" w14:textId="41E05691" w:rsidR="006F1EB8" w:rsidRPr="00F85167" w:rsidRDefault="006F1EB8">
      <w:pPr>
        <w:ind w:right="0"/>
        <w:jc w:val="left"/>
        <w:rPr>
          <w:rFonts w:cs="Arial"/>
          <w:b/>
          <w:bCs/>
          <w:iCs/>
          <w:sz w:val="24"/>
          <w:szCs w:val="28"/>
        </w:rPr>
      </w:pPr>
      <w:r>
        <w:rPr>
          <w:rFonts w:cs="Arial"/>
        </w:rPr>
        <w:br w:type="page"/>
      </w:r>
    </w:p>
    <w:p w14:paraId="4E5D1121" w14:textId="57BF1B9A" w:rsidR="006F1EB8" w:rsidRPr="00F85167" w:rsidRDefault="006F1EB8">
      <w:pPr>
        <w:ind w:right="0"/>
        <w:jc w:val="left"/>
        <w:rPr>
          <w:rFonts w:cs="Arial"/>
          <w:b/>
          <w:bCs/>
          <w:iCs/>
          <w:sz w:val="24"/>
          <w:szCs w:val="28"/>
        </w:rPr>
      </w:pPr>
      <w:r>
        <w:rPr>
          <w:rFonts w:cs="Arial"/>
        </w:rPr>
        <w:lastRenderedPageBreak/>
        <w:br w:type="page"/>
      </w:r>
    </w:p>
    <w:p w14:paraId="6BABEA07" w14:textId="3C615FDD" w:rsidR="006F1EB8" w:rsidRPr="00F85167" w:rsidRDefault="006F1EB8" w:rsidP="006F1EB8">
      <w:pPr>
        <w:pStyle w:val="Ttulo2"/>
      </w:pPr>
      <w:bookmarkStart w:id="23" w:name="_Toc227676736"/>
      <w:r>
        <w:lastRenderedPageBreak/>
        <w:t>Checklist de HSE</w:t>
      </w:r>
      <w:bookmarkEnd w:id="23"/>
    </w:p>
    <w:p w14:paraId="3AB710E2" w14:textId="36C776F1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br w:type="page"/>
      </w:r>
    </w:p>
    <w:p w14:paraId="1D2AB9AB" w14:textId="0B219EDB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23D7E0D9" w14:textId="2BD99B88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56307ACF" w14:textId="1CE43F34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7B5965DC" w14:textId="77777777" w:rsidR="006F1EB8" w:rsidRPr="00F85167" w:rsidRDefault="006F1EB8" w:rsidP="006F1EB8">
      <w:pPr>
        <w:rPr>
          <w:rFonts w:cs="Arial"/>
        </w:rPr>
      </w:pPr>
    </w:p>
    <w:p w14:paraId="4B941AB2" w14:textId="7B84DDE5" w:rsidR="007463F0" w:rsidRPr="00717B52" w:rsidRDefault="00717B52" w:rsidP="00717B52">
      <w:pPr>
        <w:pStyle w:val="Ttulo2"/>
        <w:rPr>
          <w:lang w:val="pt-PT"/>
        </w:rPr>
      </w:pPr>
      <w:bookmarkStart w:id="24" w:name="_Toc227676737"/>
      <w:r>
        <w:rPr>
          <w:lang w:val="pt-PT"/>
        </w:rPr>
        <w:t>Pagamento de Seguro de Acidentes de Trabalho e Doenças Profissionais</w:t>
      </w:r>
      <w:bookmarkEnd w:id="24"/>
    </w:p>
    <w:p w14:paraId="69956D26" w14:textId="77777777" w:rsidR="007463F0" w:rsidRDefault="007463F0" w:rsidP="006F1EB8">
      <w:pPr>
        <w:rPr>
          <w:rFonts w:cs="Arial"/>
          <w:lang w:val="pt-PT"/>
        </w:rPr>
      </w:pPr>
    </w:p>
    <w:p w14:paraId="75CFF1D1" w14:textId="5AA79B1E" w:rsidR="00717B52" w:rsidRDefault="00717B52" w:rsidP="006F1EB8">
      <w:pPr>
        <w:rPr>
          <w:rFonts w:cs="Arial"/>
          <w:lang w:val="pt-PT"/>
        </w:rPr>
      </w:pPr>
      <w:r>
        <w:rPr>
          <w:rFonts w:cs="Arial"/>
          <w:lang w:val="pt-PT"/>
        </w:rPr>
        <w:t>A VAMED ainda não recebeu o recibo referente ao período em curso. Salientamos que a nossa apólice é de renovação automática, pelo que o seguro se encontra válido.</w:t>
      </w:r>
    </w:p>
    <w:p w14:paraId="5761DB9E" w14:textId="603313C3" w:rsidR="00717B52" w:rsidRDefault="00717B52">
      <w:pPr>
        <w:ind w:right="0"/>
        <w:jc w:val="left"/>
        <w:rPr>
          <w:rFonts w:cs="Arial"/>
          <w:lang w:val="pt-PT"/>
        </w:rPr>
      </w:pPr>
      <w:r>
        <w:rPr>
          <w:rFonts w:cs="Arial"/>
          <w:lang w:val="pt-PT"/>
        </w:rPr>
        <w:br w:type="page"/>
      </w:r>
    </w:p>
    <w:p w14:paraId="6EF9F4C0" w14:textId="538BD9AA" w:rsidR="00717B52" w:rsidRDefault="00717B52" w:rsidP="00717B52">
      <w:pPr>
        <w:pStyle w:val="Ttulo2"/>
        <w:rPr>
          <w:lang w:val="pt-PT"/>
        </w:rPr>
      </w:pPr>
      <w:bookmarkStart w:id="25" w:name="_Toc227676738"/>
      <w:r>
        <w:rPr>
          <w:lang w:val="pt-PT"/>
        </w:rPr>
        <w:lastRenderedPageBreak/>
        <w:t>Registo de distribuição de EPI</w:t>
      </w:r>
      <w:bookmarkEnd w:id="25"/>
    </w:p>
    <w:p w14:paraId="67DA21F3" w14:textId="4D90DEF7" w:rsidR="00717B52" w:rsidRDefault="00717B52" w:rsidP="00717B52">
      <w:pPr>
        <w:rPr>
          <w:lang w:val="pt-PT"/>
        </w:rPr>
      </w:pPr>
      <w:r>
        <w:rPr>
          <w:lang w:val="pt-PT"/>
        </w:rPr>
        <w:t>Por ser informação considerada como dados pessoais, a mesma pode ser fisicamente consultada no arquivo em obra, junto do departamento de HSE.</w:t>
      </w:r>
    </w:p>
    <w:p w14:paraId="49C6969A" w14:textId="77777777" w:rsidR="00717B52" w:rsidRDefault="00717B52">
      <w:pPr>
        <w:ind w:right="0"/>
        <w:jc w:val="left"/>
        <w:rPr>
          <w:lang w:val="pt-PT"/>
        </w:rPr>
      </w:pPr>
      <w:r>
        <w:rPr>
          <w:lang w:val="pt-PT"/>
        </w:rPr>
        <w:br w:type="page"/>
      </w:r>
    </w:p>
    <w:p w14:paraId="0AA43D4C" w14:textId="5B7C9FB2" w:rsidR="007330ED" w:rsidRPr="007330ED" w:rsidRDefault="007330ED" w:rsidP="007330ED">
      <w:pPr>
        <w:pStyle w:val="Ttulo2"/>
        <w:rPr>
          <w:lang w:val="pt-PT"/>
        </w:rPr>
      </w:pPr>
      <w:bookmarkStart w:id="26" w:name="_Toc227676739"/>
      <w:r>
        <w:rPr>
          <w:lang w:val="pt-PT"/>
        </w:rPr>
        <w:lastRenderedPageBreak/>
        <w:t>Guias de manifesto de resíduos</w:t>
      </w:r>
      <w:bookmarkEnd w:id="26"/>
    </w:p>
    <w:p w14:paraId="59D050DE" w14:textId="3A617F5C" w:rsidR="007330ED" w:rsidRDefault="00B8660A" w:rsidP="007330ED">
      <w:pPr>
        <w:rPr>
          <w:lang w:val="pt-PT"/>
        </w:rPr>
      </w:pPr>
      <w:r>
        <w:rPr>
          <w:lang w:val="pt-PT"/>
        </w:rPr>
        <w:t>A serem consultadas em ambiente de obra.</w:t>
      </w:r>
    </w:p>
    <w:p w14:paraId="3F3FB8E0" w14:textId="77777777" w:rsidR="007330ED" w:rsidRDefault="007330ED">
      <w:pPr>
        <w:ind w:right="0"/>
        <w:jc w:val="left"/>
        <w:rPr>
          <w:lang w:val="pt-PT"/>
        </w:rPr>
      </w:pPr>
    </w:p>
    <w:p w14:paraId="0D21B491" w14:textId="0C3C73A4" w:rsidR="00717B52" w:rsidRDefault="00717B52" w:rsidP="007330ED">
      <w:pPr>
        <w:pStyle w:val="Ttulo2"/>
        <w:rPr>
          <w:lang w:val="pt-PT"/>
        </w:rPr>
      </w:pPr>
      <w:bookmarkStart w:id="27" w:name="_Toc227676740"/>
      <w:r>
        <w:rPr>
          <w:lang w:val="pt-PT"/>
        </w:rPr>
        <w:t>Registos de verificação de equipamentos em obra</w:t>
      </w:r>
      <w:bookmarkEnd w:id="27"/>
    </w:p>
    <w:p w14:paraId="099DBF78" w14:textId="3F50AE5E" w:rsidR="007330ED" w:rsidRDefault="00717B52">
      <w:pPr>
        <w:ind w:right="0"/>
        <w:jc w:val="left"/>
        <w:rPr>
          <w:lang w:val="pt-PT"/>
        </w:rPr>
      </w:pPr>
      <w:r>
        <w:rPr>
          <w:lang w:val="pt-PT"/>
        </w:rPr>
        <w:br w:type="page"/>
        <w:lastRenderedPageBreak/>
        <w:br w:type="page"/>
      </w:r>
    </w:p>
    <w:p w14:paraId="153E1821" w14:textId="127ADB46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E3AB797" w14:textId="7DA1E74E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733982B" w14:textId="216174C7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32C9B0E3" w14:textId="7E93CFF3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79D952B" w14:textId="437037B6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3161796" w14:textId="4193A07F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68E93E8" w14:textId="77777777" w:rsidR="00717B52" w:rsidRPr="00717B52" w:rsidRDefault="00717B52" w:rsidP="00717B52">
      <w:pPr>
        <w:rPr>
          <w:lang w:val="pt-PT"/>
        </w:rPr>
      </w:pPr>
    </w:p>
    <w:p w14:paraId="0E5E2A7E" w14:textId="06768D91" w:rsidR="00717B52" w:rsidRDefault="00717B52" w:rsidP="00717B52">
      <w:pPr>
        <w:pStyle w:val="Ttulo2"/>
        <w:rPr>
          <w:lang w:val="pt-PT"/>
        </w:rPr>
      </w:pPr>
      <w:bookmarkStart w:id="28" w:name="_Toc227676741"/>
      <w:r>
        <w:rPr>
          <w:lang w:val="pt-PT"/>
        </w:rPr>
        <w:t>Registos de formação</w:t>
      </w:r>
      <w:bookmarkEnd w:id="28"/>
    </w:p>
    <w:p w14:paraId="51268CCC" w14:textId="6F7885B0" w:rsidR="00B8660A" w:rsidRPr="00B8660A" w:rsidRDefault="00B8660A" w:rsidP="00B8660A">
      <w:pPr>
        <w:rPr>
          <w:lang w:val="pt-PT"/>
        </w:rPr>
      </w:pPr>
      <w:r>
        <w:rPr>
          <w:lang w:val="pt-PT"/>
        </w:rPr>
        <w:t>A serem consultados em obra.</w:t>
      </w:r>
    </w:p>
    <w:sectPr w:rsidR="00B8660A" w:rsidRPr="00B8660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05550" w14:textId="77777777" w:rsidR="009B20ED" w:rsidRDefault="009B20ED">
      <w:pPr>
        <w:pStyle w:val="Rodap"/>
      </w:pPr>
      <w:r>
        <w:separator/>
      </w:r>
    </w:p>
  </w:endnote>
  <w:endnote w:type="continuationSeparator" w:id="0">
    <w:p w14:paraId="4FB7F3D8" w14:textId="77777777" w:rsidR="009B20ED" w:rsidRDefault="009B20ED">
      <w:pPr>
        <w:pStyle w:val="Rodap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C41C" w14:textId="2CCC0BD0" w:rsidR="004F23E8" w:rsidRDefault="00000000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noProof/>
        <w:sz w:val="16"/>
        <w:szCs w:val="16"/>
        <w:lang w:val="pt-PT"/>
      </w:rPr>
      <w:t>HMRH Relatório Mensal de Segurança e Ambiente N.º 0</w:t>
    </w:r>
    <w:r w:rsidR="00BB305A">
      <w:rPr>
        <w:noProof/>
        <w:sz w:val="16"/>
        <w:szCs w:val="16"/>
        <w:lang w:val="pt-PT"/>
      </w:rPr>
      <w:t>3</w:t>
    </w:r>
    <w:r w:rsidR="00F75441">
      <w:rPr>
        <w:noProof/>
        <w:sz w:val="16"/>
        <w:szCs w:val="16"/>
        <w:lang w:val="pt-PT"/>
      </w:rPr>
      <w:t>6</w:t>
    </w:r>
    <w:r w:rsidR="00DC20F7">
      <w:rPr>
        <w:noProof/>
        <w:sz w:val="16"/>
        <w:szCs w:val="16"/>
        <w:lang w:val="pt-PT"/>
      </w:rPr>
      <w:t>_Rev</w:t>
    </w:r>
    <w:r w:rsidR="00B8660A">
      <w:rPr>
        <w:noProof/>
        <w:sz w:val="16"/>
        <w:szCs w:val="16"/>
        <w:lang w:val="pt-PT"/>
      </w:rPr>
      <w:t>.1</w:t>
    </w:r>
    <w:r>
      <w:rPr>
        <w:sz w:val="16"/>
        <w:szCs w:val="16"/>
        <w:lang w:val="pt-PT"/>
      </w:rPr>
      <w:tab/>
    </w:r>
    <w:proofErr w:type="spellStart"/>
    <w:r>
      <w:rPr>
        <w:sz w:val="16"/>
        <w:szCs w:val="16"/>
        <w:lang w:val="pt-PT"/>
      </w:rPr>
      <w:t>Page</w:t>
    </w:r>
    <w:proofErr w:type="spellEnd"/>
    <w:r>
      <w:rPr>
        <w:sz w:val="16"/>
        <w:szCs w:val="16"/>
        <w:lang w:val="pt-PT"/>
      </w:rPr>
      <w:t xml:space="preserve">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  <w:r w:rsidR="00EB773E" w:rsidRPr="00EB773E">
      <w:rPr>
        <w:rStyle w:val="Nmerodepgina"/>
        <w:sz w:val="16"/>
        <w:szCs w:val="16"/>
        <w:lang w:val="pt-PT"/>
      </w:rPr>
      <w:t> </w:t>
    </w:r>
    <w:r>
      <w:rPr>
        <w:rStyle w:val="Nmerodepgina"/>
        <w:sz w:val="16"/>
        <w:szCs w:val="16"/>
        <w:lang w:val="pt-PT"/>
      </w:rPr>
      <w:t>/</w:t>
    </w:r>
    <w:r w:rsidR="00EB773E">
      <w:rPr>
        <w:rStyle w:val="Nmerodepgina"/>
        <w:sz w:val="16"/>
        <w:szCs w:val="16"/>
        <w:lang w:val="pt-PT"/>
      </w:rPr>
      <w:t> 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  <w:p w14:paraId="05124064" w14:textId="77777777" w:rsidR="004F23E8" w:rsidRDefault="004F23E8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58A1" w14:textId="543E864A" w:rsidR="004F23E8" w:rsidRPr="000C36A6" w:rsidRDefault="00000000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proofErr w:type="spellStart"/>
    <w:r w:rsidRPr="000C36A6">
      <w:rPr>
        <w:sz w:val="16"/>
        <w:szCs w:val="16"/>
        <w:lang w:val="pt-PT"/>
      </w:rPr>
      <w:t>Document</w:t>
    </w:r>
    <w:proofErr w:type="spellEnd"/>
    <w:r w:rsidRPr="000C36A6">
      <w:rPr>
        <w:sz w:val="16"/>
        <w:szCs w:val="16"/>
        <w:lang w:val="pt-PT"/>
      </w:rPr>
      <w:t xml:space="preserve">: </w:t>
    </w:r>
    <w:r>
      <w:rPr>
        <w:sz w:val="16"/>
        <w:szCs w:val="16"/>
      </w:rPr>
      <w:fldChar w:fldCharType="begin"/>
    </w:r>
    <w:r w:rsidRPr="000C36A6"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0C36A6" w:rsidRPr="000C36A6">
      <w:rPr>
        <w:noProof/>
        <w:sz w:val="16"/>
        <w:szCs w:val="16"/>
        <w:lang w:val="pt-PT"/>
      </w:rPr>
      <w:t>HMRH_Relatório Mensal HSE_018_2024.11.docx</w:t>
    </w:r>
    <w:r>
      <w:rPr>
        <w:sz w:val="16"/>
        <w:szCs w:val="16"/>
      </w:rPr>
      <w:fldChar w:fldCharType="end"/>
    </w:r>
    <w:r w:rsidRPr="000C36A6">
      <w:rPr>
        <w:sz w:val="16"/>
        <w:szCs w:val="16"/>
        <w:lang w:val="pt-PT"/>
      </w:rPr>
      <w:tab/>
      <w:t xml:space="preserve">Page: </w:t>
    </w:r>
    <w:r>
      <w:rPr>
        <w:rStyle w:val="Nmerodepgina"/>
        <w:sz w:val="16"/>
        <w:szCs w:val="16"/>
      </w:rPr>
      <w:fldChar w:fldCharType="begin"/>
    </w:r>
    <w:r w:rsidRPr="000C36A6"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 w:rsidRPr="000C36A6">
      <w:rPr>
        <w:rStyle w:val="Nmerodepgina"/>
        <w:noProof/>
        <w:sz w:val="16"/>
        <w:szCs w:val="16"/>
        <w:lang w:val="pt-PT"/>
      </w:rPr>
      <w:t>1</w:t>
    </w:r>
    <w:r>
      <w:rPr>
        <w:rStyle w:val="Nmerodepgina"/>
        <w:sz w:val="16"/>
        <w:szCs w:val="16"/>
      </w:rPr>
      <w:fldChar w:fldCharType="end"/>
    </w:r>
    <w:r w:rsidRPr="000C36A6"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 w:rsidRPr="000C36A6"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 w:rsidRPr="000C36A6"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F1EA" w14:textId="77777777" w:rsidR="009B20ED" w:rsidRDefault="009B20ED">
      <w:pPr>
        <w:pStyle w:val="Rodap"/>
      </w:pPr>
      <w:r>
        <w:separator/>
      </w:r>
    </w:p>
  </w:footnote>
  <w:footnote w:type="continuationSeparator" w:id="0">
    <w:p w14:paraId="79386C41" w14:textId="77777777" w:rsidR="009B20ED" w:rsidRDefault="009B20ED">
      <w:pPr>
        <w:pStyle w:val="Rodap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8F61E" w14:textId="65540720" w:rsidR="004F23E8" w:rsidRDefault="00680F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val="en-GB" w:eastAsia="de-AT"/>
      </w:rPr>
      <w:drawing>
        <wp:anchor distT="0" distB="0" distL="114300" distR="114300" simplePos="0" relativeHeight="251658240" behindDoc="1" locked="0" layoutInCell="1" allowOverlap="1" wp14:anchorId="6E371622" wp14:editId="796206E2">
          <wp:simplePos x="0" y="0"/>
          <wp:positionH relativeFrom="column">
            <wp:posOffset>5847269</wp:posOffset>
          </wp:positionH>
          <wp:positionV relativeFrom="paragraph">
            <wp:posOffset>-56225</wp:posOffset>
          </wp:positionV>
          <wp:extent cx="820952" cy="792273"/>
          <wp:effectExtent l="0" t="0" r="0" b="8255"/>
          <wp:wrapNone/>
          <wp:docPr id="10520656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065667" name="Picture 10520656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952" cy="792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926DF34" w14:textId="2B93EF67" w:rsidR="004F23E8" w:rsidRDefault="0000000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reLATÓRIO MENSAL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334D7C7F" w14:textId="77777777" w:rsidR="004F23E8" w:rsidRDefault="00000000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eastAsia="de-AT"/>
      </w:rPr>
    </w:pPr>
    <w:r>
      <w:rPr>
        <w:rFonts w:cs="Arial"/>
        <w:b/>
        <w:sz w:val="24"/>
        <w:lang w:eastAsia="de-AT"/>
      </w:rPr>
      <w:t>VAMED Engineering</w:t>
    </w:r>
  </w:p>
  <w:p w14:paraId="3EADED3A" w14:textId="77777777" w:rsidR="004F23E8" w:rsidRDefault="00000000">
    <w:pPr>
      <w:tabs>
        <w:tab w:val="center" w:pos="4536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asciiTheme="minorHAnsi" w:hAnsiTheme="minorHAnsi" w:cstheme="minorHAnsi"/>
        <w:bCs/>
        <w:i/>
        <w:iCs/>
        <w:sz w:val="20"/>
        <w:szCs w:val="20"/>
        <w:lang w:val="en-GB" w:eastAsia="de-AT"/>
      </w:rPr>
      <w:t>v02</w:t>
    </w:r>
  </w:p>
  <w:p w14:paraId="3172A2C9" w14:textId="77777777" w:rsidR="004F23E8" w:rsidRDefault="004F23E8">
    <w:pPr>
      <w:pStyle w:val="Cabealho"/>
      <w:rPr>
        <w:lang w:val="en-GB"/>
      </w:rPr>
    </w:pPr>
  </w:p>
  <w:p w14:paraId="15DBD542" w14:textId="77777777" w:rsidR="004F23E8" w:rsidRDefault="004F23E8">
    <w:pPr>
      <w:pStyle w:val="Cabealho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17AF" w14:textId="77777777" w:rsidR="004F23E8" w:rsidRDefault="0000000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55520238" wp14:editId="462BFC61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731278728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88164AD" w14:textId="77777777" w:rsidR="004F23E8" w:rsidRDefault="0000000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06FFFAFF" w14:textId="77777777" w:rsidR="004F23E8" w:rsidRDefault="004F23E8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254CBA51" w14:textId="77777777" w:rsidR="004F23E8" w:rsidRDefault="00000000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0B947950" w14:textId="77777777" w:rsidR="004F23E8" w:rsidRDefault="004F23E8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59FEBB44" w14:textId="77777777" w:rsidR="004F23E8" w:rsidRDefault="00000000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1C630B4D" w14:textId="77777777" w:rsidR="004F23E8" w:rsidRDefault="0000000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1EB55C85" w14:textId="77777777" w:rsidR="004F23E8" w:rsidRDefault="00000000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2EAB2219" w14:textId="77777777" w:rsidR="004F23E8" w:rsidRDefault="004F23E8">
    <w:pPr>
      <w:pStyle w:val="Cabealho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E0A"/>
    <w:multiLevelType w:val="hybridMultilevel"/>
    <w:tmpl w:val="AD88CD58"/>
    <w:lvl w:ilvl="0" w:tplc="04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1F70653"/>
    <w:multiLevelType w:val="hybridMultilevel"/>
    <w:tmpl w:val="F3C6AC1C"/>
    <w:lvl w:ilvl="0" w:tplc="35B272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76A54"/>
    <w:multiLevelType w:val="hybridMultilevel"/>
    <w:tmpl w:val="B2C47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743FD"/>
    <w:multiLevelType w:val="hybridMultilevel"/>
    <w:tmpl w:val="20025856"/>
    <w:lvl w:ilvl="0" w:tplc="213A170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094663EB"/>
    <w:multiLevelType w:val="hybridMultilevel"/>
    <w:tmpl w:val="981E5484"/>
    <w:lvl w:ilvl="0" w:tplc="45427896">
      <w:numFmt w:val="bullet"/>
      <w:lvlText w:val="-"/>
      <w:lvlJc w:val="left"/>
      <w:pPr>
        <w:ind w:left="19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97D28B9"/>
    <w:multiLevelType w:val="hybridMultilevel"/>
    <w:tmpl w:val="0856195E"/>
    <w:lvl w:ilvl="0" w:tplc="33B4E57A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0B9333C2"/>
    <w:multiLevelType w:val="hybridMultilevel"/>
    <w:tmpl w:val="E3327F8E"/>
    <w:lvl w:ilvl="0" w:tplc="001EC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B61B2"/>
    <w:multiLevelType w:val="hybridMultilevel"/>
    <w:tmpl w:val="1A34A4FA"/>
    <w:lvl w:ilvl="0" w:tplc="DC0EB360">
      <w:start w:val="9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B7C19"/>
    <w:multiLevelType w:val="hybridMultilevel"/>
    <w:tmpl w:val="59964152"/>
    <w:lvl w:ilvl="0" w:tplc="040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9" w15:restartNumberingAfterBreak="0">
    <w:nsid w:val="164D448C"/>
    <w:multiLevelType w:val="hybridMultilevel"/>
    <w:tmpl w:val="0522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74062"/>
    <w:multiLevelType w:val="hybridMultilevel"/>
    <w:tmpl w:val="F8EE5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C192E"/>
    <w:multiLevelType w:val="hybridMultilevel"/>
    <w:tmpl w:val="67FA6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117D8"/>
    <w:multiLevelType w:val="hybridMultilevel"/>
    <w:tmpl w:val="1B8415DE"/>
    <w:lvl w:ilvl="0" w:tplc="A580D3E8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0CE23D5"/>
    <w:multiLevelType w:val="hybridMultilevel"/>
    <w:tmpl w:val="BA6E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A13AB"/>
    <w:multiLevelType w:val="hybridMultilevel"/>
    <w:tmpl w:val="A5A4F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26E65"/>
    <w:multiLevelType w:val="hybridMultilevel"/>
    <w:tmpl w:val="BAF60E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4D59F1"/>
    <w:multiLevelType w:val="hybridMultilevel"/>
    <w:tmpl w:val="566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C3284"/>
    <w:multiLevelType w:val="hybridMultilevel"/>
    <w:tmpl w:val="DEA85BC8"/>
    <w:lvl w:ilvl="0" w:tplc="F68854E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05C7CDB"/>
    <w:multiLevelType w:val="hybridMultilevel"/>
    <w:tmpl w:val="049C218A"/>
    <w:lvl w:ilvl="0" w:tplc="76C4C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84BB5"/>
    <w:multiLevelType w:val="hybridMultilevel"/>
    <w:tmpl w:val="294242B2"/>
    <w:lvl w:ilvl="0" w:tplc="0C07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30D63D45"/>
    <w:multiLevelType w:val="hybridMultilevel"/>
    <w:tmpl w:val="96FEFCAC"/>
    <w:lvl w:ilvl="0" w:tplc="325098B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24120F7"/>
    <w:multiLevelType w:val="hybridMultilevel"/>
    <w:tmpl w:val="6BAE805E"/>
    <w:lvl w:ilvl="0" w:tplc="8D48AC4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56C3A8C"/>
    <w:multiLevelType w:val="hybridMultilevel"/>
    <w:tmpl w:val="5CF0B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16411D"/>
    <w:multiLevelType w:val="hybridMultilevel"/>
    <w:tmpl w:val="7876CC74"/>
    <w:lvl w:ilvl="0" w:tplc="9D425514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39BC29B2"/>
    <w:multiLevelType w:val="hybridMultilevel"/>
    <w:tmpl w:val="572A75DA"/>
    <w:lvl w:ilvl="0" w:tplc="416E844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3AD6731C"/>
    <w:multiLevelType w:val="hybridMultilevel"/>
    <w:tmpl w:val="6EFA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1E02A5"/>
    <w:multiLevelType w:val="hybridMultilevel"/>
    <w:tmpl w:val="2500B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A36CB3"/>
    <w:multiLevelType w:val="hybridMultilevel"/>
    <w:tmpl w:val="56963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153EC"/>
    <w:multiLevelType w:val="hybridMultilevel"/>
    <w:tmpl w:val="D7BA7260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9" w15:restartNumberingAfterBreak="0">
    <w:nsid w:val="42E925D3"/>
    <w:multiLevelType w:val="hybridMultilevel"/>
    <w:tmpl w:val="8CF6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5435A"/>
    <w:multiLevelType w:val="hybridMultilevel"/>
    <w:tmpl w:val="466C15CC"/>
    <w:lvl w:ilvl="0" w:tplc="F4F61B4A">
      <w:numFmt w:val="bullet"/>
      <w:lvlText w:val="-"/>
      <w:lvlJc w:val="left"/>
      <w:pPr>
        <w:ind w:left="19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1" w15:restartNumberingAfterBreak="0">
    <w:nsid w:val="4C79753D"/>
    <w:multiLevelType w:val="hybridMultilevel"/>
    <w:tmpl w:val="05D6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CF52AB"/>
    <w:multiLevelType w:val="hybridMultilevel"/>
    <w:tmpl w:val="81CE5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AF1E25"/>
    <w:multiLevelType w:val="hybridMultilevel"/>
    <w:tmpl w:val="0FCA01FE"/>
    <w:lvl w:ilvl="0" w:tplc="BDDC572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581F6ECF"/>
    <w:multiLevelType w:val="hybridMultilevel"/>
    <w:tmpl w:val="9D08C94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5" w15:restartNumberingAfterBreak="0">
    <w:nsid w:val="59C06573"/>
    <w:multiLevelType w:val="hybridMultilevel"/>
    <w:tmpl w:val="37A8AC54"/>
    <w:lvl w:ilvl="0" w:tplc="80E2D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50B6C"/>
    <w:multiLevelType w:val="hybridMultilevel"/>
    <w:tmpl w:val="B5E816EC"/>
    <w:lvl w:ilvl="0" w:tplc="AC30453A">
      <w:start w:val="1"/>
      <w:numFmt w:val="lowerLetter"/>
      <w:pStyle w:val="Ttulo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1F4948"/>
    <w:multiLevelType w:val="hybridMultilevel"/>
    <w:tmpl w:val="08A29196"/>
    <w:lvl w:ilvl="0" w:tplc="C7BE5816">
      <w:start w:val="1"/>
      <w:numFmt w:val="decimal"/>
      <w:pStyle w:val="Style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E20D8"/>
    <w:multiLevelType w:val="hybridMultilevel"/>
    <w:tmpl w:val="8D5687E4"/>
    <w:lvl w:ilvl="0" w:tplc="C8C49CD2">
      <w:start w:val="1"/>
      <w:numFmt w:val="decimal"/>
      <w:lvlText w:val="%1."/>
      <w:lvlJc w:val="left"/>
      <w:pPr>
        <w:ind w:left="2118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9" w15:restartNumberingAfterBreak="0">
    <w:nsid w:val="605275ED"/>
    <w:multiLevelType w:val="hybridMultilevel"/>
    <w:tmpl w:val="CEEE26EA"/>
    <w:lvl w:ilvl="0" w:tplc="878C6F72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B0CC4"/>
    <w:multiLevelType w:val="hybridMultilevel"/>
    <w:tmpl w:val="3D66DDF0"/>
    <w:lvl w:ilvl="0" w:tplc="6D8AA3E6">
      <w:start w:val="1"/>
      <w:numFmt w:val="bullet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8A3C86"/>
    <w:multiLevelType w:val="hybridMultilevel"/>
    <w:tmpl w:val="2F6CB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07492"/>
    <w:multiLevelType w:val="hybridMultilevel"/>
    <w:tmpl w:val="D93A4896"/>
    <w:lvl w:ilvl="0" w:tplc="04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4" w15:restartNumberingAfterBreak="0">
    <w:nsid w:val="6D302412"/>
    <w:multiLevelType w:val="hybridMultilevel"/>
    <w:tmpl w:val="E23800B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5" w15:restartNumberingAfterBreak="0">
    <w:nsid w:val="6E5624AB"/>
    <w:multiLevelType w:val="hybridMultilevel"/>
    <w:tmpl w:val="572A75DA"/>
    <w:lvl w:ilvl="0" w:tplc="416E844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6" w15:restartNumberingAfterBreak="0">
    <w:nsid w:val="735A13EA"/>
    <w:multiLevelType w:val="hybridMultilevel"/>
    <w:tmpl w:val="180E168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7" w15:restartNumberingAfterBreak="0">
    <w:nsid w:val="779B3554"/>
    <w:multiLevelType w:val="hybridMultilevel"/>
    <w:tmpl w:val="3438C2A6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8" w15:restartNumberingAfterBreak="0">
    <w:nsid w:val="78A34F8A"/>
    <w:multiLevelType w:val="hybridMultilevel"/>
    <w:tmpl w:val="71ECF3F8"/>
    <w:lvl w:ilvl="0" w:tplc="038A459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9" w15:restartNumberingAfterBreak="0">
    <w:nsid w:val="7AA731CF"/>
    <w:multiLevelType w:val="hybridMultilevel"/>
    <w:tmpl w:val="D228E49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50" w15:restartNumberingAfterBreak="0">
    <w:nsid w:val="7D160B52"/>
    <w:multiLevelType w:val="hybridMultilevel"/>
    <w:tmpl w:val="13A8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834799">
    <w:abstractNumId w:val="41"/>
  </w:num>
  <w:num w:numId="2" w16cid:durableId="1283925688">
    <w:abstractNumId w:val="40"/>
  </w:num>
  <w:num w:numId="3" w16cid:durableId="1310592746">
    <w:abstractNumId w:val="19"/>
  </w:num>
  <w:num w:numId="4" w16cid:durableId="1871799812">
    <w:abstractNumId w:val="17"/>
  </w:num>
  <w:num w:numId="5" w16cid:durableId="140780986">
    <w:abstractNumId w:val="48"/>
  </w:num>
  <w:num w:numId="6" w16cid:durableId="2000768786">
    <w:abstractNumId w:val="22"/>
  </w:num>
  <w:num w:numId="7" w16cid:durableId="360975858">
    <w:abstractNumId w:val="0"/>
  </w:num>
  <w:num w:numId="8" w16cid:durableId="711418579">
    <w:abstractNumId w:val="20"/>
  </w:num>
  <w:num w:numId="9" w16cid:durableId="92157195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0860901">
    <w:abstractNumId w:val="33"/>
  </w:num>
  <w:num w:numId="11" w16cid:durableId="64107549">
    <w:abstractNumId w:val="12"/>
  </w:num>
  <w:num w:numId="12" w16cid:durableId="949698758">
    <w:abstractNumId w:val="21"/>
  </w:num>
  <w:num w:numId="13" w16cid:durableId="1331063185">
    <w:abstractNumId w:val="24"/>
  </w:num>
  <w:num w:numId="14" w16cid:durableId="19461883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3964469">
    <w:abstractNumId w:val="45"/>
  </w:num>
  <w:num w:numId="16" w16cid:durableId="1447893506">
    <w:abstractNumId w:val="44"/>
  </w:num>
  <w:num w:numId="17" w16cid:durableId="956058128">
    <w:abstractNumId w:val="4"/>
  </w:num>
  <w:num w:numId="18" w16cid:durableId="671302688">
    <w:abstractNumId w:val="13"/>
  </w:num>
  <w:num w:numId="19" w16cid:durableId="987586106">
    <w:abstractNumId w:val="43"/>
  </w:num>
  <w:num w:numId="20" w16cid:durableId="689767154">
    <w:abstractNumId w:val="14"/>
  </w:num>
  <w:num w:numId="21" w16cid:durableId="1179155868">
    <w:abstractNumId w:val="34"/>
  </w:num>
  <w:num w:numId="22" w16cid:durableId="1855268120">
    <w:abstractNumId w:val="47"/>
  </w:num>
  <w:num w:numId="23" w16cid:durableId="1367758537">
    <w:abstractNumId w:val="28"/>
  </w:num>
  <w:num w:numId="24" w16cid:durableId="973372829">
    <w:abstractNumId w:val="30"/>
  </w:num>
  <w:num w:numId="25" w16cid:durableId="1206216647">
    <w:abstractNumId w:val="26"/>
  </w:num>
  <w:num w:numId="26" w16cid:durableId="808402534">
    <w:abstractNumId w:val="3"/>
  </w:num>
  <w:num w:numId="27" w16cid:durableId="802505554">
    <w:abstractNumId w:val="5"/>
  </w:num>
  <w:num w:numId="28" w16cid:durableId="2083792329">
    <w:abstractNumId w:val="23"/>
  </w:num>
  <w:num w:numId="29" w16cid:durableId="2124226550">
    <w:abstractNumId w:val="38"/>
  </w:num>
  <w:num w:numId="30" w16cid:durableId="566888453">
    <w:abstractNumId w:val="39"/>
  </w:num>
  <w:num w:numId="31" w16cid:durableId="726300553">
    <w:abstractNumId w:val="6"/>
  </w:num>
  <w:num w:numId="32" w16cid:durableId="1674916859">
    <w:abstractNumId w:val="10"/>
  </w:num>
  <w:num w:numId="33" w16cid:durableId="1059748439">
    <w:abstractNumId w:val="42"/>
  </w:num>
  <w:num w:numId="34" w16cid:durableId="1714960607">
    <w:abstractNumId w:val="29"/>
  </w:num>
  <w:num w:numId="35" w16cid:durableId="2029481059">
    <w:abstractNumId w:val="32"/>
  </w:num>
  <w:num w:numId="36" w16cid:durableId="463543655">
    <w:abstractNumId w:val="25"/>
  </w:num>
  <w:num w:numId="37" w16cid:durableId="778644070">
    <w:abstractNumId w:val="27"/>
  </w:num>
  <w:num w:numId="38" w16cid:durableId="2093962276">
    <w:abstractNumId w:val="9"/>
  </w:num>
  <w:num w:numId="39" w16cid:durableId="961497686">
    <w:abstractNumId w:val="2"/>
  </w:num>
  <w:num w:numId="40" w16cid:durableId="362479696">
    <w:abstractNumId w:val="35"/>
  </w:num>
  <w:num w:numId="41" w16cid:durableId="1390113430">
    <w:abstractNumId w:val="18"/>
  </w:num>
  <w:num w:numId="42" w16cid:durableId="73744366">
    <w:abstractNumId w:val="50"/>
  </w:num>
  <w:num w:numId="43" w16cid:durableId="1061169680">
    <w:abstractNumId w:val="46"/>
  </w:num>
  <w:num w:numId="44" w16cid:durableId="1494226526">
    <w:abstractNumId w:val="49"/>
  </w:num>
  <w:num w:numId="45" w16cid:durableId="296381299">
    <w:abstractNumId w:val="8"/>
  </w:num>
  <w:num w:numId="46" w16cid:durableId="1564027553">
    <w:abstractNumId w:val="31"/>
  </w:num>
  <w:num w:numId="47" w16cid:durableId="956716409">
    <w:abstractNumId w:val="16"/>
  </w:num>
  <w:num w:numId="48" w16cid:durableId="1125081038">
    <w:abstractNumId w:val="1"/>
  </w:num>
  <w:num w:numId="49" w16cid:durableId="108546583">
    <w:abstractNumId w:val="15"/>
  </w:num>
  <w:num w:numId="50" w16cid:durableId="1689016978">
    <w:abstractNumId w:val="37"/>
  </w:num>
  <w:num w:numId="51" w16cid:durableId="1485512005">
    <w:abstractNumId w:val="37"/>
  </w:num>
  <w:num w:numId="52" w16cid:durableId="1352293384">
    <w:abstractNumId w:val="37"/>
  </w:num>
  <w:num w:numId="53" w16cid:durableId="89476651">
    <w:abstractNumId w:val="37"/>
  </w:num>
  <w:num w:numId="54" w16cid:durableId="1823112132">
    <w:abstractNumId w:val="37"/>
  </w:num>
  <w:num w:numId="55" w16cid:durableId="773286317">
    <w:abstractNumId w:val="37"/>
  </w:num>
  <w:num w:numId="56" w16cid:durableId="1333487523">
    <w:abstractNumId w:val="37"/>
  </w:num>
  <w:num w:numId="57" w16cid:durableId="1570574943">
    <w:abstractNumId w:val="37"/>
  </w:num>
  <w:num w:numId="58" w16cid:durableId="1512522797">
    <w:abstractNumId w:val="37"/>
  </w:num>
  <w:num w:numId="59" w16cid:durableId="1237203039">
    <w:abstractNumId w:val="37"/>
  </w:num>
  <w:num w:numId="60" w16cid:durableId="1256669178">
    <w:abstractNumId w:val="37"/>
  </w:num>
  <w:num w:numId="61" w16cid:durableId="1132821594">
    <w:abstractNumId w:val="37"/>
  </w:num>
  <w:num w:numId="62" w16cid:durableId="1794327240">
    <w:abstractNumId w:val="37"/>
  </w:num>
  <w:num w:numId="63" w16cid:durableId="1555897025">
    <w:abstractNumId w:val="37"/>
  </w:num>
  <w:num w:numId="64" w16cid:durableId="2100833012">
    <w:abstractNumId w:val="37"/>
  </w:num>
  <w:num w:numId="65" w16cid:durableId="321813991">
    <w:abstractNumId w:val="36"/>
  </w:num>
  <w:num w:numId="66" w16cid:durableId="476803418">
    <w:abstractNumId w:val="36"/>
  </w:num>
  <w:num w:numId="67" w16cid:durableId="1217816696">
    <w:abstractNumId w:val="36"/>
  </w:num>
  <w:num w:numId="68" w16cid:durableId="1198471789">
    <w:abstractNumId w:val="36"/>
  </w:num>
  <w:num w:numId="69" w16cid:durableId="261958872">
    <w:abstractNumId w:val="36"/>
    <w:lvlOverride w:ilvl="0">
      <w:startOverride w:val="1"/>
    </w:lvlOverride>
  </w:num>
  <w:num w:numId="70" w16cid:durableId="1296981007">
    <w:abstractNumId w:val="36"/>
  </w:num>
  <w:num w:numId="71" w16cid:durableId="2139177281">
    <w:abstractNumId w:val="37"/>
  </w:num>
  <w:num w:numId="72" w16cid:durableId="1830553337">
    <w:abstractNumId w:val="36"/>
  </w:num>
  <w:num w:numId="73" w16cid:durableId="1153986504">
    <w:abstractNumId w:val="36"/>
    <w:lvlOverride w:ilvl="0">
      <w:startOverride w:val="1"/>
    </w:lvlOverride>
  </w:num>
  <w:num w:numId="74" w16cid:durableId="690035281">
    <w:abstractNumId w:val="36"/>
    <w:lvlOverride w:ilvl="0">
      <w:startOverride w:val="1"/>
    </w:lvlOverride>
  </w:num>
  <w:num w:numId="75" w16cid:durableId="224606097">
    <w:abstractNumId w:val="7"/>
  </w:num>
  <w:num w:numId="76" w16cid:durableId="1564869210">
    <w:abstractNumId w:val="36"/>
  </w:num>
  <w:num w:numId="77" w16cid:durableId="922684609">
    <w:abstractNumId w:val="36"/>
  </w:num>
  <w:num w:numId="78" w16cid:durableId="272903413">
    <w:abstractNumId w:val="36"/>
  </w:num>
  <w:num w:numId="79" w16cid:durableId="294527886">
    <w:abstractNumId w:val="36"/>
  </w:num>
  <w:num w:numId="80" w16cid:durableId="1268734638">
    <w:abstractNumId w:val="36"/>
    <w:lvlOverride w:ilvl="0">
      <w:startOverride w:val="1"/>
    </w:lvlOverride>
  </w:num>
  <w:num w:numId="81" w16cid:durableId="509104118">
    <w:abstractNumId w:val="36"/>
  </w:num>
  <w:num w:numId="82" w16cid:durableId="5983806">
    <w:abstractNumId w:val="36"/>
    <w:lvlOverride w:ilvl="0">
      <w:startOverride w:val="1"/>
    </w:lvlOverride>
  </w:num>
  <w:num w:numId="83" w16cid:durableId="1428381682">
    <w:abstractNumId w:val="36"/>
  </w:num>
  <w:num w:numId="84" w16cid:durableId="982583983">
    <w:abstractNumId w:val="36"/>
  </w:num>
  <w:num w:numId="85" w16cid:durableId="348338515">
    <w:abstractNumId w:val="36"/>
  </w:num>
  <w:num w:numId="86" w16cid:durableId="117317977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3E8"/>
    <w:rsid w:val="000143F0"/>
    <w:rsid w:val="00016EF5"/>
    <w:rsid w:val="00023A8A"/>
    <w:rsid w:val="000319B9"/>
    <w:rsid w:val="00034477"/>
    <w:rsid w:val="00036305"/>
    <w:rsid w:val="00042664"/>
    <w:rsid w:val="00047859"/>
    <w:rsid w:val="0005004B"/>
    <w:rsid w:val="0005793B"/>
    <w:rsid w:val="00070AD8"/>
    <w:rsid w:val="000729CD"/>
    <w:rsid w:val="00083909"/>
    <w:rsid w:val="00085F5D"/>
    <w:rsid w:val="00094130"/>
    <w:rsid w:val="00096981"/>
    <w:rsid w:val="000A27E0"/>
    <w:rsid w:val="000A7B7C"/>
    <w:rsid w:val="000B5FC7"/>
    <w:rsid w:val="000B78F9"/>
    <w:rsid w:val="000C0F68"/>
    <w:rsid w:val="000C36A6"/>
    <w:rsid w:val="000D2DD4"/>
    <w:rsid w:val="000F3777"/>
    <w:rsid w:val="000F434E"/>
    <w:rsid w:val="000F54C5"/>
    <w:rsid w:val="001124D0"/>
    <w:rsid w:val="001164B8"/>
    <w:rsid w:val="00130DE5"/>
    <w:rsid w:val="001315D5"/>
    <w:rsid w:val="00140771"/>
    <w:rsid w:val="00145D13"/>
    <w:rsid w:val="0015063D"/>
    <w:rsid w:val="00153AB3"/>
    <w:rsid w:val="00167C33"/>
    <w:rsid w:val="001746AD"/>
    <w:rsid w:val="00183F35"/>
    <w:rsid w:val="001873FF"/>
    <w:rsid w:val="00190352"/>
    <w:rsid w:val="00195570"/>
    <w:rsid w:val="001A17FD"/>
    <w:rsid w:val="001A3669"/>
    <w:rsid w:val="001A5150"/>
    <w:rsid w:val="001A604E"/>
    <w:rsid w:val="001A6682"/>
    <w:rsid w:val="001B1108"/>
    <w:rsid w:val="001B1D57"/>
    <w:rsid w:val="001B5D42"/>
    <w:rsid w:val="001C4F65"/>
    <w:rsid w:val="001D0D86"/>
    <w:rsid w:val="001D76F0"/>
    <w:rsid w:val="001F71EE"/>
    <w:rsid w:val="001F741F"/>
    <w:rsid w:val="00205673"/>
    <w:rsid w:val="00207B82"/>
    <w:rsid w:val="00210424"/>
    <w:rsid w:val="00221493"/>
    <w:rsid w:val="002232DC"/>
    <w:rsid w:val="00231762"/>
    <w:rsid w:val="00243A9A"/>
    <w:rsid w:val="00246806"/>
    <w:rsid w:val="00254BB4"/>
    <w:rsid w:val="00260CD4"/>
    <w:rsid w:val="00287467"/>
    <w:rsid w:val="002879A5"/>
    <w:rsid w:val="002943A9"/>
    <w:rsid w:val="002956AD"/>
    <w:rsid w:val="0029674D"/>
    <w:rsid w:val="002A36D3"/>
    <w:rsid w:val="002A7389"/>
    <w:rsid w:val="002A7D05"/>
    <w:rsid w:val="002C1D14"/>
    <w:rsid w:val="002C62E4"/>
    <w:rsid w:val="002C78E9"/>
    <w:rsid w:val="002D084F"/>
    <w:rsid w:val="002E660A"/>
    <w:rsid w:val="002E7A9A"/>
    <w:rsid w:val="002F085B"/>
    <w:rsid w:val="002F309E"/>
    <w:rsid w:val="002F4D55"/>
    <w:rsid w:val="002F69CA"/>
    <w:rsid w:val="00326329"/>
    <w:rsid w:val="003409E3"/>
    <w:rsid w:val="003441AE"/>
    <w:rsid w:val="003528B5"/>
    <w:rsid w:val="003556B9"/>
    <w:rsid w:val="00366A00"/>
    <w:rsid w:val="00366E39"/>
    <w:rsid w:val="00371B68"/>
    <w:rsid w:val="00380082"/>
    <w:rsid w:val="00380EE3"/>
    <w:rsid w:val="0038397D"/>
    <w:rsid w:val="0038633E"/>
    <w:rsid w:val="0038755A"/>
    <w:rsid w:val="00391EEB"/>
    <w:rsid w:val="0039241A"/>
    <w:rsid w:val="003966F1"/>
    <w:rsid w:val="003B247D"/>
    <w:rsid w:val="003C0855"/>
    <w:rsid w:val="003C4F86"/>
    <w:rsid w:val="003C608A"/>
    <w:rsid w:val="003C60C4"/>
    <w:rsid w:val="003C7514"/>
    <w:rsid w:val="003D19B6"/>
    <w:rsid w:val="003D1CB2"/>
    <w:rsid w:val="003D5494"/>
    <w:rsid w:val="003D5BDE"/>
    <w:rsid w:val="003D7B96"/>
    <w:rsid w:val="003E054A"/>
    <w:rsid w:val="003E26FE"/>
    <w:rsid w:val="003E3121"/>
    <w:rsid w:val="003E5BF2"/>
    <w:rsid w:val="003F6B2A"/>
    <w:rsid w:val="00423569"/>
    <w:rsid w:val="00434070"/>
    <w:rsid w:val="00442BBF"/>
    <w:rsid w:val="00443B30"/>
    <w:rsid w:val="00446282"/>
    <w:rsid w:val="004655C1"/>
    <w:rsid w:val="00481DE0"/>
    <w:rsid w:val="004849E8"/>
    <w:rsid w:val="004B05FF"/>
    <w:rsid w:val="004C049B"/>
    <w:rsid w:val="004C1EA7"/>
    <w:rsid w:val="004C2BFA"/>
    <w:rsid w:val="004C433C"/>
    <w:rsid w:val="004C57CD"/>
    <w:rsid w:val="004F23E8"/>
    <w:rsid w:val="004F2BB6"/>
    <w:rsid w:val="0050186A"/>
    <w:rsid w:val="005106C9"/>
    <w:rsid w:val="005230B6"/>
    <w:rsid w:val="00523E6D"/>
    <w:rsid w:val="00530E39"/>
    <w:rsid w:val="00541632"/>
    <w:rsid w:val="00546341"/>
    <w:rsid w:val="00547355"/>
    <w:rsid w:val="005476A7"/>
    <w:rsid w:val="005538C6"/>
    <w:rsid w:val="005552BF"/>
    <w:rsid w:val="0055625F"/>
    <w:rsid w:val="0057113B"/>
    <w:rsid w:val="005901F5"/>
    <w:rsid w:val="005953C1"/>
    <w:rsid w:val="005A110A"/>
    <w:rsid w:val="005A5545"/>
    <w:rsid w:val="005A7A0C"/>
    <w:rsid w:val="005B38C6"/>
    <w:rsid w:val="005C33A4"/>
    <w:rsid w:val="005D11DA"/>
    <w:rsid w:val="005D5C35"/>
    <w:rsid w:val="005E12E0"/>
    <w:rsid w:val="005E1598"/>
    <w:rsid w:val="005E4387"/>
    <w:rsid w:val="005E5C1B"/>
    <w:rsid w:val="005F3A42"/>
    <w:rsid w:val="006009D4"/>
    <w:rsid w:val="006239E8"/>
    <w:rsid w:val="0062437D"/>
    <w:rsid w:val="00624B0C"/>
    <w:rsid w:val="0063307F"/>
    <w:rsid w:val="006371FF"/>
    <w:rsid w:val="00637A08"/>
    <w:rsid w:val="00641167"/>
    <w:rsid w:val="006414F3"/>
    <w:rsid w:val="00641988"/>
    <w:rsid w:val="0064306B"/>
    <w:rsid w:val="006463DD"/>
    <w:rsid w:val="006467E8"/>
    <w:rsid w:val="00656821"/>
    <w:rsid w:val="00662601"/>
    <w:rsid w:val="00665061"/>
    <w:rsid w:val="0066532C"/>
    <w:rsid w:val="00666ECA"/>
    <w:rsid w:val="00670D61"/>
    <w:rsid w:val="006755CA"/>
    <w:rsid w:val="00675F4E"/>
    <w:rsid w:val="00680082"/>
    <w:rsid w:val="00680FCC"/>
    <w:rsid w:val="00683228"/>
    <w:rsid w:val="00684AC4"/>
    <w:rsid w:val="006A6F13"/>
    <w:rsid w:val="006B1BEB"/>
    <w:rsid w:val="006C194D"/>
    <w:rsid w:val="006C6F01"/>
    <w:rsid w:val="006D128D"/>
    <w:rsid w:val="006E15F3"/>
    <w:rsid w:val="006E6CF2"/>
    <w:rsid w:val="006F1EB8"/>
    <w:rsid w:val="006F2C01"/>
    <w:rsid w:val="007007BC"/>
    <w:rsid w:val="00700909"/>
    <w:rsid w:val="00701C9C"/>
    <w:rsid w:val="00701CF2"/>
    <w:rsid w:val="0070736D"/>
    <w:rsid w:val="0070780E"/>
    <w:rsid w:val="00707942"/>
    <w:rsid w:val="00712FB4"/>
    <w:rsid w:val="00717B52"/>
    <w:rsid w:val="00722ED1"/>
    <w:rsid w:val="0072348B"/>
    <w:rsid w:val="007330ED"/>
    <w:rsid w:val="00745BAD"/>
    <w:rsid w:val="007463F0"/>
    <w:rsid w:val="007522B2"/>
    <w:rsid w:val="007629EB"/>
    <w:rsid w:val="00774B53"/>
    <w:rsid w:val="007761C7"/>
    <w:rsid w:val="00787B20"/>
    <w:rsid w:val="00796A2D"/>
    <w:rsid w:val="00796B7D"/>
    <w:rsid w:val="00796ED0"/>
    <w:rsid w:val="00797672"/>
    <w:rsid w:val="007A214C"/>
    <w:rsid w:val="007A4F3F"/>
    <w:rsid w:val="007A603C"/>
    <w:rsid w:val="007A6D1D"/>
    <w:rsid w:val="007B0CB0"/>
    <w:rsid w:val="007B1957"/>
    <w:rsid w:val="007C10FD"/>
    <w:rsid w:val="007C1F41"/>
    <w:rsid w:val="007C3BB0"/>
    <w:rsid w:val="007C686A"/>
    <w:rsid w:val="007D29CB"/>
    <w:rsid w:val="007D2FF2"/>
    <w:rsid w:val="007D5E0F"/>
    <w:rsid w:val="007E3592"/>
    <w:rsid w:val="007F5D7A"/>
    <w:rsid w:val="007F6BF6"/>
    <w:rsid w:val="0080231A"/>
    <w:rsid w:val="00810C6C"/>
    <w:rsid w:val="00814CA0"/>
    <w:rsid w:val="00816C89"/>
    <w:rsid w:val="008206CE"/>
    <w:rsid w:val="00824268"/>
    <w:rsid w:val="00833143"/>
    <w:rsid w:val="00833333"/>
    <w:rsid w:val="00833505"/>
    <w:rsid w:val="00834BD8"/>
    <w:rsid w:val="008355D8"/>
    <w:rsid w:val="008376F5"/>
    <w:rsid w:val="0084329F"/>
    <w:rsid w:val="0085462D"/>
    <w:rsid w:val="00860635"/>
    <w:rsid w:val="00861343"/>
    <w:rsid w:val="00861BA1"/>
    <w:rsid w:val="00866542"/>
    <w:rsid w:val="00870D92"/>
    <w:rsid w:val="00872367"/>
    <w:rsid w:val="0088399D"/>
    <w:rsid w:val="008A2BA8"/>
    <w:rsid w:val="008A5A78"/>
    <w:rsid w:val="008B7B66"/>
    <w:rsid w:val="008C383B"/>
    <w:rsid w:val="008D134A"/>
    <w:rsid w:val="008D6E09"/>
    <w:rsid w:val="008E4D9F"/>
    <w:rsid w:val="008F3E36"/>
    <w:rsid w:val="008F45A5"/>
    <w:rsid w:val="008F5A72"/>
    <w:rsid w:val="00920C6D"/>
    <w:rsid w:val="00924428"/>
    <w:rsid w:val="0093480F"/>
    <w:rsid w:val="00934B14"/>
    <w:rsid w:val="0094694A"/>
    <w:rsid w:val="00954EC2"/>
    <w:rsid w:val="00957C32"/>
    <w:rsid w:val="00957DDD"/>
    <w:rsid w:val="0096185D"/>
    <w:rsid w:val="00964BCE"/>
    <w:rsid w:val="00970C20"/>
    <w:rsid w:val="00975DF1"/>
    <w:rsid w:val="00976521"/>
    <w:rsid w:val="00980256"/>
    <w:rsid w:val="00981A8C"/>
    <w:rsid w:val="009A63F3"/>
    <w:rsid w:val="009B20ED"/>
    <w:rsid w:val="009B6349"/>
    <w:rsid w:val="009B7F04"/>
    <w:rsid w:val="009D7813"/>
    <w:rsid w:val="009E4ED1"/>
    <w:rsid w:val="009E75B9"/>
    <w:rsid w:val="009E75E4"/>
    <w:rsid w:val="009F2C2C"/>
    <w:rsid w:val="00A16F87"/>
    <w:rsid w:val="00A36971"/>
    <w:rsid w:val="00A409A0"/>
    <w:rsid w:val="00A43EEC"/>
    <w:rsid w:val="00A44915"/>
    <w:rsid w:val="00A4776D"/>
    <w:rsid w:val="00A56F15"/>
    <w:rsid w:val="00A65D67"/>
    <w:rsid w:val="00A66111"/>
    <w:rsid w:val="00A66586"/>
    <w:rsid w:val="00A670C1"/>
    <w:rsid w:val="00A724AD"/>
    <w:rsid w:val="00A7440A"/>
    <w:rsid w:val="00A93801"/>
    <w:rsid w:val="00A9597F"/>
    <w:rsid w:val="00AA6454"/>
    <w:rsid w:val="00AB398D"/>
    <w:rsid w:val="00AC4D7D"/>
    <w:rsid w:val="00AD4267"/>
    <w:rsid w:val="00AD5B6B"/>
    <w:rsid w:val="00AE6F93"/>
    <w:rsid w:val="00AF4F9A"/>
    <w:rsid w:val="00AF6952"/>
    <w:rsid w:val="00B03F9C"/>
    <w:rsid w:val="00B103A7"/>
    <w:rsid w:val="00B11538"/>
    <w:rsid w:val="00B266F6"/>
    <w:rsid w:val="00B274E5"/>
    <w:rsid w:val="00B34892"/>
    <w:rsid w:val="00B418DE"/>
    <w:rsid w:val="00B41DCD"/>
    <w:rsid w:val="00B4770A"/>
    <w:rsid w:val="00B6197E"/>
    <w:rsid w:val="00B770AA"/>
    <w:rsid w:val="00B7728F"/>
    <w:rsid w:val="00B8660A"/>
    <w:rsid w:val="00B90EAB"/>
    <w:rsid w:val="00BA09DA"/>
    <w:rsid w:val="00BA2A39"/>
    <w:rsid w:val="00BA60C9"/>
    <w:rsid w:val="00BB03F5"/>
    <w:rsid w:val="00BB305A"/>
    <w:rsid w:val="00BB5F26"/>
    <w:rsid w:val="00BC1FAC"/>
    <w:rsid w:val="00BC4B34"/>
    <w:rsid w:val="00BC61B2"/>
    <w:rsid w:val="00BC67E6"/>
    <w:rsid w:val="00BD2E2A"/>
    <w:rsid w:val="00BD7126"/>
    <w:rsid w:val="00BE49DE"/>
    <w:rsid w:val="00BE5C73"/>
    <w:rsid w:val="00BE761A"/>
    <w:rsid w:val="00BF02B6"/>
    <w:rsid w:val="00BF4DD6"/>
    <w:rsid w:val="00C10769"/>
    <w:rsid w:val="00C1450C"/>
    <w:rsid w:val="00C160FF"/>
    <w:rsid w:val="00C17BC9"/>
    <w:rsid w:val="00C229AF"/>
    <w:rsid w:val="00C23192"/>
    <w:rsid w:val="00C250A5"/>
    <w:rsid w:val="00C30A78"/>
    <w:rsid w:val="00C35497"/>
    <w:rsid w:val="00C41FE3"/>
    <w:rsid w:val="00C51E08"/>
    <w:rsid w:val="00C53EAD"/>
    <w:rsid w:val="00C55677"/>
    <w:rsid w:val="00C64814"/>
    <w:rsid w:val="00C64E0F"/>
    <w:rsid w:val="00C93AB8"/>
    <w:rsid w:val="00CA4075"/>
    <w:rsid w:val="00CB07E3"/>
    <w:rsid w:val="00CB0941"/>
    <w:rsid w:val="00CC07B7"/>
    <w:rsid w:val="00CC1CA0"/>
    <w:rsid w:val="00CC302E"/>
    <w:rsid w:val="00CC50DD"/>
    <w:rsid w:val="00CC6554"/>
    <w:rsid w:val="00CC7065"/>
    <w:rsid w:val="00CD3F1B"/>
    <w:rsid w:val="00CD67B6"/>
    <w:rsid w:val="00CE11AC"/>
    <w:rsid w:val="00CE1EBA"/>
    <w:rsid w:val="00CE58D2"/>
    <w:rsid w:val="00CF30B8"/>
    <w:rsid w:val="00CF392E"/>
    <w:rsid w:val="00CF74CD"/>
    <w:rsid w:val="00D0795B"/>
    <w:rsid w:val="00D25207"/>
    <w:rsid w:val="00D25C3C"/>
    <w:rsid w:val="00D37EB3"/>
    <w:rsid w:val="00D40B97"/>
    <w:rsid w:val="00D432EC"/>
    <w:rsid w:val="00D54E9A"/>
    <w:rsid w:val="00D56631"/>
    <w:rsid w:val="00D606C0"/>
    <w:rsid w:val="00D626EE"/>
    <w:rsid w:val="00D7010F"/>
    <w:rsid w:val="00D75D80"/>
    <w:rsid w:val="00D857A0"/>
    <w:rsid w:val="00D8750E"/>
    <w:rsid w:val="00D93734"/>
    <w:rsid w:val="00D958CE"/>
    <w:rsid w:val="00D96E5C"/>
    <w:rsid w:val="00DA47F2"/>
    <w:rsid w:val="00DB0228"/>
    <w:rsid w:val="00DB53B8"/>
    <w:rsid w:val="00DC20F7"/>
    <w:rsid w:val="00DC55A2"/>
    <w:rsid w:val="00DD6130"/>
    <w:rsid w:val="00DE0DB8"/>
    <w:rsid w:val="00DF43BE"/>
    <w:rsid w:val="00E04D6E"/>
    <w:rsid w:val="00E07D24"/>
    <w:rsid w:val="00E17B08"/>
    <w:rsid w:val="00E22F53"/>
    <w:rsid w:val="00E23A55"/>
    <w:rsid w:val="00E604E7"/>
    <w:rsid w:val="00E60C26"/>
    <w:rsid w:val="00E61054"/>
    <w:rsid w:val="00E61EBE"/>
    <w:rsid w:val="00E62F2F"/>
    <w:rsid w:val="00E654BB"/>
    <w:rsid w:val="00E7265C"/>
    <w:rsid w:val="00E7504E"/>
    <w:rsid w:val="00E824BD"/>
    <w:rsid w:val="00E844EA"/>
    <w:rsid w:val="00E87D97"/>
    <w:rsid w:val="00EA09F5"/>
    <w:rsid w:val="00EA53E1"/>
    <w:rsid w:val="00EA6308"/>
    <w:rsid w:val="00EB05C6"/>
    <w:rsid w:val="00EB6F02"/>
    <w:rsid w:val="00EB773E"/>
    <w:rsid w:val="00EC0294"/>
    <w:rsid w:val="00EC093F"/>
    <w:rsid w:val="00EC1BC7"/>
    <w:rsid w:val="00ED0E43"/>
    <w:rsid w:val="00EE09C6"/>
    <w:rsid w:val="00EE0ED9"/>
    <w:rsid w:val="00EE4DEC"/>
    <w:rsid w:val="00EF0303"/>
    <w:rsid w:val="00EF0D19"/>
    <w:rsid w:val="00F048B9"/>
    <w:rsid w:val="00F20836"/>
    <w:rsid w:val="00F2381C"/>
    <w:rsid w:val="00F26087"/>
    <w:rsid w:val="00F302B7"/>
    <w:rsid w:val="00F33EDE"/>
    <w:rsid w:val="00F37BD0"/>
    <w:rsid w:val="00F473FE"/>
    <w:rsid w:val="00F47FBB"/>
    <w:rsid w:val="00F54705"/>
    <w:rsid w:val="00F60B81"/>
    <w:rsid w:val="00F662E0"/>
    <w:rsid w:val="00F725C6"/>
    <w:rsid w:val="00F75441"/>
    <w:rsid w:val="00F83C89"/>
    <w:rsid w:val="00F85167"/>
    <w:rsid w:val="00F85357"/>
    <w:rsid w:val="00F86D4E"/>
    <w:rsid w:val="00F93618"/>
    <w:rsid w:val="00F94C76"/>
    <w:rsid w:val="00F96CFA"/>
    <w:rsid w:val="00FA5F52"/>
    <w:rsid w:val="00FC2A29"/>
    <w:rsid w:val="00FC60C5"/>
    <w:rsid w:val="00FD32DE"/>
    <w:rsid w:val="00FD5CCA"/>
    <w:rsid w:val="00FE6821"/>
    <w:rsid w:val="00FE6E9A"/>
    <w:rsid w:val="00FE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0D46A8"/>
  <w15:docId w15:val="{B5F7A4D9-0585-47B3-9475-2DB288F2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5167"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Ttulo1">
    <w:name w:val="heading 1"/>
    <w:basedOn w:val="Normal"/>
    <w:next w:val="Normal"/>
    <w:link w:val="Ttulo1Carter"/>
    <w:qFormat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arter"/>
    <w:qFormat/>
    <w:pPr>
      <w:keepNext/>
      <w:numPr>
        <w:numId w:val="86"/>
      </w:numPr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Rodap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elacomGrelha">
    <w:name w:val="Table Grid"/>
    <w:basedOn w:val="Tabela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locked/>
    <w:rPr>
      <w:rFonts w:ascii="Arial" w:hAnsi="Arial"/>
    </w:rPr>
  </w:style>
  <w:style w:type="paragraph" w:customStyle="1" w:styleId="KopfzeileFix">
    <w:name w:val="Kopfzeile_Fix"/>
    <w:basedOn w:val="Cabealho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Cabealho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2"/>
      </w:numPr>
      <w:tabs>
        <w:tab w:val="clear" w:pos="1186"/>
        <w:tab w:val="left" w:pos="284"/>
      </w:tabs>
      <w:ind w:left="284"/>
    </w:pPr>
  </w:style>
  <w:style w:type="paragraph" w:styleId="Textodebalo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arter"/>
    <w:uiPriority w:val="34"/>
    <w:qFormat/>
    <w:pPr>
      <w:ind w:left="72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Tipodeletrapredefinidodopargrafo"/>
  </w:style>
  <w:style w:type="character" w:styleId="Forte">
    <w:name w:val="Strong"/>
    <w:basedOn w:val="Tipodeletrapredefinidodopargrafo"/>
    <w:uiPriority w:val="1"/>
    <w:qFormat/>
    <w:locked/>
    <w:rPr>
      <w:b/>
      <w:bCs/>
    </w:rPr>
  </w:style>
  <w:style w:type="paragraph" w:styleId="Cabealhodondice">
    <w:name w:val="TOC Heading"/>
    <w:basedOn w:val="Ttulo1"/>
    <w:next w:val="Normal"/>
    <w:uiPriority w:val="39"/>
    <w:unhideWhenUsed/>
    <w:qFormat/>
    <w:rsid w:val="006F1EB8"/>
    <w:pPr>
      <w:keepLines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lang w:eastAsia="en-US"/>
    </w:rPr>
  </w:style>
  <w:style w:type="paragraph" w:customStyle="1" w:styleId="Style1">
    <w:name w:val="Style1"/>
    <w:basedOn w:val="Ttulo1"/>
    <w:link w:val="Style1Char"/>
    <w:qFormat/>
    <w:rsid w:val="006F1EB8"/>
    <w:pPr>
      <w:framePr w:hSpace="180" w:wrap="around" w:vAnchor="text" w:hAnchor="margin" w:xAlign="center" w:y="128"/>
      <w:numPr>
        <w:numId w:val="50"/>
      </w:numPr>
    </w:pPr>
    <w:rPr>
      <w:lang w:val="pt-PT"/>
    </w:rPr>
  </w:style>
  <w:style w:type="character" w:customStyle="1" w:styleId="Ttulo1Carter">
    <w:name w:val="Título 1 Caráter"/>
    <w:basedOn w:val="Tipodeletrapredefinidodopargrafo"/>
    <w:link w:val="Ttulo1"/>
    <w:rsid w:val="006F1EB8"/>
    <w:rPr>
      <w:rFonts w:ascii="Arial Black" w:hAnsi="Arial Black" w:cs="Arial"/>
      <w:bCs/>
      <w:kern w:val="32"/>
      <w:sz w:val="24"/>
      <w:szCs w:val="32"/>
      <w:lang w:val="en-US" w:eastAsia="de-DE"/>
    </w:rPr>
  </w:style>
  <w:style w:type="character" w:customStyle="1" w:styleId="Style1Char">
    <w:name w:val="Style1 Char"/>
    <w:basedOn w:val="Ttulo1Carter"/>
    <w:link w:val="Style1"/>
    <w:rsid w:val="006F1EB8"/>
    <w:rPr>
      <w:rFonts w:ascii="Arial Black" w:hAnsi="Arial Black" w:cs="Arial"/>
      <w:bCs/>
      <w:kern w:val="32"/>
      <w:sz w:val="24"/>
      <w:szCs w:val="32"/>
      <w:lang w:val="pt-PT" w:eastAsia="de-DE"/>
    </w:rPr>
  </w:style>
  <w:style w:type="paragraph" w:styleId="ndice1">
    <w:name w:val="toc 1"/>
    <w:basedOn w:val="Normal"/>
    <w:next w:val="Normal"/>
    <w:autoRedefine/>
    <w:uiPriority w:val="39"/>
    <w:unhideWhenUsed/>
    <w:locked/>
    <w:rsid w:val="006F1EB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locked/>
    <w:rsid w:val="006F1EB8"/>
    <w:rPr>
      <w:color w:val="0000FF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rsid w:val="006F1EB8"/>
    <w:rPr>
      <w:rFonts w:ascii="Arial" w:hAnsi="Arial" w:cs="Arial"/>
      <w:b/>
      <w:bCs/>
      <w:iCs/>
      <w:sz w:val="24"/>
      <w:szCs w:val="28"/>
      <w:lang w:val="en-US" w:eastAsia="de-DE"/>
    </w:rPr>
  </w:style>
  <w:style w:type="paragraph" w:styleId="ndice2">
    <w:name w:val="toc 2"/>
    <w:basedOn w:val="Normal"/>
    <w:next w:val="Normal"/>
    <w:autoRedefine/>
    <w:uiPriority w:val="39"/>
    <w:unhideWhenUsed/>
    <w:locked/>
    <w:rsid w:val="006F1EB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85A184-CFE0-46DE-A7EC-2F45E60517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21</Pages>
  <Words>1064</Words>
  <Characters>5748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VAMED Standortentwicklung und Engineering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HUTT, Richard</dc:creator>
  <cp:lastModifiedBy>SANTOS, Faustino Eliseu</cp:lastModifiedBy>
  <cp:revision>2</cp:revision>
  <cp:lastPrinted>2025-01-08T14:34:00Z</cp:lastPrinted>
  <dcterms:created xsi:type="dcterms:W3CDTF">2026-05-20T09:52:00Z</dcterms:created>
  <dcterms:modified xsi:type="dcterms:W3CDTF">2026-05-20T09:52:00Z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