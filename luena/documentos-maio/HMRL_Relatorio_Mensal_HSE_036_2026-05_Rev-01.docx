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0"/>
        <w:gridCol w:w="4910"/>
      </w:tblGrid>
      <w:tr w:rsidR="00FC02AA" w:rsidRPr="0036015D" w14:paraId="1CD9F668" w14:textId="77777777">
        <w:trPr>
          <w:trHeight w:val="342"/>
        </w:trPr>
        <w:tc>
          <w:tcPr>
            <w:tcW w:w="10490" w:type="dxa"/>
            <w:gridSpan w:val="2"/>
            <w:tcBorders>
              <w:top w:val="nil"/>
              <w:bottom w:val="single" w:sz="4" w:space="0" w:color="auto"/>
            </w:tcBorders>
          </w:tcPr>
          <w:p w14:paraId="5016FC4D" w14:textId="31288BA0" w:rsidR="00FC02AA" w:rsidRDefault="00EA1FBB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/>
                <w:sz w:val="28"/>
                <w:lang w:val="pt-PT"/>
              </w:rPr>
              <w:t>HMRL| Relatório Mensal de Segurança e Ambiente Nº. 0</w:t>
            </w:r>
            <w:r w:rsidR="00E23961">
              <w:rPr>
                <w:rFonts w:asciiTheme="minorHAnsi" w:hAnsiTheme="minorHAnsi"/>
                <w:b/>
                <w:sz w:val="28"/>
                <w:lang w:val="pt-PT"/>
              </w:rPr>
              <w:t>3</w:t>
            </w:r>
            <w:r w:rsidR="00B27CCF">
              <w:rPr>
                <w:rFonts w:asciiTheme="minorHAnsi" w:hAnsiTheme="minorHAnsi"/>
                <w:b/>
                <w:sz w:val="28"/>
                <w:lang w:val="pt-PT"/>
              </w:rPr>
              <w:t>6</w:t>
            </w:r>
          </w:p>
        </w:tc>
      </w:tr>
      <w:tr w:rsidR="00FC02AA" w:rsidRPr="0036015D" w14:paraId="3474FC95" w14:textId="77777777">
        <w:trPr>
          <w:trHeight w:val="342"/>
        </w:trPr>
        <w:tc>
          <w:tcPr>
            <w:tcW w:w="558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70CEC4DA" w14:textId="77777777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Designação da obra: HMRL – Hospital Militar Regional de Luena</w:t>
            </w:r>
          </w:p>
        </w:tc>
        <w:tc>
          <w:tcPr>
            <w:tcW w:w="491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4762CD91" w14:textId="77777777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N.º da Obra: 14DC - DEI/SV/2021</w:t>
            </w:r>
          </w:p>
        </w:tc>
      </w:tr>
      <w:tr w:rsidR="00FC02AA" w14:paraId="3972D15B" w14:textId="77777777">
        <w:trPr>
          <w:trHeight w:val="342"/>
        </w:trPr>
        <w:tc>
          <w:tcPr>
            <w:tcW w:w="558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070AAFDB" w14:textId="4AA88923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Mês:</w:t>
            </w:r>
            <w:r w:rsidR="00B24DA8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proofErr w:type="gramStart"/>
            <w:r w:rsidR="000C7186">
              <w:rPr>
                <w:rFonts w:asciiTheme="minorHAnsi" w:hAnsiTheme="minorHAnsi"/>
                <w:sz w:val="20"/>
                <w:szCs w:val="22"/>
                <w:lang w:val="pt-PT"/>
              </w:rPr>
              <w:t>M</w:t>
            </w:r>
            <w:r w:rsidR="00B27CCF">
              <w:rPr>
                <w:rFonts w:asciiTheme="minorHAnsi" w:hAnsiTheme="minorHAnsi"/>
                <w:sz w:val="20"/>
                <w:szCs w:val="22"/>
                <w:lang w:val="pt-PT"/>
              </w:rPr>
              <w:t>aio</w:t>
            </w:r>
            <w:proofErr w:type="gramEnd"/>
            <w:r w:rsidR="00B24DA8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de 202</w:t>
            </w:r>
            <w:r w:rsidR="00230F69">
              <w:rPr>
                <w:rFonts w:asciiTheme="minorHAnsi" w:hAnsiTheme="minorHAnsi"/>
                <w:sz w:val="20"/>
                <w:szCs w:val="22"/>
                <w:lang w:val="pt-PT"/>
              </w:rPr>
              <w:t>6</w:t>
            </w:r>
          </w:p>
        </w:tc>
        <w:tc>
          <w:tcPr>
            <w:tcW w:w="491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4009223A" w14:textId="2A4BDF4A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 xml:space="preserve">Project Manager: </w:t>
            </w:r>
            <w:r w:rsidR="00A20D62">
              <w:rPr>
                <w:rFonts w:asciiTheme="minorHAnsi" w:hAnsiTheme="minorHAnsi"/>
                <w:sz w:val="20"/>
                <w:szCs w:val="22"/>
                <w:lang w:val="pt-PT"/>
              </w:rPr>
              <w:t>F</w:t>
            </w:r>
            <w:r w:rsidR="00271132">
              <w:rPr>
                <w:rFonts w:asciiTheme="minorHAnsi" w:hAnsiTheme="minorHAnsi"/>
                <w:sz w:val="20"/>
                <w:szCs w:val="22"/>
                <w:lang w:val="pt-PT"/>
              </w:rPr>
              <w:t>á</w:t>
            </w:r>
            <w:r w:rsidR="00A20D62">
              <w:rPr>
                <w:rFonts w:asciiTheme="minorHAnsi" w:hAnsiTheme="minorHAnsi"/>
                <w:sz w:val="20"/>
                <w:szCs w:val="22"/>
                <w:lang w:val="pt-PT"/>
              </w:rPr>
              <w:t>bio Seda</w:t>
            </w:r>
          </w:p>
        </w:tc>
      </w:tr>
    </w:tbl>
    <w:p w14:paraId="04D65213" w14:textId="77777777" w:rsidR="00FC02AA" w:rsidRDefault="00FC02AA">
      <w:pPr>
        <w:ind w:right="60"/>
        <w:rPr>
          <w:rFonts w:asciiTheme="minorHAnsi" w:hAnsiTheme="minorHAnsi"/>
          <w:b/>
          <w:sz w:val="18"/>
          <w:szCs w:val="16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FC02AA" w:rsidRPr="0036015D" w14:paraId="737EF73A" w14:textId="77777777"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2D17575B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Identificação dos intervenientes na obra</w:t>
            </w:r>
          </w:p>
        </w:tc>
      </w:tr>
      <w:tr w:rsidR="00FC02AA" w14:paraId="2012625F" w14:textId="77777777" w:rsidTr="007F4554">
        <w:tc>
          <w:tcPr>
            <w:tcW w:w="349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8DF5C9C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Nome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BF0C64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Função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3EF38A6E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Assinatura</w:t>
            </w:r>
          </w:p>
        </w:tc>
      </w:tr>
      <w:tr w:rsidR="00FC02AA" w14:paraId="6E0DDC66" w14:textId="77777777" w:rsidTr="007F4554">
        <w:tc>
          <w:tcPr>
            <w:tcW w:w="3496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C54AA21" w14:textId="2F558FE6" w:rsidR="00FC02AA" w:rsidRPr="00AB37CB" w:rsidRDefault="00D6185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Abubacar Sumalgy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0FA91A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Site Manager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ED720B1" w14:textId="77777777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7F4554" w14:paraId="7E8FD7EF" w14:textId="77777777" w:rsidTr="007F4554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269A32" w14:textId="5C265F1C" w:rsidR="007F4554" w:rsidRPr="00AB37CB" w:rsidRDefault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Hector Spagnol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F6492D" w14:textId="6DD5E1EA" w:rsidR="007F4554" w:rsidRPr="00AB37CB" w:rsidRDefault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pt-PT"/>
              </w:rPr>
              <w:t>Adjuntodo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Site Manager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7623B76" w14:textId="77777777" w:rsidR="007F4554" w:rsidRPr="00AB37CB" w:rsidRDefault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FC02AA" w14:paraId="26E606F8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CD1471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Hendrik Silva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95EF5E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HSE Coordenador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50CCB75" w14:textId="77777777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316CC7" w14:paraId="7DAA88D0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E0DC9C" w14:textId="58A2A47A" w:rsidR="00316CC7" w:rsidRPr="00AB37CB" w:rsidRDefault="00E23961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Juar</w:t>
            </w:r>
            <w:r w:rsidRPr="00AB37C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ê</w:t>
            </w: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s </w:t>
            </w:r>
            <w:proofErr w:type="spellStart"/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Manico</w:t>
            </w:r>
            <w:proofErr w:type="spellEnd"/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C7C3844" w14:textId="4E309477" w:rsidR="00316CC7" w:rsidRPr="00AB37CB" w:rsidRDefault="00E23961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E23961">
              <w:rPr>
                <w:rFonts w:asciiTheme="minorHAnsi" w:hAnsiTheme="minorHAnsi"/>
                <w:sz w:val="20"/>
                <w:szCs w:val="20"/>
                <w:lang w:val="pt-PT"/>
              </w:rPr>
              <w:t>Coordenador Ambientalista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487829D" w14:textId="77777777" w:rsidR="00316CC7" w:rsidRPr="00AB37CB" w:rsidRDefault="00316CC7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7F4554" w14:paraId="58C38F8A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4C4DCE0" w14:textId="085ED47E" w:rsidR="007F4554" w:rsidRPr="00AB37CB" w:rsidRDefault="007F4554" w:rsidP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Mário Miguel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F5A380B" w14:textId="390AA204" w:rsidR="007F4554" w:rsidRPr="00AB37CB" w:rsidRDefault="007F4554" w:rsidP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Assistente 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324E074" w14:textId="77777777" w:rsidR="007F4554" w:rsidRDefault="007F4554" w:rsidP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</w:tbl>
    <w:p w14:paraId="61669352" w14:textId="77777777" w:rsidR="00FC02AA" w:rsidRDefault="00FC02AA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18"/>
          <w:szCs w:val="18"/>
          <w:lang w:val="pt-PT"/>
        </w:rPr>
      </w:pPr>
    </w:p>
    <w:tbl>
      <w:tblPr>
        <w:tblStyle w:val="TabelacomGrelha"/>
        <w:tblW w:w="1069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4"/>
        <w:gridCol w:w="3524"/>
        <w:gridCol w:w="3609"/>
      </w:tblGrid>
      <w:tr w:rsidR="00FC02AA" w:rsidRPr="00EE413D" w14:paraId="14405DD9" w14:textId="77777777" w:rsidTr="00FA72F6">
        <w:trPr>
          <w:trHeight w:val="114"/>
        </w:trPr>
        <w:tc>
          <w:tcPr>
            <w:tcW w:w="10697" w:type="dxa"/>
            <w:gridSpan w:val="3"/>
            <w:tcBorders>
              <w:top w:val="nil"/>
              <w:bottom w:val="single" w:sz="4" w:space="0" w:color="auto"/>
            </w:tcBorders>
          </w:tcPr>
          <w:p w14:paraId="372EAA19" w14:textId="7DE44C95" w:rsidR="00FC02AA" w:rsidRPr="0055296B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Empresas envolvidas</w:t>
            </w:r>
            <w:r w:rsidR="005013D7" w:rsidRPr="0055296B">
              <w:rPr>
                <w:rFonts w:asciiTheme="minorHAnsi" w:hAnsiTheme="minorHAnsi"/>
                <w:b/>
                <w:szCs w:val="20"/>
                <w:lang w:val="pt-PT"/>
              </w:rPr>
              <w:t xml:space="preserve"> </w:t>
            </w:r>
          </w:p>
        </w:tc>
      </w:tr>
      <w:tr w:rsidR="00FC02AA" w:rsidRPr="00EE413D" w14:paraId="03744CD7" w14:textId="77777777" w:rsidTr="00FA72F6">
        <w:trPr>
          <w:trHeight w:val="131"/>
        </w:trPr>
        <w:tc>
          <w:tcPr>
            <w:tcW w:w="356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45CFC5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Empresa</w:t>
            </w: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E4A4DE7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Especialidade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39B9A1F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Número de trabalhadores</w:t>
            </w:r>
          </w:p>
        </w:tc>
      </w:tr>
      <w:tr w:rsidR="00FC02AA" w:rsidRPr="00EE413D" w14:paraId="640EEC54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B482B7" w14:textId="77777777" w:rsidR="00FC02AA" w:rsidRPr="0055296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6B075934" w14:textId="77777777" w:rsidR="00FC02AA" w:rsidRPr="0055296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Gestora do </w:t>
            </w:r>
            <w:proofErr w:type="spellStart"/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Projecto</w:t>
            </w:r>
            <w:proofErr w:type="spellEnd"/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13F61EF9" w14:textId="709ADA25" w:rsidR="00FC02AA" w:rsidRPr="0055296B" w:rsidRDefault="00B27CCF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9</w:t>
            </w:r>
          </w:p>
        </w:tc>
      </w:tr>
      <w:tr w:rsidR="00FC02AA" w:rsidRPr="0036015D" w14:paraId="41814543" w14:textId="77777777" w:rsidTr="00FA72F6">
        <w:trPr>
          <w:trHeight w:val="433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306846" w14:textId="3545720C" w:rsidR="00FC02AA" w:rsidRPr="00FA72F6" w:rsidRDefault="00FA72F6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FA72F6">
              <w:rPr>
                <w:rFonts w:asciiTheme="minorHAnsi" w:hAnsiTheme="minorHAnsi"/>
                <w:bCs/>
                <w:sz w:val="24"/>
                <w:lang w:val="pt-PT"/>
              </w:rPr>
              <w:t>MINDENACVP</w:t>
            </w: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6F1D1587" w14:textId="620A3D01" w:rsidR="00FC02AA" w:rsidRPr="00FA72F6" w:rsidRDefault="00FA72F6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FA72F6">
              <w:rPr>
                <w:rFonts w:asciiTheme="minorHAnsi" w:hAnsiTheme="minorHAnsi"/>
                <w:bCs/>
                <w:sz w:val="24"/>
                <w:lang w:val="pt-PT"/>
              </w:rPr>
              <w:t>Segurança das instalações no âmbito da inerência ao MINDENACVP</w:t>
            </w: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49CFBC8D" w14:textId="64F4BE4B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36015D" w14:paraId="696291E7" w14:textId="77777777" w:rsidTr="00FA72F6">
        <w:trPr>
          <w:trHeight w:val="143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74B0597" w14:textId="3D500AC4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34223B10" w14:textId="46B0DE12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20409A0C" w14:textId="1C354074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36015D" w14:paraId="10286A58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843911" w14:textId="2CC571FE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3C8DF51A" w14:textId="04E44410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2D00BB91" w14:textId="41F6699F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36015D" w14:paraId="7DB9FD59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845C13" w14:textId="226396A1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65CD4840" w14:textId="037D18CB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0F59A921" w14:textId="253EDD8B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36015D" w14:paraId="381FEB2B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3393F88" w14:textId="22C93014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26473C85" w14:textId="76DDF4CE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15E97450" w14:textId="77C5DCBC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569CCF88" w14:textId="77777777" w:rsidTr="00FA72F6">
        <w:trPr>
          <w:trHeight w:val="118"/>
        </w:trPr>
        <w:tc>
          <w:tcPr>
            <w:tcW w:w="7088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B8D9CC0" w14:textId="4CE92CF4" w:rsidR="00FC02AA" w:rsidRPr="0055296B" w:rsidRDefault="00FA72F6" w:rsidP="00FA72F6">
            <w:pPr>
              <w:spacing w:line="276" w:lineRule="auto"/>
              <w:ind w:right="60"/>
              <w:jc w:val="right"/>
              <w:rPr>
                <w:rFonts w:asciiTheme="minorHAnsi" w:hAnsiTheme="minorHAnsi"/>
                <w:i/>
                <w:i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i/>
                <w:iCs/>
                <w:sz w:val="20"/>
                <w:szCs w:val="20"/>
                <w:lang w:val="pt-PT"/>
              </w:rPr>
              <w:t>TOTAL</w:t>
            </w: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</w:tcPr>
          <w:p w14:paraId="42C33A35" w14:textId="36F5A866" w:rsidR="00FC02AA" w:rsidRPr="0055296B" w:rsidRDefault="00B27CCF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9</w:t>
            </w:r>
          </w:p>
        </w:tc>
      </w:tr>
    </w:tbl>
    <w:p w14:paraId="58D26ACC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5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365"/>
        <w:gridCol w:w="1365"/>
        <w:gridCol w:w="1365"/>
        <w:gridCol w:w="1125"/>
        <w:gridCol w:w="240"/>
        <w:gridCol w:w="1365"/>
        <w:gridCol w:w="1365"/>
      </w:tblGrid>
      <w:tr w:rsidR="00FC02AA" w:rsidRPr="00FA72F6" w14:paraId="32A13181" w14:textId="77777777">
        <w:tc>
          <w:tcPr>
            <w:tcW w:w="7560" w:type="dxa"/>
            <w:gridSpan w:val="5"/>
            <w:tcBorders>
              <w:top w:val="nil"/>
              <w:bottom w:val="single" w:sz="4" w:space="0" w:color="auto"/>
            </w:tcBorders>
          </w:tcPr>
          <w:p w14:paraId="6D847475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Formação</w:t>
            </w:r>
          </w:p>
          <w:p w14:paraId="1B57FE83" w14:textId="011E6013" w:rsidR="00FA72F6" w:rsidRPr="00FA72F6" w:rsidRDefault="00FA72F6" w:rsidP="00FA72F6">
            <w:pPr>
              <w:ind w:left="-34"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Os trabalhadores da VAMED no mês de </w:t>
            </w:r>
            <w:proofErr w:type="gramStart"/>
            <w:r>
              <w:rPr>
                <w:rFonts w:asciiTheme="minorHAnsi" w:hAnsiTheme="minorHAnsi"/>
                <w:bCs/>
                <w:szCs w:val="20"/>
                <w:lang w:val="pt-PT"/>
              </w:rPr>
              <w:t>Março</w:t>
            </w:r>
            <w:proofErr w:type="gramEnd"/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apenas registaram a presença na ação de formação </w:t>
            </w:r>
            <w:proofErr w:type="spellStart"/>
            <w:r>
              <w:rPr>
                <w:rFonts w:asciiTheme="minorHAnsi" w:hAnsiTheme="minorHAnsi"/>
                <w:bCs/>
                <w:szCs w:val="20"/>
                <w:lang w:val="pt-PT"/>
              </w:rPr>
              <w:t>sebre</w:t>
            </w:r>
            <w:proofErr w:type="spellEnd"/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a comissão de prevenção de acidentes de trabalho. 1 sessão – 1 trabalhador </w:t>
            </w:r>
            <w:r w:rsidR="00FE234B">
              <w:rPr>
                <w:rFonts w:asciiTheme="minorHAnsi" w:hAnsiTheme="minorHAnsi"/>
                <w:bCs/>
                <w:szCs w:val="20"/>
                <w:lang w:val="pt-PT"/>
              </w:rPr>
              <w:t>–</w:t>
            </w:r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</w:t>
            </w:r>
            <w:r w:rsidR="00FE234B">
              <w:rPr>
                <w:rFonts w:asciiTheme="minorHAnsi" w:hAnsiTheme="minorHAnsi"/>
                <w:bCs/>
                <w:szCs w:val="20"/>
                <w:lang w:val="pt-PT"/>
              </w:rPr>
              <w:t>1 hora de formação.</w:t>
            </w:r>
          </w:p>
        </w:tc>
        <w:tc>
          <w:tcPr>
            <w:tcW w:w="2970" w:type="dxa"/>
            <w:gridSpan w:val="3"/>
            <w:tcBorders>
              <w:top w:val="nil"/>
              <w:bottom w:val="single" w:sz="4" w:space="0" w:color="auto"/>
            </w:tcBorders>
          </w:tcPr>
          <w:p w14:paraId="19CB985F" w14:textId="77777777" w:rsidR="00FC02AA" w:rsidRDefault="00FC02AA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</w:tr>
      <w:tr w:rsidR="00FC02AA" w:rsidRPr="0036015D" w14:paraId="6B9CF758" w14:textId="77777777" w:rsidTr="005105C8">
        <w:tc>
          <w:tcPr>
            <w:tcW w:w="234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CF4F628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Âmbito / Tema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9443A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Número formações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2EF3754B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Total de participantes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4CE7971C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Tempo total de formação (n.º formandos x 45min.)</w:t>
            </w:r>
          </w:p>
        </w:tc>
      </w:tr>
      <w:tr w:rsidR="00FC02AA" w14:paraId="165D334C" w14:textId="77777777" w:rsidTr="005105C8">
        <w:tc>
          <w:tcPr>
            <w:tcW w:w="234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FC9D391" w14:textId="77777777" w:rsidR="00FC02AA" w:rsidRDefault="00FC02AA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C6516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F2D62E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B396388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3AC4A2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3A5637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AE53635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</w:tr>
      <w:tr w:rsidR="00FC02AA" w14:paraId="79834869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85AC40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F53624">
              <w:rPr>
                <w:rFonts w:asciiTheme="minorHAnsi" w:hAnsiTheme="minorHAnsi"/>
                <w:sz w:val="20"/>
                <w:szCs w:val="20"/>
                <w:lang w:val="pt-PT"/>
              </w:rPr>
              <w:t>Indução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2DCB38" w14:textId="6AB4158E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0</w:t>
            </w:r>
            <w:r w:rsidR="00605335">
              <w:rPr>
                <w:rFonts w:asciiTheme="minorHAnsi" w:hAnsiTheme="minorHAnsi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DA177C" w14:textId="164AA797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FC3B880" w14:textId="6FBB8555" w:rsidR="00FC02AA" w:rsidRDefault="00F53624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  <w:r w:rsidR="00605335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289F924" w14:textId="715CF90E" w:rsidR="00FC02AA" w:rsidRDefault="00E73A5A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227B079" w14:textId="1BCBDD99" w:rsidR="00FC02AA" w:rsidRDefault="00605335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7A9D5FD" w14:textId="03E14B99" w:rsidR="00FC02AA" w:rsidRDefault="00E73A5A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</w:tr>
      <w:tr w:rsidR="00FC02AA" w14:paraId="4A2BA940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C7DEDDD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1B0BBB" w14:textId="725A34D4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9DD39C" w14:textId="029A8FD4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FCBD6DF" w14:textId="5E9D1D08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9FF02A1" w14:textId="773D03EA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7149742" w14:textId="242E5D7E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BFB7E5F" w14:textId="78D2715D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2F5CF6C7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08D292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Ambiente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82E81B" w14:textId="4B46BBBD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0F2F13" w14:textId="33D55BB5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38DA885" w14:textId="13EA8BE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C86CE21" w14:textId="689EAD60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A9EC3B2" w14:textId="248D423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7C6594F" w14:textId="6296484A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1E4D7A74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740A49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Visitantes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ABB4BC4" w14:textId="71CC7238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566F59" w14:textId="7ADCD865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4FA9EAC" w14:textId="67878CF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DA5F159" w14:textId="783CCB0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228940A" w14:textId="34B467F4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9C3F9A7" w14:textId="49319BD4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62292156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D5F6525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FB80E56" w14:textId="144E66BB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30AE78A" w14:textId="4A0FD93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4615AFE" w14:textId="6EC79519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35ECB584" w14:textId="460E69E5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4FC615E" w14:textId="0F5B2EE3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13039DF" w14:textId="4AE24469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</w:tbl>
    <w:p w14:paraId="5EF0CDDC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1489"/>
        <w:gridCol w:w="939"/>
        <w:gridCol w:w="939"/>
        <w:gridCol w:w="939"/>
        <w:gridCol w:w="939"/>
        <w:gridCol w:w="939"/>
        <w:gridCol w:w="939"/>
        <w:gridCol w:w="939"/>
        <w:gridCol w:w="940"/>
      </w:tblGrid>
      <w:tr w:rsidR="00FC02AA" w:rsidRPr="0036015D" w14:paraId="11805B80" w14:textId="77777777">
        <w:tc>
          <w:tcPr>
            <w:tcW w:w="10490" w:type="dxa"/>
            <w:gridSpan w:val="10"/>
            <w:tcBorders>
              <w:top w:val="nil"/>
              <w:bottom w:val="single" w:sz="4" w:space="0" w:color="auto"/>
            </w:tcBorders>
          </w:tcPr>
          <w:p w14:paraId="2E0BA25A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Controlo de alcoolemia</w:t>
            </w:r>
            <w:r w:rsidR="00220A76">
              <w:rPr>
                <w:rFonts w:asciiTheme="minorHAnsi" w:hAnsiTheme="minorHAnsi"/>
                <w:b/>
                <w:szCs w:val="20"/>
                <w:lang w:val="pt-PT"/>
              </w:rPr>
              <w:t xml:space="preserve"> </w:t>
            </w:r>
          </w:p>
          <w:p w14:paraId="57166728" w14:textId="40A2647B" w:rsidR="00FE234B" w:rsidRPr="00FE234B" w:rsidRDefault="00FE234B" w:rsidP="00FE234B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 w:rsidRPr="00FE234B">
              <w:rPr>
                <w:rFonts w:asciiTheme="minorHAnsi" w:hAnsiTheme="minorHAnsi"/>
                <w:bCs/>
                <w:szCs w:val="20"/>
                <w:lang w:val="pt-PT"/>
              </w:rPr>
              <w:t>Em virtude da paralisação temporária e se</w:t>
            </w:r>
            <w:r w:rsidR="00B4754F">
              <w:rPr>
                <w:rFonts w:asciiTheme="minorHAnsi" w:hAnsiTheme="minorHAnsi"/>
                <w:bCs/>
                <w:szCs w:val="20"/>
                <w:lang w:val="pt-PT"/>
              </w:rPr>
              <w:t xml:space="preserve">m alguma </w:t>
            </w:r>
            <w:r w:rsidRPr="00FE234B">
              <w:rPr>
                <w:rFonts w:asciiTheme="minorHAnsi" w:hAnsiTheme="minorHAnsi"/>
                <w:bCs/>
                <w:szCs w:val="20"/>
                <w:lang w:val="pt-PT"/>
              </w:rPr>
              <w:t xml:space="preserve">atividade em </w:t>
            </w:r>
            <w:r>
              <w:rPr>
                <w:rFonts w:asciiTheme="minorHAnsi" w:hAnsiTheme="minorHAnsi"/>
                <w:bCs/>
                <w:szCs w:val="20"/>
                <w:lang w:val="pt-PT"/>
              </w:rPr>
              <w:t>exercício na obra,</w:t>
            </w:r>
            <w:r w:rsidRPr="00FE234B">
              <w:rPr>
                <w:rFonts w:asciiTheme="minorHAnsi" w:hAnsiTheme="minorHAnsi"/>
                <w:bCs/>
                <w:szCs w:val="20"/>
                <w:lang w:val="pt-PT"/>
              </w:rPr>
              <w:t xml:space="preserve"> não houve a necessidade da realização dos testes de alcoolemia</w:t>
            </w:r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aos trabalhadores da VAMED.</w:t>
            </w:r>
          </w:p>
        </w:tc>
      </w:tr>
      <w:tr w:rsidR="00FC02AA" w14:paraId="5ED56D12" w14:textId="77777777">
        <w:tc>
          <w:tcPr>
            <w:tcW w:w="29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442FB8B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Número de testes</w:t>
            </w:r>
          </w:p>
        </w:tc>
        <w:tc>
          <w:tcPr>
            <w:tcW w:w="3756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8B8C64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Negativos</w:t>
            </w:r>
          </w:p>
        </w:tc>
        <w:tc>
          <w:tcPr>
            <w:tcW w:w="3757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39AA5C0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Positivos</w:t>
            </w:r>
          </w:p>
        </w:tc>
      </w:tr>
      <w:tr w:rsidR="00FC02AA" w14:paraId="2670890A" w14:textId="77777777">
        <w:tc>
          <w:tcPr>
            <w:tcW w:w="148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CC63FD4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8B7E43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Acumulado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778671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6D5612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8BD326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pt-PT"/>
              </w:rPr>
              <w:t>Acum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300DC8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88D753F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5D79F39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C04140F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pt-PT"/>
              </w:rPr>
              <w:t>Acum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3823D25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%</w:t>
            </w:r>
          </w:p>
        </w:tc>
      </w:tr>
      <w:tr w:rsidR="00FC02AA" w14:paraId="18E47F8D" w14:textId="77777777">
        <w:tc>
          <w:tcPr>
            <w:tcW w:w="148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645FAE1" w14:textId="00A51811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148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5B67710" w14:textId="4F3AB399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40254D0" w14:textId="0D9CC5BE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87C8BA7" w14:textId="7B527255" w:rsidR="00FC02AA" w:rsidRPr="00F21FF2" w:rsidRDefault="007F408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F21FF2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D064236" w14:textId="23E4AD4A" w:rsidR="00FC02AA" w:rsidRPr="00F21FF2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426E278" w14:textId="26E06941" w:rsidR="00FC02AA" w:rsidRPr="00F21FF2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F21FF2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62CAC8B1" w14:textId="5E79D663" w:rsidR="00FC02AA" w:rsidRPr="00F21FF2" w:rsidRDefault="008613C9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F21FF2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88229DC" w14:textId="68477861" w:rsidR="00FC02AA" w:rsidRPr="00F21FF2" w:rsidRDefault="00004D0C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  <w:r w:rsidR="0042199B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,00</w:t>
            </w:r>
            <w:r w:rsidR="003205DE" w:rsidRPr="00F21FF2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48CA48D" w14:textId="37933524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00</w:t>
            </w:r>
          </w:p>
        </w:tc>
        <w:tc>
          <w:tcPr>
            <w:tcW w:w="9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3291A7F0" w14:textId="51CFD591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F21FF2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%</w:t>
            </w:r>
          </w:p>
        </w:tc>
      </w:tr>
    </w:tbl>
    <w:p w14:paraId="10FE0424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2"/>
        <w:gridCol w:w="1311"/>
        <w:gridCol w:w="1311"/>
        <w:gridCol w:w="1311"/>
        <w:gridCol w:w="1312"/>
      </w:tblGrid>
      <w:tr w:rsidR="00FC02AA" w14:paraId="7C50D943" w14:textId="77777777">
        <w:trPr>
          <w:gridAfter w:val="4"/>
          <w:wAfter w:w="5245" w:type="dxa"/>
        </w:trPr>
        <w:tc>
          <w:tcPr>
            <w:tcW w:w="5245" w:type="dxa"/>
            <w:gridSpan w:val="4"/>
            <w:tcBorders>
              <w:top w:val="nil"/>
              <w:bottom w:val="single" w:sz="4" w:space="0" w:color="auto"/>
            </w:tcBorders>
          </w:tcPr>
          <w:p w14:paraId="7BF18A3A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Sinistralidade</w:t>
            </w:r>
          </w:p>
        </w:tc>
      </w:tr>
      <w:tr w:rsidR="00FC02AA" w14:paraId="58CD04E5" w14:textId="77777777">
        <w:tc>
          <w:tcPr>
            <w:tcW w:w="26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4ABEBD5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N. acidentes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2831409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Dias perdidos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9A465F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Índice de Gravidade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2E7FC76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Cs w:val="22"/>
                <w:lang w:val="pt-PT"/>
              </w:rPr>
              <w:t>Índice de Frequência</w:t>
            </w:r>
          </w:p>
        </w:tc>
      </w:tr>
      <w:tr w:rsidR="00FC02AA" w14:paraId="78EA60BD" w14:textId="77777777">
        <w:tc>
          <w:tcPr>
            <w:tcW w:w="1311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C41B0B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25290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A4F05B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5A5869D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A29E751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49BBD56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5BB347A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9D91AEA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FC02AA" w14:paraId="2F866534" w14:textId="77777777" w:rsidTr="006F246B">
        <w:trPr>
          <w:trHeight w:val="188"/>
        </w:trPr>
        <w:tc>
          <w:tcPr>
            <w:tcW w:w="1311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528E3BC7" w14:textId="6673148E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6F24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5982AB8" w14:textId="31C1077C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7533E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9AB9E20" w14:textId="67E883B2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2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7DDFDD4" w14:textId="35A2DE70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7533E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A5F7D70" w14:textId="00888815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C84BB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C5C2036" w14:textId="555E6FBE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C84BB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7533E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54C6806" w14:textId="605EDF0C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C84BB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31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F3F6EB2" w14:textId="27F79C8E" w:rsidR="00FC02AA" w:rsidRDefault="007533E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</w:tr>
    </w:tbl>
    <w:p w14:paraId="51E53AC1" w14:textId="754888A7" w:rsidR="00C84BBB" w:rsidRDefault="00C84BBB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p w14:paraId="7AAF6760" w14:textId="77777777" w:rsidR="00C84BBB" w:rsidRDefault="00C84BBB">
      <w:pPr>
        <w:ind w:right="0"/>
        <w:jc w:val="left"/>
        <w:rPr>
          <w:rFonts w:asciiTheme="minorHAnsi" w:hAnsiTheme="minorHAnsi"/>
          <w:sz w:val="18"/>
          <w:szCs w:val="20"/>
          <w:lang w:val="pt-PT"/>
        </w:rPr>
      </w:pPr>
      <w:r>
        <w:rPr>
          <w:rFonts w:asciiTheme="minorHAnsi" w:hAnsiTheme="minorHAnsi"/>
          <w:sz w:val="18"/>
          <w:szCs w:val="20"/>
          <w:lang w:val="pt-PT"/>
        </w:rPr>
        <w:br w:type="page"/>
      </w:r>
    </w:p>
    <w:p w14:paraId="0633336D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1748"/>
        <w:gridCol w:w="1749"/>
        <w:gridCol w:w="1749"/>
        <w:gridCol w:w="1748"/>
        <w:gridCol w:w="1749"/>
      </w:tblGrid>
      <w:tr w:rsidR="00FC02AA" w14:paraId="7DB0030E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620BE729" w14:textId="5EC5A609" w:rsidR="00FC02AA" w:rsidRPr="006F0114" w:rsidRDefault="00EA1FBB" w:rsidP="006F0114">
            <w:pPr>
              <w:pStyle w:val="PargrafodaLista"/>
              <w:numPr>
                <w:ilvl w:val="0"/>
                <w:numId w:val="2"/>
              </w:numPr>
              <w:ind w:left="343" w:right="60" w:hanging="343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6F0114">
              <w:rPr>
                <w:rFonts w:asciiTheme="minorHAnsi" w:hAnsiTheme="minorHAnsi"/>
                <w:b/>
                <w:szCs w:val="20"/>
                <w:lang w:val="pt-PT"/>
              </w:rPr>
              <w:t>Advertências</w:t>
            </w:r>
            <w:r w:rsidR="00220A76">
              <w:rPr>
                <w:rFonts w:asciiTheme="minorHAnsi" w:hAnsiTheme="minorHAnsi"/>
                <w:b/>
                <w:szCs w:val="20"/>
                <w:lang w:val="pt-PT"/>
              </w:rPr>
              <w:t xml:space="preserve"> </w:t>
            </w:r>
          </w:p>
        </w:tc>
      </w:tr>
      <w:tr w:rsidR="00FC02AA" w14:paraId="79D91FE6" w14:textId="77777777">
        <w:tc>
          <w:tcPr>
            <w:tcW w:w="34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4723741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Total de advertências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CBEAC88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Retiradas da obra (1 dia)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9ED90D0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Retiradas da obra (definitivo)</w:t>
            </w:r>
          </w:p>
        </w:tc>
      </w:tr>
      <w:tr w:rsidR="00FC02AA" w14:paraId="42E6ACC2" w14:textId="77777777">
        <w:tc>
          <w:tcPr>
            <w:tcW w:w="1747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A9BE6E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FB4FD0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731ADD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7E6CB5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C130E2A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2132105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</w:tr>
      <w:tr w:rsidR="00FC02AA" w14:paraId="3A68A581" w14:textId="77777777">
        <w:tc>
          <w:tcPr>
            <w:tcW w:w="1747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67E768E" w14:textId="301DEB9D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FA0B20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C96E486" w14:textId="7805408D" w:rsidR="00FC02AA" w:rsidRDefault="007533E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3C9D8B3" w14:textId="0CAB13B4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FA0B20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18B13B6" w14:textId="517049AE" w:rsidR="00FC02AA" w:rsidRDefault="007533E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F7FE7F0" w14:textId="70514E49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991E0A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8F1AC38" w14:textId="5BC77831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</w:tr>
    </w:tbl>
    <w:p w14:paraId="5BA21270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1751"/>
        <w:gridCol w:w="1738"/>
        <w:gridCol w:w="1759"/>
        <w:gridCol w:w="3492"/>
      </w:tblGrid>
      <w:tr w:rsidR="00FC02AA" w14:paraId="66241E8D" w14:textId="77777777" w:rsidTr="00F57547">
        <w:trPr>
          <w:gridAfter w:val="2"/>
          <w:wAfter w:w="5251" w:type="dxa"/>
        </w:trPr>
        <w:tc>
          <w:tcPr>
            <w:tcW w:w="5239" w:type="dxa"/>
            <w:gridSpan w:val="3"/>
            <w:tcBorders>
              <w:top w:val="nil"/>
              <w:bottom w:val="single" w:sz="4" w:space="0" w:color="auto"/>
            </w:tcBorders>
          </w:tcPr>
          <w:p w14:paraId="73AA44F3" w14:textId="77777777" w:rsidR="00FC02AA" w:rsidRDefault="00EA1FBB" w:rsidP="003329EA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Simulacros</w:t>
            </w:r>
          </w:p>
        </w:tc>
      </w:tr>
      <w:tr w:rsidR="00FC02AA" w14:paraId="2E2EC3C9" w14:textId="77777777" w:rsidTr="00F57547">
        <w:tc>
          <w:tcPr>
            <w:tcW w:w="1750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2B5063B" w14:textId="77777777" w:rsidR="00FC02AA" w:rsidRDefault="00EA1FBB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17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5BCB457" w14:textId="13ACE7F7" w:rsidR="00FC02AA" w:rsidRPr="00D45689" w:rsidRDefault="003329EA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D45689">
              <w:rPr>
                <w:rFonts w:asciiTheme="minorHAnsi" w:hAnsiTheme="minorHAnsi"/>
                <w:bCs/>
                <w:sz w:val="24"/>
                <w:lang w:val="pt-PT"/>
              </w:rPr>
              <w:t>Âmbito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5F3C34" w14:textId="5F3F7537" w:rsidR="00FC02AA" w:rsidRPr="00D45689" w:rsidRDefault="003329EA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Cs/>
                <w:sz w:val="24"/>
                <w:lang w:val="pt-PT"/>
              </w:rPr>
            </w:pPr>
            <w:proofErr w:type="spellStart"/>
            <w:r w:rsidRPr="00D45689">
              <w:rPr>
                <w:rFonts w:asciiTheme="minorHAnsi" w:hAnsiTheme="minorHAnsi"/>
                <w:bCs/>
                <w:sz w:val="24"/>
                <w:lang w:val="pt-PT"/>
              </w:rPr>
              <w:t>Descricao</w:t>
            </w:r>
            <w:proofErr w:type="spellEnd"/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795857D" w14:textId="4EA6D7A9" w:rsidR="00FC02AA" w:rsidRPr="00D45689" w:rsidRDefault="003329EA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D45689">
              <w:rPr>
                <w:rFonts w:asciiTheme="minorHAnsi" w:hAnsiTheme="minorHAnsi"/>
                <w:bCs/>
                <w:sz w:val="24"/>
                <w:lang w:val="pt-PT"/>
              </w:rPr>
              <w:t>Entidades externas envolvidas</w:t>
            </w:r>
          </w:p>
        </w:tc>
      </w:tr>
    </w:tbl>
    <w:p w14:paraId="5E44D842" w14:textId="03124FA8" w:rsidR="00F57547" w:rsidRPr="00F57547" w:rsidRDefault="00F57547" w:rsidP="00F57547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p w14:paraId="3A999D94" w14:textId="49D6E78D" w:rsidR="00FC02AA" w:rsidRPr="00125CAD" w:rsidRDefault="00FE234B" w:rsidP="00F57547">
      <w:pPr>
        <w:tabs>
          <w:tab w:val="left" w:pos="1560"/>
        </w:tabs>
        <w:ind w:right="911"/>
        <w:rPr>
          <w:rFonts w:asciiTheme="minorHAnsi" w:hAnsiTheme="minorHAnsi"/>
          <w:sz w:val="20"/>
          <w:szCs w:val="20"/>
          <w:lang w:val="pt-PT"/>
        </w:rPr>
      </w:pPr>
      <w:r w:rsidRPr="00125CAD">
        <w:rPr>
          <w:rFonts w:asciiTheme="minorHAnsi" w:hAnsiTheme="minorHAnsi"/>
          <w:sz w:val="20"/>
          <w:szCs w:val="20"/>
          <w:lang w:val="pt-PT"/>
        </w:rPr>
        <w:t>Não foram realizados simulacros.</w:t>
      </w:r>
    </w:p>
    <w:tbl>
      <w:tblPr>
        <w:tblStyle w:val="TabelacomGrelha"/>
        <w:tblpPr w:leftFromText="180" w:rightFromText="180" w:vertAnchor="text" w:horzAnchor="margin" w:tblpY="128"/>
        <w:tblW w:w="109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1828"/>
        <w:gridCol w:w="791"/>
        <w:gridCol w:w="1038"/>
        <w:gridCol w:w="1828"/>
        <w:gridCol w:w="1828"/>
        <w:gridCol w:w="1829"/>
      </w:tblGrid>
      <w:tr w:rsidR="00FC02AA" w:rsidRPr="0055296B" w14:paraId="379DE54B" w14:textId="77777777" w:rsidTr="0036015D">
        <w:trPr>
          <w:gridAfter w:val="4"/>
          <w:wAfter w:w="6523" w:type="dxa"/>
          <w:trHeight w:val="356"/>
        </w:trPr>
        <w:tc>
          <w:tcPr>
            <w:tcW w:w="4447" w:type="dxa"/>
            <w:gridSpan w:val="3"/>
            <w:tcBorders>
              <w:top w:val="nil"/>
              <w:bottom w:val="single" w:sz="4" w:space="0" w:color="auto"/>
            </w:tcBorders>
          </w:tcPr>
          <w:p w14:paraId="323F0B36" w14:textId="77777777" w:rsidR="00FC02AA" w:rsidRPr="0055296B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Consumos ambientais</w:t>
            </w:r>
          </w:p>
        </w:tc>
      </w:tr>
      <w:tr w:rsidR="00FC02AA" w:rsidRPr="0055296B" w14:paraId="7987573C" w14:textId="77777777" w:rsidTr="0036015D">
        <w:trPr>
          <w:trHeight w:val="408"/>
        </w:trPr>
        <w:tc>
          <w:tcPr>
            <w:tcW w:w="365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F723D72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Água (m</w:t>
            </w:r>
            <w:r w:rsidRPr="0055296B">
              <w:rPr>
                <w:rFonts w:asciiTheme="minorHAnsi" w:hAnsiTheme="minorHAnsi"/>
                <w:vertAlign w:val="superscript"/>
                <w:lang w:val="pt-PT"/>
              </w:rPr>
              <w:t>3</w:t>
            </w:r>
            <w:r w:rsidRPr="0055296B">
              <w:rPr>
                <w:rFonts w:asciiTheme="minorHAnsi" w:hAnsiTheme="minorHAnsi"/>
                <w:lang w:val="pt-PT"/>
              </w:rPr>
              <w:t>)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CAC1808" w14:textId="77777777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Combustível (L)</w:t>
            </w:r>
            <w:r w:rsidRPr="0055296B">
              <w:rPr>
                <w:rFonts w:asciiTheme="minorHAnsi" w:hAnsiTheme="minorHAnsi"/>
                <w:lang w:val="pt-PT"/>
              </w:rPr>
              <w:tab/>
              <w:t xml:space="preserve"> 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122A7AD" w14:textId="6A0341E5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 xml:space="preserve">Energia </w:t>
            </w:r>
            <w:proofErr w:type="spellStart"/>
            <w:r w:rsidRPr="0055296B">
              <w:rPr>
                <w:rFonts w:asciiTheme="minorHAnsi" w:hAnsiTheme="minorHAnsi"/>
                <w:lang w:val="pt-PT"/>
              </w:rPr>
              <w:t>eléctrica</w:t>
            </w:r>
            <w:proofErr w:type="spellEnd"/>
            <w:r w:rsidRPr="0055296B">
              <w:rPr>
                <w:rFonts w:asciiTheme="minorHAnsi" w:hAnsiTheme="minorHAnsi"/>
                <w:lang w:val="pt-PT"/>
              </w:rPr>
              <w:t xml:space="preserve"> (kW</w:t>
            </w:r>
            <w:r w:rsidR="00C84BBB" w:rsidRPr="0055296B">
              <w:rPr>
                <w:rFonts w:asciiTheme="minorHAnsi" w:hAnsiTheme="minorHAnsi"/>
                <w:lang w:val="pt-PT"/>
              </w:rPr>
              <w:t>h</w:t>
            </w:r>
            <w:r w:rsidRPr="0055296B">
              <w:rPr>
                <w:rFonts w:asciiTheme="minorHAnsi" w:hAnsiTheme="minorHAnsi"/>
                <w:lang w:val="pt-PT"/>
              </w:rPr>
              <w:t>)</w:t>
            </w:r>
          </w:p>
        </w:tc>
      </w:tr>
      <w:tr w:rsidR="00FC02AA" w:rsidRPr="0055296B" w14:paraId="5C310BEF" w14:textId="77777777" w:rsidTr="0036015D">
        <w:trPr>
          <w:trHeight w:val="368"/>
        </w:trPr>
        <w:tc>
          <w:tcPr>
            <w:tcW w:w="182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82A8C4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53BCBB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829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E7C3C54" w14:textId="77777777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F236006" w14:textId="77777777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B27833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5E2E326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FC02AA" w:rsidRPr="0055296B" w14:paraId="13275C3F" w14:textId="77777777" w:rsidTr="0036015D">
        <w:trPr>
          <w:trHeight w:val="368"/>
        </w:trPr>
        <w:tc>
          <w:tcPr>
            <w:tcW w:w="182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0A3B593" w14:textId="197D3E52" w:rsidR="00FC02AA" w:rsidRPr="0055296B" w:rsidRDefault="006E75E7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14</w:t>
            </w:r>
            <w:r w:rsidR="00FA0B20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="00BF7A86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</w:t>
            </w:r>
            <w:r w:rsidR="00BF7A86" w:rsidRPr="0055296B">
              <w:rPr>
                <w:rFonts w:asciiTheme="minorHAnsi" w:hAnsiTheme="minorHAnsi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82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379BBDF" w14:textId="5A31E4EC" w:rsidR="00FC02AA" w:rsidRPr="0055296B" w:rsidRDefault="00817360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2</w:t>
            </w:r>
            <w:r w:rsidR="00C83914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6E75E7">
              <w:rPr>
                <w:rFonts w:asciiTheme="minorHAnsi" w:hAnsiTheme="minorHAnsi"/>
                <w:sz w:val="20"/>
                <w:szCs w:val="22"/>
                <w:lang w:val="pt-PT"/>
              </w:rPr>
              <w:t>97</w:t>
            </w:r>
            <w:r w:rsidR="00BF7A86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.45 m</w:t>
            </w:r>
            <w:r w:rsidR="00BF7A86" w:rsidRPr="0055296B">
              <w:rPr>
                <w:rFonts w:asciiTheme="minorHAnsi" w:hAnsiTheme="minorHAnsi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8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02909F7" w14:textId="3D4ADC65" w:rsidR="00FC02AA" w:rsidRPr="0055296B" w:rsidRDefault="0036015D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2</w:t>
            </w:r>
            <w:r w:rsidR="00B36F0F">
              <w:rPr>
                <w:rFonts w:asciiTheme="minorHAnsi" w:hAnsiTheme="minorHAnsi"/>
                <w:sz w:val="20"/>
                <w:szCs w:val="22"/>
                <w:lang w:val="pt-PT"/>
              </w:rPr>
              <w:t>4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5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="00016283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L</w:t>
            </w:r>
          </w:p>
        </w:tc>
        <w:tc>
          <w:tcPr>
            <w:tcW w:w="182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1702C28" w14:textId="2E995B87" w:rsidR="00FC02AA" w:rsidRPr="0055296B" w:rsidRDefault="00267E63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9</w:t>
            </w:r>
            <w:r w:rsidR="00C83914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8 </w:t>
            </w: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6</w:t>
            </w:r>
            <w:r w:rsidR="0036015D">
              <w:rPr>
                <w:rFonts w:asciiTheme="minorHAnsi" w:hAnsiTheme="minorHAnsi"/>
                <w:sz w:val="20"/>
                <w:szCs w:val="22"/>
                <w:lang w:val="pt-PT"/>
              </w:rPr>
              <w:t>31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L</w:t>
            </w:r>
          </w:p>
        </w:tc>
        <w:tc>
          <w:tcPr>
            <w:tcW w:w="182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75AFC3B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8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88B4D74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</w:tr>
    </w:tbl>
    <w:p w14:paraId="4884D67C" w14:textId="6AE9F222" w:rsidR="00F21FF2" w:rsidRPr="00125CAD" w:rsidRDefault="00F21FF2" w:rsidP="00C84BBB">
      <w:pPr>
        <w:ind w:right="-82"/>
        <w:rPr>
          <w:rFonts w:asciiTheme="minorHAnsi" w:hAnsiTheme="minorHAnsi"/>
          <w:sz w:val="20"/>
          <w:szCs w:val="20"/>
          <w:lang w:val="pt-PT"/>
        </w:rPr>
      </w:pPr>
      <w:r w:rsidRPr="00125CAD">
        <w:rPr>
          <w:rFonts w:asciiTheme="minorHAnsi" w:hAnsiTheme="minorHAnsi"/>
          <w:sz w:val="20"/>
          <w:szCs w:val="20"/>
          <w:lang w:val="pt-PT"/>
        </w:rPr>
        <w:t xml:space="preserve">Obs. Não se usa energia </w:t>
      </w:r>
      <w:proofErr w:type="spellStart"/>
      <w:r w:rsidRPr="00125CAD">
        <w:rPr>
          <w:rFonts w:asciiTheme="minorHAnsi" w:hAnsiTheme="minorHAnsi"/>
          <w:sz w:val="20"/>
          <w:szCs w:val="20"/>
          <w:lang w:val="pt-PT"/>
        </w:rPr>
        <w:t>el</w:t>
      </w:r>
      <w:r w:rsidR="00C84BBB" w:rsidRPr="00125CAD">
        <w:rPr>
          <w:rFonts w:asciiTheme="minorHAnsi" w:hAnsiTheme="minorHAnsi"/>
          <w:sz w:val="20"/>
          <w:szCs w:val="20"/>
          <w:lang w:val="pt-PT"/>
        </w:rPr>
        <w:t>éc</w:t>
      </w:r>
      <w:r w:rsidRPr="00125CAD">
        <w:rPr>
          <w:rFonts w:asciiTheme="minorHAnsi" w:hAnsiTheme="minorHAnsi"/>
          <w:sz w:val="20"/>
          <w:szCs w:val="20"/>
          <w:lang w:val="pt-PT"/>
        </w:rPr>
        <w:t>trica</w:t>
      </w:r>
      <w:proofErr w:type="spellEnd"/>
      <w:r w:rsidRPr="00125CAD">
        <w:rPr>
          <w:rFonts w:asciiTheme="minorHAnsi" w:hAnsiTheme="minorHAnsi"/>
          <w:sz w:val="20"/>
          <w:szCs w:val="20"/>
          <w:lang w:val="pt-PT"/>
        </w:rPr>
        <w:t xml:space="preserve"> da rede p</w:t>
      </w:r>
      <w:r w:rsidR="00C84BBB" w:rsidRPr="00125CAD">
        <w:rPr>
          <w:rFonts w:asciiTheme="minorHAnsi" w:hAnsiTheme="minorHAnsi"/>
          <w:sz w:val="20"/>
          <w:szCs w:val="20"/>
          <w:lang w:val="pt-PT"/>
        </w:rPr>
        <w:t>ú</w:t>
      </w:r>
      <w:r w:rsidRPr="00125CAD">
        <w:rPr>
          <w:rFonts w:asciiTheme="minorHAnsi" w:hAnsiTheme="minorHAnsi"/>
          <w:sz w:val="20"/>
          <w:szCs w:val="20"/>
          <w:lang w:val="pt-PT"/>
        </w:rPr>
        <w:t xml:space="preserve">blica, </w:t>
      </w:r>
      <w:r w:rsidR="00B4754F">
        <w:rPr>
          <w:rFonts w:asciiTheme="minorHAnsi" w:hAnsiTheme="minorHAnsi"/>
          <w:sz w:val="20"/>
          <w:szCs w:val="20"/>
          <w:lang w:val="pt-PT"/>
        </w:rPr>
        <w:t xml:space="preserve">somente temos o registo do consumo de combustível e do abastecimento de </w:t>
      </w:r>
      <w:proofErr w:type="gramStart"/>
      <w:r w:rsidR="00B4754F">
        <w:rPr>
          <w:rFonts w:asciiTheme="minorHAnsi" w:hAnsiTheme="minorHAnsi"/>
          <w:sz w:val="20"/>
          <w:szCs w:val="20"/>
          <w:lang w:val="pt-PT"/>
        </w:rPr>
        <w:t>agua</w:t>
      </w:r>
      <w:proofErr w:type="gramEnd"/>
      <w:r w:rsidR="00B4754F">
        <w:rPr>
          <w:rFonts w:asciiTheme="minorHAnsi" w:hAnsiTheme="minorHAnsi"/>
          <w:sz w:val="20"/>
          <w:szCs w:val="20"/>
          <w:lang w:val="pt-PT"/>
        </w:rPr>
        <w:t xml:space="preserve"> para o estaleiro.</w:t>
      </w: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7"/>
        <w:gridCol w:w="1588"/>
        <w:gridCol w:w="1276"/>
        <w:gridCol w:w="283"/>
        <w:gridCol w:w="335"/>
        <w:gridCol w:w="1083"/>
        <w:gridCol w:w="1707"/>
        <w:gridCol w:w="277"/>
        <w:gridCol w:w="1843"/>
      </w:tblGrid>
      <w:tr w:rsidR="00FC02AA" w:rsidRPr="0055296B" w14:paraId="74B0F0A4" w14:textId="77777777" w:rsidTr="00BA3C2E">
        <w:tc>
          <w:tcPr>
            <w:tcW w:w="10490" w:type="dxa"/>
            <w:gridSpan w:val="10"/>
            <w:tcBorders>
              <w:top w:val="nil"/>
              <w:bottom w:val="single" w:sz="4" w:space="0" w:color="auto"/>
            </w:tcBorders>
          </w:tcPr>
          <w:p w14:paraId="78231386" w14:textId="77777777" w:rsidR="00FC02AA" w:rsidRPr="0055296B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r w:rsidRPr="0055296B">
              <w:rPr>
                <w:rFonts w:asciiTheme="minorHAnsi" w:hAnsiTheme="minorHAnsi"/>
                <w:b/>
                <w:bCs/>
                <w:lang w:val="pt-PT"/>
              </w:rPr>
              <w:t>Incidentes ambientais</w:t>
            </w:r>
          </w:p>
        </w:tc>
      </w:tr>
      <w:tr w:rsidR="00FC02AA" w:rsidRPr="0055296B" w14:paraId="030BC46D" w14:textId="77777777" w:rsidTr="00BA3C2E"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30CB23F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91EFFAA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Tipo de incidente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543025D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Relatório (S/N)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6BE68F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Resíduo resultante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1CD10D7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Quantidade</w:t>
            </w:r>
          </w:p>
        </w:tc>
      </w:tr>
      <w:tr w:rsidR="00C84BBB" w:rsidRPr="0036015D" w14:paraId="739B3AE5" w14:textId="77777777" w:rsidTr="00BA3C2E">
        <w:tc>
          <w:tcPr>
            <w:tcW w:w="10490" w:type="dxa"/>
            <w:gridSpan w:val="10"/>
            <w:tcBorders>
              <w:top w:val="nil"/>
              <w:bottom w:val="nil"/>
            </w:tcBorders>
          </w:tcPr>
          <w:p w14:paraId="300B0CA5" w14:textId="1496A8CA" w:rsidR="00C84BBB" w:rsidRPr="00125CAD" w:rsidRDefault="00C84B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>Não foram registados incidentes ambientais</w:t>
            </w:r>
            <w:r w:rsidR="007F4554" w:rsidRPr="00125CAD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no presente mês</w:t>
            </w:r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>.</w:t>
            </w:r>
          </w:p>
          <w:p w14:paraId="64823E41" w14:textId="1B2B2494" w:rsidR="00C84BBB" w:rsidRPr="00125CAD" w:rsidRDefault="00C84B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36015D" w14:paraId="2701E00F" w14:textId="77777777" w:rsidTr="00BA3C2E">
        <w:trPr>
          <w:gridAfter w:val="5"/>
          <w:wAfter w:w="5245" w:type="dxa"/>
        </w:trPr>
        <w:tc>
          <w:tcPr>
            <w:tcW w:w="5245" w:type="dxa"/>
            <w:gridSpan w:val="5"/>
            <w:tcBorders>
              <w:top w:val="nil"/>
              <w:bottom w:val="single" w:sz="4" w:space="0" w:color="auto"/>
            </w:tcBorders>
          </w:tcPr>
          <w:p w14:paraId="13FA170A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Produção mensal de resíduos</w:t>
            </w:r>
          </w:p>
          <w:p w14:paraId="252F69FD" w14:textId="48AA8F13" w:rsidR="00D90EFE" w:rsidRPr="00125CAD" w:rsidRDefault="00D90EFE" w:rsidP="00D90EFE">
            <w:pPr>
              <w:ind w:left="-34" w:right="60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Não houve produção de resíduos.</w:t>
            </w:r>
          </w:p>
        </w:tc>
      </w:tr>
      <w:tr w:rsidR="00FC02AA" w:rsidRPr="0055296B" w14:paraId="2E7A90F3" w14:textId="77777777" w:rsidTr="000D7050">
        <w:tc>
          <w:tcPr>
            <w:tcW w:w="2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DFD6E6D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Resíduos</w:t>
            </w: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E82104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Quantidade</w:t>
            </w:r>
          </w:p>
        </w:tc>
        <w:tc>
          <w:tcPr>
            <w:tcW w:w="189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EB86FD4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Transportador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34A6FCA5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Destino final</w:t>
            </w: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5371DB0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Tipo de operação</w:t>
            </w:r>
          </w:p>
        </w:tc>
      </w:tr>
      <w:tr w:rsidR="00FC02AA" w:rsidRPr="0055296B" w14:paraId="4B0DDC6D" w14:textId="77777777" w:rsidTr="000D7050">
        <w:trPr>
          <w:trHeight w:val="543"/>
        </w:trPr>
        <w:tc>
          <w:tcPr>
            <w:tcW w:w="2098" w:type="dxa"/>
            <w:gridSpan w:val="2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7214B806" w14:textId="01CF1CAD" w:rsidR="00FC02AA" w:rsidRPr="0055296B" w:rsidRDefault="0005216A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-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Res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í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duos </w:t>
            </w:r>
            <w:proofErr w:type="gramStart"/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Sólidos </w:t>
            </w: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U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rbanos</w:t>
            </w:r>
            <w:proofErr w:type="gramEnd"/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(RSU)</w:t>
            </w:r>
          </w:p>
          <w:p w14:paraId="3DAF0D46" w14:textId="14B8B936" w:rsidR="0005216A" w:rsidRPr="0055296B" w:rsidRDefault="0005216A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- Entulho</w:t>
            </w:r>
          </w:p>
          <w:p w14:paraId="2F1793F8" w14:textId="01C2A2C2" w:rsidR="00301675" w:rsidRPr="0055296B" w:rsidRDefault="0005216A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- Papel 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69454D4" w14:textId="1D554E7C" w:rsidR="00FC02AA" w:rsidRPr="0055296B" w:rsidRDefault="00267882">
            <w:pPr>
              <w:ind w:right="60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  <w:t xml:space="preserve"> </w:t>
            </w:r>
            <w:r w:rsidR="00C84BBB" w:rsidRPr="0055296B"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  <w:t>k</w:t>
            </w:r>
            <w:r w:rsidRPr="0055296B"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  <w:t>g</w:t>
            </w:r>
          </w:p>
          <w:p w14:paraId="73872AA5" w14:textId="77777777" w:rsidR="00FC02AA" w:rsidRPr="0055296B" w:rsidRDefault="00FC02AA">
            <w:pPr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  <w:p w14:paraId="72220318" w14:textId="1403EF2B" w:rsidR="00FC02AA" w:rsidRPr="0055296B" w:rsidRDefault="00C84BBB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 </w:t>
            </w:r>
            <w:r w:rsidR="0005216A"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m³</w:t>
            </w:r>
          </w:p>
          <w:p w14:paraId="237BEFC8" w14:textId="53A7023F" w:rsidR="0005216A" w:rsidRPr="0055296B" w:rsidRDefault="00C84BBB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 </w:t>
            </w:r>
            <w:r w:rsidR="0005216A"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m³</w:t>
            </w:r>
          </w:p>
        </w:tc>
        <w:tc>
          <w:tcPr>
            <w:tcW w:w="1894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9706392" w14:textId="77777777" w:rsidR="00FC02AA" w:rsidRPr="0055296B" w:rsidRDefault="00EA1FBB">
            <w:pPr>
              <w:ind w:right="60"/>
              <w:rPr>
                <w:rFonts w:asciiTheme="minorHAnsi" w:hAnsiTheme="minorHAnsi" w:cstheme="minorHAnsi"/>
                <w:sz w:val="20"/>
                <w:szCs w:val="20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</w:rPr>
              <w:t>SIDIMAMATA</w:t>
            </w:r>
          </w:p>
          <w:p w14:paraId="5220C3FE" w14:textId="77777777" w:rsidR="00301675" w:rsidRPr="0055296B" w:rsidRDefault="00301675">
            <w:pPr>
              <w:ind w:right="6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CC237E" w14:textId="77777777" w:rsidR="00301675" w:rsidRPr="0055296B" w:rsidRDefault="0005216A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SIDIMAMATA</w:t>
            </w:r>
          </w:p>
          <w:p w14:paraId="029F3FF5" w14:textId="6B84262C" w:rsidR="00EF3AAE" w:rsidRPr="0055296B" w:rsidRDefault="00EF3AAE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SIDIMAMATA</w:t>
            </w:r>
          </w:p>
          <w:p w14:paraId="64AA9E9A" w14:textId="0ED075F9" w:rsidR="00EF3AAE" w:rsidRPr="0055296B" w:rsidRDefault="00EF3AAE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72D4CB5" w14:textId="77777777" w:rsidR="00FC02AA" w:rsidRPr="0055296B" w:rsidRDefault="00EA1FBB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Lixeira da AML Bairro Social</w:t>
            </w:r>
          </w:p>
          <w:p w14:paraId="69883A8E" w14:textId="77777777" w:rsidR="0005216A" w:rsidRPr="0055296B" w:rsidRDefault="0005216A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  <w:p w14:paraId="3EF3CE75" w14:textId="2844B902" w:rsidR="0005216A" w:rsidRPr="0055296B" w:rsidRDefault="0005216A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Lixeira do Bairro Social</w:t>
            </w:r>
          </w:p>
          <w:p w14:paraId="009356B6" w14:textId="6397B19A" w:rsidR="00301675" w:rsidRPr="0055296B" w:rsidRDefault="00EF3AAE" w:rsidP="00301675">
            <w:pPr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Lixeira do Bairro Social</w:t>
            </w: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09AE4F47" w14:textId="77777777" w:rsidR="00FC02AA" w:rsidRPr="0055296B" w:rsidRDefault="00EA1FBB" w:rsidP="00BA3C2E">
            <w:pPr>
              <w:ind w:right="-2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5296B">
              <w:rPr>
                <w:rFonts w:asciiTheme="minorHAnsi" w:hAnsiTheme="minorHAnsi" w:cstheme="minorHAnsi"/>
                <w:sz w:val="20"/>
                <w:szCs w:val="20"/>
              </w:rPr>
              <w:t>Deposição</w:t>
            </w:r>
            <w:proofErr w:type="spellEnd"/>
          </w:p>
          <w:p w14:paraId="25E13CC6" w14:textId="77777777" w:rsidR="00BC3032" w:rsidRPr="0055296B" w:rsidRDefault="00BC3032" w:rsidP="00BA3C2E">
            <w:pPr>
              <w:ind w:right="-245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83FB901" w14:textId="77777777" w:rsidR="00BC3032" w:rsidRPr="0055296B" w:rsidRDefault="0005216A" w:rsidP="00BA3C2E">
            <w:pPr>
              <w:ind w:right="-245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Deposição</w:t>
            </w:r>
          </w:p>
          <w:p w14:paraId="2F7232A6" w14:textId="11CB5094" w:rsidR="00EF3AAE" w:rsidRPr="0055296B" w:rsidRDefault="00EF3AAE" w:rsidP="00BA3C2E">
            <w:pPr>
              <w:tabs>
                <w:tab w:val="left" w:pos="580"/>
              </w:tabs>
              <w:ind w:right="-245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Deposição</w:t>
            </w:r>
          </w:p>
        </w:tc>
      </w:tr>
      <w:tr w:rsidR="00306654" w:rsidRPr="0055296B" w14:paraId="207D6242" w14:textId="77777777" w:rsidTr="000D7050">
        <w:tc>
          <w:tcPr>
            <w:tcW w:w="2098" w:type="dxa"/>
            <w:gridSpan w:val="2"/>
            <w:tcBorders>
              <w:top w:val="nil"/>
              <w:bottom w:val="nil"/>
              <w:right w:val="nil"/>
            </w:tcBorders>
          </w:tcPr>
          <w:p w14:paraId="656456D6" w14:textId="77777777" w:rsidR="00301675" w:rsidRPr="0055296B" w:rsidRDefault="00301675">
            <w:pPr>
              <w:ind w:right="60"/>
              <w:rPr>
                <w:rFonts w:asciiTheme="minorHAnsi" w:hAnsiTheme="minorHAnsi"/>
                <w:sz w:val="18"/>
                <w:szCs w:val="20"/>
                <w:lang w:val="pt-PT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55643259" w14:textId="77777777" w:rsidR="00306654" w:rsidRPr="0055296B" w:rsidRDefault="00306654">
            <w:pPr>
              <w:ind w:right="60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1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EC5BAB" w14:textId="77777777" w:rsidR="00306654" w:rsidRPr="0055296B" w:rsidRDefault="00306654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859912" w14:textId="77777777" w:rsidR="00306654" w:rsidRPr="0055296B" w:rsidRDefault="00306654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</w:tcBorders>
          </w:tcPr>
          <w:p w14:paraId="054E1B63" w14:textId="77777777" w:rsidR="00306654" w:rsidRPr="0055296B" w:rsidRDefault="00306654">
            <w:pPr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</w:p>
        </w:tc>
      </w:tr>
    </w:tbl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3402"/>
        <w:gridCol w:w="2318"/>
      </w:tblGrid>
      <w:tr w:rsidR="00FC02AA" w:rsidRPr="0036015D" w14:paraId="6900181A" w14:textId="77777777">
        <w:tc>
          <w:tcPr>
            <w:tcW w:w="10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91129" w14:textId="77777777" w:rsidR="00FC02AA" w:rsidRPr="00D90EFE" w:rsidRDefault="00EA1FBB">
            <w:pPr>
              <w:pStyle w:val="PargrafodaLista"/>
              <w:numPr>
                <w:ilvl w:val="0"/>
                <w:numId w:val="2"/>
              </w:numPr>
              <w:tabs>
                <w:tab w:val="left" w:pos="1560"/>
              </w:tabs>
              <w:ind w:left="326" w:right="911"/>
              <w:rPr>
                <w:rFonts w:asciiTheme="minorHAnsi" w:hAnsiTheme="minorHAnsi"/>
                <w:b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Produção acumulada de resíduos</w:t>
            </w:r>
          </w:p>
          <w:p w14:paraId="1612C444" w14:textId="6FBA9EB0" w:rsidR="00D90EFE" w:rsidRPr="00125CAD" w:rsidRDefault="00D90EFE" w:rsidP="00D90EFE">
            <w:pPr>
              <w:tabs>
                <w:tab w:val="left" w:pos="1560"/>
              </w:tabs>
              <w:ind w:left="-34" w:right="911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 xml:space="preserve">Não teve registo de produção acumulada de resíduos neste </w:t>
            </w:r>
            <w:proofErr w:type="gramStart"/>
            <w:r w:rsidRPr="00125CAD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mês .</w:t>
            </w:r>
            <w:proofErr w:type="gramEnd"/>
          </w:p>
        </w:tc>
      </w:tr>
      <w:tr w:rsidR="00FC02AA" w:rsidRPr="0055296B" w14:paraId="4941B6E2" w14:textId="77777777" w:rsidTr="00E53C33">
        <w:tc>
          <w:tcPr>
            <w:tcW w:w="4820" w:type="dxa"/>
            <w:tcBorders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43A98E83" w14:textId="77777777" w:rsidR="00FC02AA" w:rsidRPr="0055296B" w:rsidRDefault="00EA1FBB">
            <w:pPr>
              <w:tabs>
                <w:tab w:val="left" w:pos="1560"/>
              </w:tabs>
              <w:ind w:right="911"/>
              <w:rPr>
                <w:rFonts w:asciiTheme="minorHAnsi" w:hAnsiTheme="minorHAnsi"/>
                <w:b/>
                <w:bCs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Designação do resíduo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5ACD1519" w14:textId="77777777" w:rsidR="00FC02AA" w:rsidRPr="0055296B" w:rsidRDefault="00EA1FBB" w:rsidP="00E53C33">
            <w:pPr>
              <w:tabs>
                <w:tab w:val="left" w:pos="2254"/>
              </w:tabs>
              <w:ind w:left="1020" w:right="911"/>
              <w:jc w:val="center"/>
              <w:rPr>
                <w:rFonts w:asciiTheme="minorHAnsi" w:hAnsiTheme="minorHAnsi"/>
                <w:b/>
                <w:bCs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Código LAR</w:t>
            </w:r>
          </w:p>
        </w:tc>
        <w:tc>
          <w:tcPr>
            <w:tcW w:w="2318" w:type="dxa"/>
            <w:tcBorders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</w:tcPr>
          <w:p w14:paraId="08AF544D" w14:textId="77777777" w:rsidR="00FC02AA" w:rsidRPr="0055296B" w:rsidRDefault="00EA1FBB">
            <w:pPr>
              <w:tabs>
                <w:tab w:val="left" w:pos="1560"/>
              </w:tabs>
              <w:ind w:right="911"/>
              <w:rPr>
                <w:rFonts w:asciiTheme="minorHAnsi" w:hAnsiTheme="minorHAnsi"/>
                <w:b/>
                <w:bCs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Quantidade</w:t>
            </w:r>
          </w:p>
        </w:tc>
      </w:tr>
      <w:tr w:rsidR="00FC02AA" w:rsidRPr="0055296B" w14:paraId="6D21E38E" w14:textId="77777777" w:rsidTr="00E53C33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7911DCA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Resíduos Sólidos Urbanos (RSU)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D4C0495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20 03 01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2858AE42" w14:textId="17757A33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</w:t>
            </w:r>
            <w:r w:rsidR="00C84BBB" w:rsidRPr="0055296B">
              <w:rPr>
                <w:rFonts w:asciiTheme="minorHAnsi" w:hAnsiTheme="minorHAnsi"/>
                <w:sz w:val="20"/>
                <w:szCs w:val="20"/>
                <w:lang w:val="pt-PT"/>
              </w:rPr>
              <w:t>k</w:t>
            </w: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g</w:t>
            </w:r>
          </w:p>
        </w:tc>
      </w:tr>
      <w:tr w:rsidR="00FC02AA" w:rsidRPr="0055296B" w14:paraId="2CB54E26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4823A6A9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Papel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ABD86C6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17 02 03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73E82A8D" w14:textId="1E39337E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2068B919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4283C31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Madeira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3DF7D61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17 02 01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FD9C509" w14:textId="2AEDD1C1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1FEDC20F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6C91AADA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Plástico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B5464EF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17 02 03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FB0E27D" w14:textId="6F72A5CF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5A964B91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7F3A7B75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Mistura de metais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019F38AF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17 04 07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44E4ABE" w14:textId="01AD0B22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kg</w:t>
            </w:r>
          </w:p>
        </w:tc>
      </w:tr>
      <w:tr w:rsidR="00FC02AA" w:rsidRPr="0055296B" w14:paraId="175539F5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2DDD83C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Resíduos indiferenciados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3BD587B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17 01 07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1F822A1" w14:textId="5E401BFA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7943D163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B9D19B6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Solos sobrantes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4F02D51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17 05 04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D0739DE" w14:textId="71D2D70D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73E08832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39C4B7B4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Entulho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noWrap/>
          </w:tcPr>
          <w:p w14:paraId="4AC84E3B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17 09 04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016DFF1C" w14:textId="53C7FF85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</w:tbl>
    <w:p w14:paraId="534B4F80" w14:textId="7AAF7B97" w:rsidR="007F4554" w:rsidRPr="0055296B" w:rsidRDefault="007F4554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p w14:paraId="39255B26" w14:textId="77777777" w:rsidR="007F4554" w:rsidRPr="0055296B" w:rsidRDefault="007F4554">
      <w:pPr>
        <w:ind w:right="0"/>
        <w:jc w:val="left"/>
        <w:rPr>
          <w:rFonts w:asciiTheme="minorHAnsi" w:hAnsiTheme="minorHAnsi"/>
          <w:sz w:val="18"/>
          <w:szCs w:val="20"/>
          <w:lang w:val="pt-PT"/>
        </w:rPr>
      </w:pPr>
      <w:r w:rsidRPr="0055296B">
        <w:rPr>
          <w:rFonts w:asciiTheme="minorHAnsi" w:hAnsiTheme="minorHAnsi"/>
          <w:sz w:val="18"/>
          <w:szCs w:val="20"/>
          <w:lang w:val="pt-PT"/>
        </w:rPr>
        <w:br w:type="page"/>
      </w:r>
    </w:p>
    <w:p w14:paraId="77044A9E" w14:textId="77777777" w:rsidR="00447A31" w:rsidRPr="0055296B" w:rsidRDefault="00447A31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1701"/>
        <w:gridCol w:w="3827"/>
      </w:tblGrid>
      <w:tr w:rsidR="00FC02AA" w:rsidRPr="0036015D" w14:paraId="5B1461B5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FB4B9E7" w14:textId="77777777" w:rsidR="00FC02AA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r w:rsidRPr="0055296B">
              <w:rPr>
                <w:rFonts w:asciiTheme="minorHAnsi" w:hAnsiTheme="minorHAnsi"/>
                <w:b/>
                <w:bCs/>
                <w:lang w:val="pt-PT"/>
              </w:rPr>
              <w:t>Medições / Análises realizadas</w:t>
            </w:r>
          </w:p>
          <w:p w14:paraId="3235F568" w14:textId="054314DD" w:rsidR="00125CAD" w:rsidRPr="00125CAD" w:rsidRDefault="00125CAD" w:rsidP="00125CAD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Não foram </w:t>
            </w:r>
            <w:proofErr w:type="gramStart"/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>realizadas</w:t>
            </w:r>
            <w:proofErr w:type="gramEnd"/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estudos técnicos no presente mês </w:t>
            </w:r>
          </w:p>
        </w:tc>
      </w:tr>
      <w:tr w:rsidR="00FC02AA" w:rsidRPr="0055296B" w14:paraId="5590F9D2" w14:textId="77777777" w:rsidTr="00C84BBB"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7F54F2C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Tipo de medição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8EB0C78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C4A4E5B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Relatório (S/N)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9ACCF1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Referência do Relatório</w:t>
            </w:r>
          </w:p>
        </w:tc>
      </w:tr>
      <w:tr w:rsidR="00C84BBB" w:rsidRPr="0036015D" w14:paraId="2D6A38E8" w14:textId="77777777" w:rsidTr="00C84BBB"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</w:tcPr>
          <w:p w14:paraId="286198C1" w14:textId="2E0A0107" w:rsidR="003233C9" w:rsidRPr="0055296B" w:rsidRDefault="00CD2AAF" w:rsidP="003233C9">
            <w:pPr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Não foram realizados estudos técnicos no presente mês.</w:t>
            </w:r>
          </w:p>
          <w:tbl>
            <w:tblPr>
              <w:tblStyle w:val="TabelacomGrelha"/>
              <w:tblpPr w:leftFromText="180" w:rightFromText="180" w:vertAnchor="text" w:horzAnchor="margin" w:tblpY="128"/>
              <w:tblW w:w="10490" w:type="dxa"/>
              <w:tblBorders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77"/>
              <w:gridCol w:w="1985"/>
              <w:gridCol w:w="1701"/>
              <w:gridCol w:w="3827"/>
            </w:tblGrid>
            <w:tr w:rsidR="003233C9" w:rsidRPr="00CD2AAF" w14:paraId="691537DC" w14:textId="77777777" w:rsidTr="008C504A">
              <w:tc>
                <w:tcPr>
                  <w:tcW w:w="297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</w:tcPr>
                <w:p w14:paraId="0E32F1AD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Análise da água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</w:tcPr>
                <w:p w14:paraId="536E33D7" w14:textId="16AF7E31" w:rsidR="003233C9" w:rsidRPr="0055296B" w:rsidRDefault="00686F5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30</w:t>
                  </w:r>
                  <w:r w:rsidR="003233C9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-0</w:t>
                  </w: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9</w:t>
                  </w:r>
                  <w:r w:rsidR="003233C9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-2025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</w:tcPr>
                <w:p w14:paraId="45C7AF93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Sim</w:t>
                  </w:r>
                </w:p>
              </w:tc>
              <w:tc>
                <w:tcPr>
                  <w:tcW w:w="3827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</w:tcPr>
                <w:p w14:paraId="18A76688" w14:textId="492CF223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 xml:space="preserve">EPAS MOXICO -EP EMISSÃO </w:t>
                  </w:r>
                  <w:r w:rsidR="002D68A2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01</w:t>
                  </w: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</w:t>
                  </w:r>
                  <w:r w:rsidR="002D68A2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10</w:t>
                  </w: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-2025</w:t>
                  </w:r>
                </w:p>
              </w:tc>
            </w:tr>
            <w:tr w:rsidR="003233C9" w:rsidRPr="0036015D" w14:paraId="6149AFCB" w14:textId="77777777" w:rsidTr="008C504A">
              <w:tc>
                <w:tcPr>
                  <w:tcW w:w="2977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E0CE58F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Qualidade do Ar</w:t>
                  </w:r>
                </w:p>
              </w:tc>
              <w:tc>
                <w:tcPr>
                  <w:tcW w:w="1985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7FCF9BB4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18-07-2025</w:t>
                  </w:r>
                </w:p>
              </w:tc>
              <w:tc>
                <w:tcPr>
                  <w:tcW w:w="170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5A9532DD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Sim</w:t>
                  </w:r>
                </w:p>
              </w:tc>
              <w:tc>
                <w:tcPr>
                  <w:tcW w:w="38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28CD2679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 xml:space="preserve">13/2025 HMRL- </w:t>
                  </w:r>
                  <w:proofErr w:type="spellStart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Relat</w:t>
                  </w:r>
                  <w:proofErr w:type="spellEnd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. de Qualidade do Ar</w:t>
                  </w:r>
                </w:p>
              </w:tc>
            </w:tr>
            <w:tr w:rsidR="003233C9" w:rsidRPr="0036015D" w14:paraId="70E8E654" w14:textId="77777777" w:rsidTr="008C504A">
              <w:tc>
                <w:tcPr>
                  <w:tcW w:w="2977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62E9F5A8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Ruído</w:t>
                  </w:r>
                </w:p>
              </w:tc>
              <w:tc>
                <w:tcPr>
                  <w:tcW w:w="1985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448211FC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18-07-2025</w:t>
                  </w:r>
                </w:p>
              </w:tc>
              <w:tc>
                <w:tcPr>
                  <w:tcW w:w="170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4CF8D639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Sim</w:t>
                  </w:r>
                </w:p>
              </w:tc>
              <w:tc>
                <w:tcPr>
                  <w:tcW w:w="38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013F3535" w14:textId="77777777" w:rsidR="003233C9" w:rsidRPr="003233C9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 xml:space="preserve">13/2025 HMRL – </w:t>
                  </w:r>
                  <w:proofErr w:type="spellStart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Relat</w:t>
                  </w:r>
                  <w:proofErr w:type="spellEnd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. de medição de Ruído</w:t>
                  </w:r>
                </w:p>
              </w:tc>
            </w:tr>
          </w:tbl>
          <w:p w14:paraId="1F30C7B5" w14:textId="6C713B66" w:rsidR="003233C9" w:rsidRPr="00FB56D3" w:rsidRDefault="003233C9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</w:p>
        </w:tc>
      </w:tr>
    </w:tbl>
    <w:p w14:paraId="474AA384" w14:textId="2991510F" w:rsidR="00FC02AA" w:rsidRDefault="00FC02AA" w:rsidP="00447A31">
      <w:pPr>
        <w:ind w:right="0"/>
        <w:jc w:val="left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498"/>
        <w:gridCol w:w="3119"/>
        <w:gridCol w:w="2126"/>
      </w:tblGrid>
      <w:tr w:rsidR="00FC02AA" w14:paraId="283523C3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0BE340AF" w14:textId="77777777" w:rsidR="00FC02AA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r>
              <w:rPr>
                <w:rFonts w:asciiTheme="minorHAnsi" w:hAnsiTheme="minorHAnsi"/>
                <w:b/>
                <w:bCs/>
                <w:lang w:val="pt-PT"/>
              </w:rPr>
              <w:t>Reclamações</w:t>
            </w:r>
          </w:p>
        </w:tc>
      </w:tr>
      <w:tr w:rsidR="00FC02AA" w14:paraId="7DF9CDA3" w14:textId="77777777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9A9AD6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349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D6F3AA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Descrição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F296BB6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Reclamante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315FF8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</w:tr>
      <w:tr w:rsidR="007F4554" w:rsidRPr="0036015D" w14:paraId="44D9978C" w14:textId="77777777" w:rsidTr="00DC53C4"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  <w:shd w:val="clear" w:color="auto" w:fill="FFFFFF" w:themeFill="background1"/>
          </w:tcPr>
          <w:p w14:paraId="6120DD60" w14:textId="75B3E5B9" w:rsidR="007F4554" w:rsidRDefault="007F4554">
            <w:pPr>
              <w:spacing w:line="276" w:lineRule="auto"/>
              <w:ind w:right="60"/>
              <w:rPr>
                <w:rFonts w:asciiTheme="minorHAnsi" w:hAnsiTheme="minorHAnsi"/>
                <w:sz w:val="18"/>
                <w:szCs w:val="18"/>
                <w:lang w:val="pt-PT"/>
              </w:rPr>
            </w:pPr>
            <w:r>
              <w:rPr>
                <w:rFonts w:asciiTheme="minorHAnsi" w:hAnsiTheme="minorHAnsi"/>
                <w:sz w:val="18"/>
                <w:szCs w:val="18"/>
                <w:lang w:val="pt-PT"/>
              </w:rPr>
              <w:t>Não foram registadas reclamações no presente mês.</w:t>
            </w:r>
          </w:p>
        </w:tc>
      </w:tr>
    </w:tbl>
    <w:p w14:paraId="6A97B05F" w14:textId="77777777" w:rsidR="00FC02AA" w:rsidRDefault="00EA1FBB">
      <w:pPr>
        <w:tabs>
          <w:tab w:val="left" w:pos="1560"/>
        </w:tabs>
        <w:ind w:right="911"/>
        <w:rPr>
          <w:rFonts w:asciiTheme="minorHAnsi" w:hAnsiTheme="minorHAnsi"/>
          <w:sz w:val="18"/>
          <w:szCs w:val="18"/>
          <w:lang w:val="pt-PT"/>
        </w:rPr>
      </w:pPr>
      <w:bookmarkStart w:id="0" w:name="_Hlk157073079"/>
      <w:r>
        <w:rPr>
          <w:rFonts w:asciiTheme="minorHAnsi" w:hAnsiTheme="minorHAnsi"/>
          <w:b/>
          <w:bCs/>
          <w:sz w:val="18"/>
          <w:szCs w:val="18"/>
          <w:lang w:val="pt-PT"/>
        </w:rPr>
        <w:t xml:space="preserve">Nota1: </w:t>
      </w:r>
      <w:r>
        <w:rPr>
          <w:rFonts w:asciiTheme="minorHAnsi" w:hAnsiTheme="minorHAnsi"/>
          <w:sz w:val="18"/>
          <w:szCs w:val="18"/>
          <w:lang w:val="pt-PT"/>
        </w:rPr>
        <w:t>Para consulta de reclamações anteriores deve ser consultado o arquivo das Reclamações</w:t>
      </w:r>
      <w:bookmarkEnd w:id="0"/>
      <w:r>
        <w:rPr>
          <w:rFonts w:asciiTheme="minorHAnsi" w:hAnsiTheme="minorHAnsi"/>
          <w:sz w:val="18"/>
          <w:szCs w:val="18"/>
          <w:lang w:val="pt-PT"/>
        </w:rPr>
        <w:t>.</w:t>
      </w:r>
    </w:p>
    <w:p w14:paraId="58561689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18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678"/>
        <w:gridCol w:w="2693"/>
        <w:gridCol w:w="1985"/>
      </w:tblGrid>
      <w:tr w:rsidR="00FC02AA" w:rsidRPr="0036015D" w14:paraId="3E9F53EC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79AB606E" w14:textId="77777777" w:rsidR="00FC02AA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lang w:val="pt-PT"/>
              </w:rPr>
              <w:t>Acções</w:t>
            </w:r>
            <w:proofErr w:type="spellEnd"/>
            <w:r>
              <w:rPr>
                <w:rFonts w:asciiTheme="minorHAnsi" w:hAnsiTheme="minorHAnsi"/>
                <w:b/>
                <w:bCs/>
                <w:lang w:val="pt-PT"/>
              </w:rPr>
              <w:t xml:space="preserve"> de </w:t>
            </w:r>
            <w:proofErr w:type="spellStart"/>
            <w:r>
              <w:rPr>
                <w:rFonts w:asciiTheme="minorHAnsi" w:hAnsiTheme="minorHAnsi"/>
                <w:b/>
                <w:bCs/>
                <w:lang w:val="pt-PT"/>
              </w:rPr>
              <w:t>interacção</w:t>
            </w:r>
            <w:proofErr w:type="spellEnd"/>
            <w:r>
              <w:rPr>
                <w:rFonts w:asciiTheme="minorHAnsi" w:hAnsiTheme="minorHAnsi"/>
                <w:b/>
                <w:bCs/>
                <w:lang w:val="pt-PT"/>
              </w:rPr>
              <w:t xml:space="preserve"> com a comunidade</w:t>
            </w:r>
          </w:p>
        </w:tc>
      </w:tr>
      <w:tr w:rsidR="00FC02AA" w14:paraId="198703C4" w14:textId="77777777" w:rsidTr="003810D7"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163573C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B164BB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Descrição da </w:t>
            </w:r>
            <w:proofErr w:type="spellStart"/>
            <w:r>
              <w:rPr>
                <w:rFonts w:asciiTheme="minorHAnsi" w:hAnsiTheme="minorHAnsi"/>
                <w:lang w:val="pt-PT"/>
              </w:rPr>
              <w:t>acção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164CC0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Entidade envolvida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2F34411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N.º intervenientes</w:t>
            </w:r>
          </w:p>
        </w:tc>
      </w:tr>
    </w:tbl>
    <w:p w14:paraId="17C79091" w14:textId="676C270A" w:rsidR="001B586B" w:rsidRDefault="004502FE">
      <w:pPr>
        <w:tabs>
          <w:tab w:val="left" w:pos="1560"/>
        </w:tabs>
        <w:ind w:right="911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 xml:space="preserve"> </w:t>
      </w:r>
      <w:r w:rsidR="00125CAD">
        <w:rPr>
          <w:rFonts w:asciiTheme="minorHAnsi" w:hAnsiTheme="minorHAnsi" w:cstheme="minorHAnsi"/>
          <w:sz w:val="20"/>
          <w:szCs w:val="20"/>
          <w:lang w:val="pt-PT"/>
        </w:rPr>
        <w:t xml:space="preserve">Não foram realizadas </w:t>
      </w:r>
      <w:proofErr w:type="spellStart"/>
      <w:r w:rsidR="00186B34">
        <w:rPr>
          <w:rFonts w:asciiTheme="minorHAnsi" w:hAnsiTheme="minorHAnsi" w:cstheme="minorHAnsi"/>
          <w:sz w:val="20"/>
          <w:szCs w:val="20"/>
          <w:lang w:val="pt-PT"/>
        </w:rPr>
        <w:t>acções</w:t>
      </w:r>
      <w:proofErr w:type="spellEnd"/>
      <w:r w:rsidR="00186B34">
        <w:rPr>
          <w:rFonts w:asciiTheme="minorHAnsi" w:hAnsiTheme="minorHAnsi" w:cstheme="minorHAnsi"/>
          <w:sz w:val="20"/>
          <w:szCs w:val="20"/>
          <w:lang w:val="pt-PT"/>
        </w:rPr>
        <w:t xml:space="preserve"> de iteração com as comunidades.</w:t>
      </w:r>
    </w:p>
    <w:p w14:paraId="0BCE9815" w14:textId="77777777" w:rsidR="00004D0C" w:rsidRPr="00EA02AF" w:rsidRDefault="00004D0C">
      <w:pPr>
        <w:tabs>
          <w:tab w:val="left" w:pos="1560"/>
        </w:tabs>
        <w:ind w:right="911"/>
        <w:rPr>
          <w:rFonts w:asciiTheme="minorHAnsi" w:hAnsiTheme="minorHAnsi" w:cstheme="minorHAnsi"/>
          <w:sz w:val="20"/>
          <w:szCs w:val="20"/>
          <w:lang w:val="pt-PT"/>
        </w:rPr>
      </w:pPr>
    </w:p>
    <w:tbl>
      <w:tblPr>
        <w:tblStyle w:val="TabelacomGrelha"/>
        <w:tblpPr w:leftFromText="180" w:rightFromText="180" w:vertAnchor="text" w:tblpY="1"/>
        <w:tblOverlap w:val="never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4400"/>
        <w:gridCol w:w="845"/>
      </w:tblGrid>
      <w:tr w:rsidR="00FC02AA" w14:paraId="3D912A21" w14:textId="77777777">
        <w:trPr>
          <w:gridAfter w:val="1"/>
          <w:wAfter w:w="845" w:type="dxa"/>
          <w:trHeight w:val="277"/>
        </w:trPr>
        <w:tc>
          <w:tcPr>
            <w:tcW w:w="9645" w:type="dxa"/>
            <w:gridSpan w:val="4"/>
            <w:tcBorders>
              <w:top w:val="nil"/>
              <w:bottom w:val="single" w:sz="4" w:space="0" w:color="auto"/>
            </w:tcBorders>
          </w:tcPr>
          <w:p w14:paraId="167264C9" w14:textId="2D4BB6A3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Check</w:t>
            </w:r>
            <w:r w:rsidR="00D03DEA">
              <w:rPr>
                <w:rFonts w:asciiTheme="minorHAnsi" w:hAnsiTheme="minorHAnsi"/>
                <w:b/>
                <w:szCs w:val="20"/>
                <w:lang w:val="pt-PT"/>
              </w:rPr>
              <w:t>l</w:t>
            </w:r>
            <w:r>
              <w:rPr>
                <w:rFonts w:asciiTheme="minorHAnsi" w:hAnsiTheme="minorHAnsi"/>
                <w:b/>
                <w:szCs w:val="20"/>
                <w:lang w:val="pt-PT"/>
              </w:rPr>
              <w:t>ist</w:t>
            </w:r>
          </w:p>
        </w:tc>
      </w:tr>
      <w:tr w:rsidR="00FC02AA" w14:paraId="575C9196" w14:textId="77777777" w:rsidTr="004A52FC">
        <w:trPr>
          <w:trHeight w:val="420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50A118A" w14:textId="77777777" w:rsidR="00FC02AA" w:rsidRPr="00244430" w:rsidRDefault="00EA1FBB">
            <w:pPr>
              <w:ind w:right="60"/>
              <w:rPr>
                <w:rFonts w:asciiTheme="minorHAnsi" w:hAnsiTheme="minorHAnsi"/>
                <w:bCs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>Resultado (%)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</w:tcPr>
          <w:p w14:paraId="6E4F9952" w14:textId="3ED780B3" w:rsidR="00FC02AA" w:rsidRDefault="001A6282">
            <w:pPr>
              <w:ind w:right="60"/>
              <w:rPr>
                <w:rFonts w:asciiTheme="minorHAnsi" w:hAnsiTheme="minorHAnsi"/>
                <w:bCs/>
                <w:sz w:val="20"/>
                <w:szCs w:val="18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>88.89</w:t>
            </w:r>
            <w:r w:rsidR="00EA1FBB"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EB9D5D9" w14:textId="77777777" w:rsidR="00FC02AA" w:rsidRDefault="00EA1FBB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>Classificação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</w:tcPr>
          <w:p w14:paraId="3A4DD7CC" w14:textId="6358D2BE" w:rsidR="00FC02AA" w:rsidRDefault="004E7341">
            <w:pPr>
              <w:ind w:right="60"/>
              <w:rPr>
                <w:rFonts w:asciiTheme="minorHAnsi" w:hAnsiTheme="minorHAnsi"/>
                <w:bCs/>
                <w:sz w:val="20"/>
                <w:szCs w:val="18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 xml:space="preserve">           </w:t>
            </w:r>
            <w:r w:rsidR="00EA1FBB"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>Satisfatório</w:t>
            </w:r>
            <w:r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 xml:space="preserve">   </w:t>
            </w:r>
          </w:p>
        </w:tc>
      </w:tr>
    </w:tbl>
    <w:p w14:paraId="66FCCA23" w14:textId="5C3F110C" w:rsidR="00FC02AA" w:rsidRDefault="00FC02AA" w:rsidP="00752035">
      <w:pPr>
        <w:tabs>
          <w:tab w:val="left" w:pos="1560"/>
        </w:tabs>
        <w:ind w:right="911"/>
        <w:rPr>
          <w:rFonts w:asciiTheme="minorHAnsi" w:hAnsiTheme="minorHAnsi" w:cstheme="minorHAnsi"/>
          <w:b/>
          <w:bCs/>
          <w:sz w:val="18"/>
          <w:szCs w:val="20"/>
          <w:lang w:val="pt-PT"/>
        </w:rPr>
      </w:pPr>
    </w:p>
    <w:p w14:paraId="1B4E4A3D" w14:textId="1AA96A29" w:rsidR="001A6282" w:rsidRDefault="00244430" w:rsidP="00752035">
      <w:pPr>
        <w:tabs>
          <w:tab w:val="left" w:pos="1560"/>
        </w:tabs>
        <w:ind w:right="911"/>
        <w:rPr>
          <w:rFonts w:asciiTheme="minorHAnsi" w:hAnsiTheme="minorHAnsi" w:cstheme="minorHAnsi"/>
          <w:b/>
          <w:bCs/>
          <w:szCs w:val="22"/>
          <w:lang w:val="pt-PT"/>
        </w:rPr>
      </w:pPr>
      <w:r>
        <w:rPr>
          <w:rFonts w:asciiTheme="minorHAnsi" w:hAnsiTheme="minorHAnsi" w:cstheme="minorHAnsi"/>
          <w:b/>
          <w:bCs/>
          <w:szCs w:val="22"/>
          <w:lang w:val="pt-PT"/>
        </w:rPr>
        <w:t>Temas                                                                                                              Observações</w:t>
      </w:r>
    </w:p>
    <w:p w14:paraId="1637D274" w14:textId="77777777" w:rsidR="00244430" w:rsidRDefault="00244430" w:rsidP="00244430">
      <w:pPr>
        <w:rPr>
          <w:rFonts w:asciiTheme="minorHAnsi" w:hAnsiTheme="minorHAnsi" w:cstheme="minorHAnsi"/>
          <w:b/>
          <w:bCs/>
          <w:szCs w:val="22"/>
          <w:lang w:val="pt-PT"/>
        </w:rPr>
      </w:pPr>
    </w:p>
    <w:p w14:paraId="4A72D796" w14:textId="304B3DAA" w:rsidR="00280803" w:rsidRDefault="004A52FC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Temas relacionados as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intalações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 </w:t>
      </w:r>
      <w:r w:rsidR="00280803">
        <w:rPr>
          <w:rFonts w:asciiTheme="minorHAnsi" w:hAnsiTheme="minorHAnsi" w:cstheme="minorHAnsi"/>
          <w:szCs w:val="22"/>
          <w:lang w:val="pt-PT"/>
        </w:rPr>
        <w:t xml:space="preserve">  </w:t>
      </w: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Visita do órgão do ministério d</w:t>
      </w:r>
      <w:r w:rsidR="00280803">
        <w:rPr>
          <w:rFonts w:asciiTheme="minorHAnsi" w:hAnsiTheme="minorHAnsi" w:cstheme="minorHAnsi"/>
          <w:szCs w:val="22"/>
          <w:lang w:val="pt-PT"/>
        </w:rPr>
        <w:t>a</w:t>
      </w:r>
      <w:r>
        <w:rPr>
          <w:rFonts w:asciiTheme="minorHAnsi" w:hAnsiTheme="minorHAnsi" w:cstheme="minorHAnsi"/>
          <w:szCs w:val="22"/>
          <w:lang w:val="pt-PT"/>
        </w:rPr>
        <w:t xml:space="preserve"> </w:t>
      </w:r>
    </w:p>
    <w:p w14:paraId="43D70D82" w14:textId="42941C6E" w:rsidR="00244430" w:rsidRDefault="004A52FC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</w:t>
      </w:r>
      <w:r w:rsidR="003E43C3">
        <w:rPr>
          <w:rFonts w:asciiTheme="minorHAnsi" w:hAnsiTheme="minorHAnsi" w:cstheme="minorHAnsi"/>
          <w:szCs w:val="22"/>
          <w:lang w:val="pt-PT"/>
        </w:rPr>
        <w:t xml:space="preserve">     </w:t>
      </w: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Defesa</w:t>
      </w:r>
      <w:r w:rsidR="003E43C3">
        <w:rPr>
          <w:rFonts w:asciiTheme="minorHAnsi" w:hAnsiTheme="minorHAnsi" w:cstheme="minorHAnsi"/>
          <w:szCs w:val="22"/>
          <w:lang w:val="pt-PT"/>
        </w:rPr>
        <w:t xml:space="preserve"> </w:t>
      </w:r>
      <w:r>
        <w:rPr>
          <w:rFonts w:asciiTheme="minorHAnsi" w:hAnsiTheme="minorHAnsi" w:cstheme="minorHAnsi"/>
          <w:szCs w:val="22"/>
          <w:lang w:val="pt-PT"/>
        </w:rPr>
        <w:t xml:space="preserve">da região leste no dia                                            </w:t>
      </w:r>
      <w:r w:rsidR="00244430">
        <w:rPr>
          <w:rFonts w:asciiTheme="minorHAnsi" w:hAnsiTheme="minorHAnsi" w:cstheme="minorHAnsi"/>
          <w:szCs w:val="22"/>
          <w:lang w:val="pt-PT"/>
        </w:rPr>
        <w:tab/>
      </w:r>
      <w:r w:rsidR="00280803">
        <w:rPr>
          <w:rFonts w:asciiTheme="minorHAnsi" w:hAnsiTheme="minorHAnsi" w:cstheme="minorHAnsi"/>
          <w:szCs w:val="22"/>
          <w:lang w:val="pt-PT"/>
        </w:rPr>
        <w:t xml:space="preserve"> </w:t>
      </w:r>
      <w:r>
        <w:rPr>
          <w:rFonts w:asciiTheme="minorHAnsi" w:hAnsiTheme="minorHAnsi" w:cstheme="minorHAnsi"/>
          <w:szCs w:val="22"/>
          <w:lang w:val="pt-PT"/>
        </w:rPr>
        <w:t>09-04-2026</w:t>
      </w:r>
      <w:r w:rsidR="003E43C3">
        <w:rPr>
          <w:rFonts w:asciiTheme="minorHAnsi" w:hAnsiTheme="minorHAnsi" w:cstheme="minorHAnsi"/>
          <w:szCs w:val="22"/>
          <w:lang w:val="pt-PT"/>
        </w:rPr>
        <w:t>, com o chefe de repor-</w:t>
      </w:r>
    </w:p>
    <w:p w14:paraId="55B4FC8F" w14:textId="4BCB26EF" w:rsidR="003E43C3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Tagem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 João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Kamangala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,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Aderito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 </w:t>
      </w:r>
    </w:p>
    <w:p w14:paraId="0AA21A53" w14:textId="451B1641" w:rsidR="003E43C3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 João, oficial de operação, Carlos </w:t>
      </w:r>
    </w:p>
    <w:p w14:paraId="7A2DBE91" w14:textId="51D2FA85" w:rsidR="003E43C3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 </w:t>
      </w:r>
      <w:proofErr w:type="spellStart"/>
      <w:proofErr w:type="gramStart"/>
      <w:r>
        <w:rPr>
          <w:rFonts w:asciiTheme="minorHAnsi" w:hAnsiTheme="minorHAnsi" w:cstheme="minorHAnsi"/>
          <w:szCs w:val="22"/>
          <w:lang w:val="pt-PT"/>
        </w:rPr>
        <w:t>Pedro,oficial</w:t>
      </w:r>
      <w:proofErr w:type="spellEnd"/>
      <w:proofErr w:type="gramEnd"/>
      <w:r>
        <w:rPr>
          <w:rFonts w:asciiTheme="minorHAnsi" w:hAnsiTheme="minorHAnsi" w:cstheme="minorHAnsi"/>
          <w:szCs w:val="22"/>
          <w:lang w:val="pt-PT"/>
        </w:rPr>
        <w:t xml:space="preserve"> fortificação, Maxwel</w:t>
      </w:r>
    </w:p>
    <w:p w14:paraId="5DC977D7" w14:textId="30B23E9E" w:rsidR="003E43C3" w:rsidRPr="00244430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 De Matos, engenharia militar.</w:t>
      </w:r>
    </w:p>
    <w:sectPr w:rsidR="003E43C3" w:rsidRPr="00244430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A647" w14:textId="77777777" w:rsidR="00681BD4" w:rsidRDefault="00681BD4">
      <w:pPr>
        <w:pStyle w:val="Rodap"/>
      </w:pPr>
      <w:r>
        <w:separator/>
      </w:r>
    </w:p>
  </w:endnote>
  <w:endnote w:type="continuationSeparator" w:id="0">
    <w:p w14:paraId="52B54E9E" w14:textId="77777777" w:rsidR="00681BD4" w:rsidRDefault="00681BD4">
      <w:pPr>
        <w:pStyle w:val="Rodap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DC73" w14:textId="4468D535" w:rsidR="00FC02AA" w:rsidRDefault="00EA1FBB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noProof/>
        <w:sz w:val="16"/>
        <w:szCs w:val="16"/>
        <w:lang w:val="pt-PT"/>
      </w:rPr>
      <w:t xml:space="preserve">HMRL </w:t>
    </w:r>
    <w:r w:rsidR="00EC3E8E">
      <w:rPr>
        <w:noProof/>
        <w:sz w:val="16"/>
        <w:szCs w:val="16"/>
        <w:lang w:val="pt-PT"/>
      </w:rPr>
      <w:t xml:space="preserve">- </w:t>
    </w:r>
    <w:r>
      <w:rPr>
        <w:noProof/>
        <w:sz w:val="16"/>
        <w:szCs w:val="16"/>
        <w:lang w:val="pt-PT"/>
      </w:rPr>
      <w:t xml:space="preserve">Relatório Mensal de Segurança e Ambiente N.º </w:t>
    </w:r>
    <w:r w:rsidR="00BF0F6D">
      <w:rPr>
        <w:noProof/>
        <w:sz w:val="16"/>
        <w:szCs w:val="16"/>
        <w:lang w:val="pt-PT"/>
      </w:rPr>
      <w:t>2</w:t>
    </w:r>
    <w:r w:rsidR="006E389F">
      <w:rPr>
        <w:noProof/>
        <w:sz w:val="16"/>
        <w:szCs w:val="16"/>
        <w:lang w:val="pt-PT"/>
      </w:rPr>
      <w:t>8</w:t>
    </w:r>
    <w:r w:rsidR="00EC3E8E">
      <w:rPr>
        <w:noProof/>
        <w:sz w:val="16"/>
        <w:szCs w:val="16"/>
        <w:lang w:val="pt-PT"/>
      </w:rPr>
      <w:tab/>
    </w:r>
    <w:r>
      <w:rPr>
        <w:sz w:val="16"/>
        <w:szCs w:val="16"/>
        <w:lang w:val="pt-PT"/>
      </w:rPr>
      <w:t xml:space="preserve">Page: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  <w:p w14:paraId="368FD0D7" w14:textId="77777777" w:rsidR="00FC02AA" w:rsidRDefault="00FC02AA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EF5A" w14:textId="165A7850" w:rsidR="00FC02AA" w:rsidRDefault="00EA1FBB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Document: </w:t>
    </w:r>
    <w:r>
      <w:rPr>
        <w:sz w:val="16"/>
        <w:szCs w:val="16"/>
      </w:rPr>
      <w:fldChar w:fldCharType="begin"/>
    </w:r>
    <w:r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B37546">
      <w:rPr>
        <w:noProof/>
        <w:sz w:val="16"/>
        <w:szCs w:val="16"/>
        <w:lang w:val="pt-PT"/>
      </w:rPr>
      <w:t>HMRL_Relatorio Mensal HSE_32_2025.12_Rev.01.docx</w:t>
    </w:r>
    <w:r>
      <w:rPr>
        <w:sz w:val="16"/>
        <w:szCs w:val="16"/>
      </w:rPr>
      <w:fldChar w:fldCharType="end"/>
    </w:r>
    <w:r>
      <w:rPr>
        <w:sz w:val="16"/>
        <w:szCs w:val="16"/>
        <w:lang w:val="pt-PT"/>
      </w:rPr>
      <w:tab/>
      <w:t xml:space="preserve">Page: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1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6879C" w14:textId="77777777" w:rsidR="00681BD4" w:rsidRDefault="00681BD4">
      <w:pPr>
        <w:pStyle w:val="Rodap"/>
      </w:pPr>
      <w:r>
        <w:separator/>
      </w:r>
    </w:p>
  </w:footnote>
  <w:footnote w:type="continuationSeparator" w:id="0">
    <w:p w14:paraId="68E83584" w14:textId="77777777" w:rsidR="00681BD4" w:rsidRDefault="00681BD4">
      <w:pPr>
        <w:pStyle w:val="Rodap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C9B2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7728" behindDoc="1" locked="0" layoutInCell="1" allowOverlap="1" wp14:anchorId="59D3F492" wp14:editId="335A6506">
          <wp:simplePos x="0" y="0"/>
          <wp:positionH relativeFrom="column">
            <wp:posOffset>5737225</wp:posOffset>
          </wp:positionH>
          <wp:positionV relativeFrom="paragraph">
            <wp:posOffset>13335</wp:posOffset>
          </wp:positionV>
          <wp:extent cx="1057275" cy="711835"/>
          <wp:effectExtent l="0" t="0" r="0" b="0"/>
          <wp:wrapNone/>
          <wp:docPr id="86" name="Picture 86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F277E50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reLATÓRIO MENSAL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5925BC4C" w14:textId="77777777" w:rsidR="00FC02AA" w:rsidRDefault="00EA1FBB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eastAsia="de-AT"/>
      </w:rPr>
    </w:pPr>
    <w:r>
      <w:rPr>
        <w:rFonts w:cs="Arial"/>
        <w:b/>
        <w:sz w:val="24"/>
        <w:lang w:eastAsia="de-AT"/>
      </w:rPr>
      <w:t>VAMED Engineering</w:t>
    </w:r>
  </w:p>
  <w:p w14:paraId="29D1592D" w14:textId="5EE99DE9" w:rsidR="00FC02AA" w:rsidRPr="00C21D30" w:rsidRDefault="00EA1FBB" w:rsidP="00C21D30">
    <w:pPr>
      <w:tabs>
        <w:tab w:val="center" w:pos="4536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asciiTheme="minorHAnsi" w:hAnsiTheme="minorHAnsi" w:cstheme="minorHAnsi"/>
        <w:bCs/>
        <w:i/>
        <w:iCs/>
        <w:sz w:val="20"/>
        <w:szCs w:val="20"/>
        <w:lang w:val="en-GB" w:eastAsia="de-AT"/>
      </w:rPr>
      <w:t>v</w:t>
    </w:r>
  </w:p>
  <w:p w14:paraId="5F56DCDA" w14:textId="77777777" w:rsidR="00FC02AA" w:rsidRDefault="00FC02AA">
    <w:pPr>
      <w:pStyle w:val="Cabealho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311B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2DE264CF" wp14:editId="61421391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26ABFAF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1448857A" w14:textId="77777777" w:rsidR="00FC02AA" w:rsidRDefault="00FC02AA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3D355830" w14:textId="77777777" w:rsidR="00FC02AA" w:rsidRDefault="00EA1FBB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4284EC20" w14:textId="77777777" w:rsidR="00FC02AA" w:rsidRDefault="00FC02AA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0063546E" w14:textId="77777777" w:rsidR="00FC02AA" w:rsidRDefault="00EA1FBB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7DAABA67" w14:textId="77777777" w:rsidR="00FC02AA" w:rsidRDefault="00EA1FBB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19BDF556" w14:textId="77777777" w:rsidR="00FC02AA" w:rsidRDefault="00EA1FBB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2779A61B" w14:textId="77777777" w:rsidR="00FC02AA" w:rsidRDefault="00FC02AA">
    <w:pPr>
      <w:pStyle w:val="Cabealho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653"/>
    <w:multiLevelType w:val="hybridMultilevel"/>
    <w:tmpl w:val="F3C6AC1C"/>
    <w:lvl w:ilvl="0" w:tplc="35B272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3925688">
    <w:abstractNumId w:val="1"/>
  </w:num>
  <w:num w:numId="2" w16cid:durableId="11250810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2AA"/>
    <w:rsid w:val="00004D0C"/>
    <w:rsid w:val="00016283"/>
    <w:rsid w:val="00022079"/>
    <w:rsid w:val="00030987"/>
    <w:rsid w:val="000325E9"/>
    <w:rsid w:val="0003510E"/>
    <w:rsid w:val="0004024A"/>
    <w:rsid w:val="00041145"/>
    <w:rsid w:val="00042160"/>
    <w:rsid w:val="0005216A"/>
    <w:rsid w:val="00052FA7"/>
    <w:rsid w:val="0005471B"/>
    <w:rsid w:val="000578BA"/>
    <w:rsid w:val="00060C69"/>
    <w:rsid w:val="00061ADD"/>
    <w:rsid w:val="000652D7"/>
    <w:rsid w:val="00065C64"/>
    <w:rsid w:val="000666A0"/>
    <w:rsid w:val="000717DD"/>
    <w:rsid w:val="000718BA"/>
    <w:rsid w:val="000746A7"/>
    <w:rsid w:val="00095FC9"/>
    <w:rsid w:val="00097776"/>
    <w:rsid w:val="000A1270"/>
    <w:rsid w:val="000B239E"/>
    <w:rsid w:val="000C18E5"/>
    <w:rsid w:val="000C326C"/>
    <w:rsid w:val="000C7186"/>
    <w:rsid w:val="000D5C07"/>
    <w:rsid w:val="000D7050"/>
    <w:rsid w:val="000E0F93"/>
    <w:rsid w:val="000E178C"/>
    <w:rsid w:val="000E2A8F"/>
    <w:rsid w:val="000E4949"/>
    <w:rsid w:val="000E62B7"/>
    <w:rsid w:val="000E7048"/>
    <w:rsid w:val="000E7D69"/>
    <w:rsid w:val="000F6955"/>
    <w:rsid w:val="00100830"/>
    <w:rsid w:val="00101589"/>
    <w:rsid w:val="00105325"/>
    <w:rsid w:val="0011119F"/>
    <w:rsid w:val="0011134F"/>
    <w:rsid w:val="00111B9F"/>
    <w:rsid w:val="00111D1D"/>
    <w:rsid w:val="00113BAE"/>
    <w:rsid w:val="00125CAD"/>
    <w:rsid w:val="00131CBE"/>
    <w:rsid w:val="0014012B"/>
    <w:rsid w:val="0014040C"/>
    <w:rsid w:val="001434E1"/>
    <w:rsid w:val="001509B9"/>
    <w:rsid w:val="00155126"/>
    <w:rsid w:val="001630C6"/>
    <w:rsid w:val="00164AF5"/>
    <w:rsid w:val="00170DC3"/>
    <w:rsid w:val="0018066A"/>
    <w:rsid w:val="00180D31"/>
    <w:rsid w:val="00182518"/>
    <w:rsid w:val="00186B34"/>
    <w:rsid w:val="00192D5C"/>
    <w:rsid w:val="00194BFB"/>
    <w:rsid w:val="001A0B14"/>
    <w:rsid w:val="001A6282"/>
    <w:rsid w:val="001A7006"/>
    <w:rsid w:val="001A7D95"/>
    <w:rsid w:val="001B1C91"/>
    <w:rsid w:val="001B3008"/>
    <w:rsid w:val="001B586B"/>
    <w:rsid w:val="001C4479"/>
    <w:rsid w:val="001C532C"/>
    <w:rsid w:val="001E4E73"/>
    <w:rsid w:val="001F1E33"/>
    <w:rsid w:val="001F6541"/>
    <w:rsid w:val="00203C5E"/>
    <w:rsid w:val="00216E64"/>
    <w:rsid w:val="00220A76"/>
    <w:rsid w:val="0022216D"/>
    <w:rsid w:val="002242CF"/>
    <w:rsid w:val="00230F69"/>
    <w:rsid w:val="002318C3"/>
    <w:rsid w:val="00232314"/>
    <w:rsid w:val="002340BE"/>
    <w:rsid w:val="00237F79"/>
    <w:rsid w:val="0024075D"/>
    <w:rsid w:val="0024199C"/>
    <w:rsid w:val="00244430"/>
    <w:rsid w:val="002640AF"/>
    <w:rsid w:val="002657A5"/>
    <w:rsid w:val="00267882"/>
    <w:rsid w:val="00267E63"/>
    <w:rsid w:val="00271132"/>
    <w:rsid w:val="00274039"/>
    <w:rsid w:val="00277114"/>
    <w:rsid w:val="00280803"/>
    <w:rsid w:val="00285A7A"/>
    <w:rsid w:val="00296884"/>
    <w:rsid w:val="002A4C10"/>
    <w:rsid w:val="002B37EF"/>
    <w:rsid w:val="002B70B0"/>
    <w:rsid w:val="002B7102"/>
    <w:rsid w:val="002C7429"/>
    <w:rsid w:val="002D2F51"/>
    <w:rsid w:val="002D3F4C"/>
    <w:rsid w:val="002D68A2"/>
    <w:rsid w:val="002E1024"/>
    <w:rsid w:val="002E20C7"/>
    <w:rsid w:val="002E2AAC"/>
    <w:rsid w:val="002E35CD"/>
    <w:rsid w:val="002F18A1"/>
    <w:rsid w:val="002F21FE"/>
    <w:rsid w:val="002F37CB"/>
    <w:rsid w:val="002F41B2"/>
    <w:rsid w:val="002F43DD"/>
    <w:rsid w:val="002F6BC9"/>
    <w:rsid w:val="00301675"/>
    <w:rsid w:val="00305F68"/>
    <w:rsid w:val="00306654"/>
    <w:rsid w:val="00306752"/>
    <w:rsid w:val="0031334A"/>
    <w:rsid w:val="00316CC7"/>
    <w:rsid w:val="003205DE"/>
    <w:rsid w:val="003233C9"/>
    <w:rsid w:val="003329EA"/>
    <w:rsid w:val="00333FEA"/>
    <w:rsid w:val="003379F6"/>
    <w:rsid w:val="00347069"/>
    <w:rsid w:val="0035053A"/>
    <w:rsid w:val="00353A90"/>
    <w:rsid w:val="0036015D"/>
    <w:rsid w:val="00366A59"/>
    <w:rsid w:val="00370038"/>
    <w:rsid w:val="00372680"/>
    <w:rsid w:val="0037563B"/>
    <w:rsid w:val="0038056B"/>
    <w:rsid w:val="003810D7"/>
    <w:rsid w:val="00387195"/>
    <w:rsid w:val="003A6BBD"/>
    <w:rsid w:val="003B18B9"/>
    <w:rsid w:val="003B3BE0"/>
    <w:rsid w:val="003B6B7D"/>
    <w:rsid w:val="003C087A"/>
    <w:rsid w:val="003C12C0"/>
    <w:rsid w:val="003C2C96"/>
    <w:rsid w:val="003D76BF"/>
    <w:rsid w:val="003E43C3"/>
    <w:rsid w:val="003F1E4B"/>
    <w:rsid w:val="003F3CD1"/>
    <w:rsid w:val="00401578"/>
    <w:rsid w:val="0040434A"/>
    <w:rsid w:val="004074C0"/>
    <w:rsid w:val="00407820"/>
    <w:rsid w:val="0042199B"/>
    <w:rsid w:val="004239B7"/>
    <w:rsid w:val="004257DC"/>
    <w:rsid w:val="00427B96"/>
    <w:rsid w:val="00437D96"/>
    <w:rsid w:val="00445D99"/>
    <w:rsid w:val="00447A31"/>
    <w:rsid w:val="004502FE"/>
    <w:rsid w:val="004504FF"/>
    <w:rsid w:val="004568B3"/>
    <w:rsid w:val="004569AF"/>
    <w:rsid w:val="004576AE"/>
    <w:rsid w:val="00474A73"/>
    <w:rsid w:val="0048755A"/>
    <w:rsid w:val="004903C9"/>
    <w:rsid w:val="00490840"/>
    <w:rsid w:val="00490FBE"/>
    <w:rsid w:val="0049599C"/>
    <w:rsid w:val="004A52FC"/>
    <w:rsid w:val="004B1881"/>
    <w:rsid w:val="004B713B"/>
    <w:rsid w:val="004B7263"/>
    <w:rsid w:val="004C0F01"/>
    <w:rsid w:val="004E150F"/>
    <w:rsid w:val="004E4FE3"/>
    <w:rsid w:val="004E7341"/>
    <w:rsid w:val="005013D7"/>
    <w:rsid w:val="00502C3E"/>
    <w:rsid w:val="005105C8"/>
    <w:rsid w:val="00511EAC"/>
    <w:rsid w:val="005216E2"/>
    <w:rsid w:val="00526BF3"/>
    <w:rsid w:val="005310D4"/>
    <w:rsid w:val="0053534D"/>
    <w:rsid w:val="0053732A"/>
    <w:rsid w:val="00542859"/>
    <w:rsid w:val="005433D1"/>
    <w:rsid w:val="0055296B"/>
    <w:rsid w:val="00556993"/>
    <w:rsid w:val="00570ED9"/>
    <w:rsid w:val="00574317"/>
    <w:rsid w:val="00574B21"/>
    <w:rsid w:val="0058104A"/>
    <w:rsid w:val="0058166D"/>
    <w:rsid w:val="00585AB6"/>
    <w:rsid w:val="005869B2"/>
    <w:rsid w:val="005872F5"/>
    <w:rsid w:val="00594C09"/>
    <w:rsid w:val="0059530C"/>
    <w:rsid w:val="005A2A05"/>
    <w:rsid w:val="005A7525"/>
    <w:rsid w:val="005B01F1"/>
    <w:rsid w:val="005B657C"/>
    <w:rsid w:val="005C3EC8"/>
    <w:rsid w:val="005D6701"/>
    <w:rsid w:val="005D75D1"/>
    <w:rsid w:val="005E034C"/>
    <w:rsid w:val="005E092B"/>
    <w:rsid w:val="005E10BF"/>
    <w:rsid w:val="005E2AD2"/>
    <w:rsid w:val="005E4C7D"/>
    <w:rsid w:val="005F13DC"/>
    <w:rsid w:val="005F46F4"/>
    <w:rsid w:val="005F7F01"/>
    <w:rsid w:val="00605335"/>
    <w:rsid w:val="00614422"/>
    <w:rsid w:val="00615CAD"/>
    <w:rsid w:val="00622CF8"/>
    <w:rsid w:val="006234F5"/>
    <w:rsid w:val="00623721"/>
    <w:rsid w:val="00636D42"/>
    <w:rsid w:val="00644EE4"/>
    <w:rsid w:val="0065011C"/>
    <w:rsid w:val="006513FA"/>
    <w:rsid w:val="00656D52"/>
    <w:rsid w:val="006637C0"/>
    <w:rsid w:val="00670614"/>
    <w:rsid w:val="00681BD4"/>
    <w:rsid w:val="00683277"/>
    <w:rsid w:val="00683AA5"/>
    <w:rsid w:val="00684129"/>
    <w:rsid w:val="00686F59"/>
    <w:rsid w:val="006955D4"/>
    <w:rsid w:val="006972BD"/>
    <w:rsid w:val="006A4379"/>
    <w:rsid w:val="006A7FD7"/>
    <w:rsid w:val="006B239F"/>
    <w:rsid w:val="006B50C3"/>
    <w:rsid w:val="006C02BD"/>
    <w:rsid w:val="006C1095"/>
    <w:rsid w:val="006C7A1D"/>
    <w:rsid w:val="006D56D6"/>
    <w:rsid w:val="006E00FC"/>
    <w:rsid w:val="006E0A03"/>
    <w:rsid w:val="006E389F"/>
    <w:rsid w:val="006E4BFE"/>
    <w:rsid w:val="006E75E7"/>
    <w:rsid w:val="006F0114"/>
    <w:rsid w:val="006F246B"/>
    <w:rsid w:val="006F716C"/>
    <w:rsid w:val="00702580"/>
    <w:rsid w:val="00715B69"/>
    <w:rsid w:val="00720A80"/>
    <w:rsid w:val="00721123"/>
    <w:rsid w:val="00724D6C"/>
    <w:rsid w:val="00730323"/>
    <w:rsid w:val="007323FD"/>
    <w:rsid w:val="007401EC"/>
    <w:rsid w:val="0074048C"/>
    <w:rsid w:val="0074062D"/>
    <w:rsid w:val="0074199A"/>
    <w:rsid w:val="00744A0A"/>
    <w:rsid w:val="00750CD3"/>
    <w:rsid w:val="00752035"/>
    <w:rsid w:val="0075233D"/>
    <w:rsid w:val="007533EB"/>
    <w:rsid w:val="00753AEF"/>
    <w:rsid w:val="00753E88"/>
    <w:rsid w:val="007549A9"/>
    <w:rsid w:val="007563D1"/>
    <w:rsid w:val="0076267E"/>
    <w:rsid w:val="00762D92"/>
    <w:rsid w:val="00766C3B"/>
    <w:rsid w:val="00770B07"/>
    <w:rsid w:val="00772E8B"/>
    <w:rsid w:val="00773DC9"/>
    <w:rsid w:val="007744FC"/>
    <w:rsid w:val="007806FF"/>
    <w:rsid w:val="00780760"/>
    <w:rsid w:val="0078087D"/>
    <w:rsid w:val="0078204C"/>
    <w:rsid w:val="007838F0"/>
    <w:rsid w:val="007858E7"/>
    <w:rsid w:val="0078726F"/>
    <w:rsid w:val="007A0EAE"/>
    <w:rsid w:val="007A4FB5"/>
    <w:rsid w:val="007B5929"/>
    <w:rsid w:val="007C5E0E"/>
    <w:rsid w:val="007D0405"/>
    <w:rsid w:val="007D2D80"/>
    <w:rsid w:val="007D3028"/>
    <w:rsid w:val="007D4E97"/>
    <w:rsid w:val="007E7831"/>
    <w:rsid w:val="007F0D7E"/>
    <w:rsid w:val="007F4084"/>
    <w:rsid w:val="007F4554"/>
    <w:rsid w:val="00800754"/>
    <w:rsid w:val="00800B1A"/>
    <w:rsid w:val="008043B1"/>
    <w:rsid w:val="00810FF3"/>
    <w:rsid w:val="008123FD"/>
    <w:rsid w:val="0081713C"/>
    <w:rsid w:val="00817360"/>
    <w:rsid w:val="008212B4"/>
    <w:rsid w:val="00831037"/>
    <w:rsid w:val="008346F6"/>
    <w:rsid w:val="008350D1"/>
    <w:rsid w:val="00837D55"/>
    <w:rsid w:val="0084072B"/>
    <w:rsid w:val="0084079F"/>
    <w:rsid w:val="00852035"/>
    <w:rsid w:val="008540DF"/>
    <w:rsid w:val="008613C9"/>
    <w:rsid w:val="0086140D"/>
    <w:rsid w:val="008648A7"/>
    <w:rsid w:val="008756F0"/>
    <w:rsid w:val="008815FF"/>
    <w:rsid w:val="00881E86"/>
    <w:rsid w:val="00887C33"/>
    <w:rsid w:val="00897117"/>
    <w:rsid w:val="008A36B6"/>
    <w:rsid w:val="008A6282"/>
    <w:rsid w:val="008A6601"/>
    <w:rsid w:val="008B18F4"/>
    <w:rsid w:val="008B30C6"/>
    <w:rsid w:val="008B4572"/>
    <w:rsid w:val="008B5623"/>
    <w:rsid w:val="008C3237"/>
    <w:rsid w:val="008C4579"/>
    <w:rsid w:val="008D39B6"/>
    <w:rsid w:val="008D3FFA"/>
    <w:rsid w:val="008D7121"/>
    <w:rsid w:val="008E192D"/>
    <w:rsid w:val="008E5E34"/>
    <w:rsid w:val="008E617F"/>
    <w:rsid w:val="008E6EFA"/>
    <w:rsid w:val="008F30E6"/>
    <w:rsid w:val="008F5566"/>
    <w:rsid w:val="00902A83"/>
    <w:rsid w:val="009038D5"/>
    <w:rsid w:val="009052EF"/>
    <w:rsid w:val="00942400"/>
    <w:rsid w:val="00944BEE"/>
    <w:rsid w:val="00947990"/>
    <w:rsid w:val="00957B19"/>
    <w:rsid w:val="0096030C"/>
    <w:rsid w:val="00961AD4"/>
    <w:rsid w:val="00962148"/>
    <w:rsid w:val="00964DF3"/>
    <w:rsid w:val="009738B3"/>
    <w:rsid w:val="0097682E"/>
    <w:rsid w:val="009779DB"/>
    <w:rsid w:val="00981C93"/>
    <w:rsid w:val="0098594E"/>
    <w:rsid w:val="00987AB2"/>
    <w:rsid w:val="00990682"/>
    <w:rsid w:val="00990B25"/>
    <w:rsid w:val="00991E0A"/>
    <w:rsid w:val="009932FA"/>
    <w:rsid w:val="009A32E2"/>
    <w:rsid w:val="009A40F7"/>
    <w:rsid w:val="009A468E"/>
    <w:rsid w:val="009B0D10"/>
    <w:rsid w:val="009B1DFA"/>
    <w:rsid w:val="009B56D9"/>
    <w:rsid w:val="009C2E4E"/>
    <w:rsid w:val="009C3525"/>
    <w:rsid w:val="009D08F3"/>
    <w:rsid w:val="009D19EF"/>
    <w:rsid w:val="009F006F"/>
    <w:rsid w:val="009F3A8C"/>
    <w:rsid w:val="009F75BD"/>
    <w:rsid w:val="00A05FD0"/>
    <w:rsid w:val="00A10E6E"/>
    <w:rsid w:val="00A126B8"/>
    <w:rsid w:val="00A20D62"/>
    <w:rsid w:val="00A277E5"/>
    <w:rsid w:val="00A308DE"/>
    <w:rsid w:val="00A4220E"/>
    <w:rsid w:val="00A44ACA"/>
    <w:rsid w:val="00A52CCA"/>
    <w:rsid w:val="00A5765A"/>
    <w:rsid w:val="00A61256"/>
    <w:rsid w:val="00A64C60"/>
    <w:rsid w:val="00A66CBF"/>
    <w:rsid w:val="00A67DB3"/>
    <w:rsid w:val="00A760DA"/>
    <w:rsid w:val="00A843F0"/>
    <w:rsid w:val="00A9416F"/>
    <w:rsid w:val="00AB3711"/>
    <w:rsid w:val="00AB37CB"/>
    <w:rsid w:val="00AB38A3"/>
    <w:rsid w:val="00AB6319"/>
    <w:rsid w:val="00AB6FC8"/>
    <w:rsid w:val="00AB7F94"/>
    <w:rsid w:val="00AC22AC"/>
    <w:rsid w:val="00AC3134"/>
    <w:rsid w:val="00AC6766"/>
    <w:rsid w:val="00AC6CB9"/>
    <w:rsid w:val="00AD0880"/>
    <w:rsid w:val="00AD2AF5"/>
    <w:rsid w:val="00AD6638"/>
    <w:rsid w:val="00AE542F"/>
    <w:rsid w:val="00AE6675"/>
    <w:rsid w:val="00B01066"/>
    <w:rsid w:val="00B01FB2"/>
    <w:rsid w:val="00B157D1"/>
    <w:rsid w:val="00B20C43"/>
    <w:rsid w:val="00B2277E"/>
    <w:rsid w:val="00B23DD4"/>
    <w:rsid w:val="00B24DA8"/>
    <w:rsid w:val="00B272E4"/>
    <w:rsid w:val="00B27CCF"/>
    <w:rsid w:val="00B34433"/>
    <w:rsid w:val="00B36F0F"/>
    <w:rsid w:val="00B37546"/>
    <w:rsid w:val="00B41A45"/>
    <w:rsid w:val="00B41F5F"/>
    <w:rsid w:val="00B46339"/>
    <w:rsid w:val="00B46C12"/>
    <w:rsid w:val="00B4754F"/>
    <w:rsid w:val="00B47663"/>
    <w:rsid w:val="00B60013"/>
    <w:rsid w:val="00B6379E"/>
    <w:rsid w:val="00B64192"/>
    <w:rsid w:val="00B64A66"/>
    <w:rsid w:val="00B66259"/>
    <w:rsid w:val="00B70302"/>
    <w:rsid w:val="00B71EAC"/>
    <w:rsid w:val="00B75D1A"/>
    <w:rsid w:val="00B77ADD"/>
    <w:rsid w:val="00B8621A"/>
    <w:rsid w:val="00B863B6"/>
    <w:rsid w:val="00B926A0"/>
    <w:rsid w:val="00BA0D9E"/>
    <w:rsid w:val="00BA1C29"/>
    <w:rsid w:val="00BA3C2E"/>
    <w:rsid w:val="00BA5B5D"/>
    <w:rsid w:val="00BA73D0"/>
    <w:rsid w:val="00BB43F3"/>
    <w:rsid w:val="00BB58FD"/>
    <w:rsid w:val="00BC3032"/>
    <w:rsid w:val="00BC4756"/>
    <w:rsid w:val="00BC48AC"/>
    <w:rsid w:val="00BC603A"/>
    <w:rsid w:val="00BE0AB5"/>
    <w:rsid w:val="00BE7C41"/>
    <w:rsid w:val="00BF0F6D"/>
    <w:rsid w:val="00BF5FAD"/>
    <w:rsid w:val="00BF7A86"/>
    <w:rsid w:val="00C03806"/>
    <w:rsid w:val="00C05B12"/>
    <w:rsid w:val="00C079F1"/>
    <w:rsid w:val="00C21D30"/>
    <w:rsid w:val="00C25AFB"/>
    <w:rsid w:val="00C344FF"/>
    <w:rsid w:val="00C34524"/>
    <w:rsid w:val="00C4231A"/>
    <w:rsid w:val="00C54168"/>
    <w:rsid w:val="00C83914"/>
    <w:rsid w:val="00C84BBB"/>
    <w:rsid w:val="00C8777E"/>
    <w:rsid w:val="00C91BC8"/>
    <w:rsid w:val="00C97884"/>
    <w:rsid w:val="00CA0A4C"/>
    <w:rsid w:val="00CA28CF"/>
    <w:rsid w:val="00CA7434"/>
    <w:rsid w:val="00CC1A37"/>
    <w:rsid w:val="00CD1796"/>
    <w:rsid w:val="00CD2AAF"/>
    <w:rsid w:val="00CE149C"/>
    <w:rsid w:val="00CE1661"/>
    <w:rsid w:val="00CE1B77"/>
    <w:rsid w:val="00CE3F14"/>
    <w:rsid w:val="00CE45B4"/>
    <w:rsid w:val="00CF0A6E"/>
    <w:rsid w:val="00D03DEA"/>
    <w:rsid w:val="00D10765"/>
    <w:rsid w:val="00D14B56"/>
    <w:rsid w:val="00D2760B"/>
    <w:rsid w:val="00D34816"/>
    <w:rsid w:val="00D36BB2"/>
    <w:rsid w:val="00D37127"/>
    <w:rsid w:val="00D40F87"/>
    <w:rsid w:val="00D428DC"/>
    <w:rsid w:val="00D45689"/>
    <w:rsid w:val="00D45DB6"/>
    <w:rsid w:val="00D466AF"/>
    <w:rsid w:val="00D467B7"/>
    <w:rsid w:val="00D6185B"/>
    <w:rsid w:val="00D65A47"/>
    <w:rsid w:val="00D749EF"/>
    <w:rsid w:val="00D7633C"/>
    <w:rsid w:val="00D804C8"/>
    <w:rsid w:val="00D80709"/>
    <w:rsid w:val="00D8181E"/>
    <w:rsid w:val="00D81C18"/>
    <w:rsid w:val="00D8257B"/>
    <w:rsid w:val="00D90EFE"/>
    <w:rsid w:val="00DA12A9"/>
    <w:rsid w:val="00DA47A7"/>
    <w:rsid w:val="00DA7012"/>
    <w:rsid w:val="00DA7E3C"/>
    <w:rsid w:val="00DB2D83"/>
    <w:rsid w:val="00DC0ECA"/>
    <w:rsid w:val="00DC14CE"/>
    <w:rsid w:val="00DD3C43"/>
    <w:rsid w:val="00DD3DD4"/>
    <w:rsid w:val="00DD4EFE"/>
    <w:rsid w:val="00DD5916"/>
    <w:rsid w:val="00DD72B0"/>
    <w:rsid w:val="00DE0E28"/>
    <w:rsid w:val="00DE246A"/>
    <w:rsid w:val="00DE7640"/>
    <w:rsid w:val="00DF4F00"/>
    <w:rsid w:val="00DF6118"/>
    <w:rsid w:val="00E0103F"/>
    <w:rsid w:val="00E02D1B"/>
    <w:rsid w:val="00E03A95"/>
    <w:rsid w:val="00E046EA"/>
    <w:rsid w:val="00E04B85"/>
    <w:rsid w:val="00E10CFE"/>
    <w:rsid w:val="00E2360A"/>
    <w:rsid w:val="00E23961"/>
    <w:rsid w:val="00E349EA"/>
    <w:rsid w:val="00E35C55"/>
    <w:rsid w:val="00E40E5E"/>
    <w:rsid w:val="00E43A0E"/>
    <w:rsid w:val="00E43EF2"/>
    <w:rsid w:val="00E4493E"/>
    <w:rsid w:val="00E53C33"/>
    <w:rsid w:val="00E5559F"/>
    <w:rsid w:val="00E73169"/>
    <w:rsid w:val="00E73944"/>
    <w:rsid w:val="00E73A5A"/>
    <w:rsid w:val="00E7650C"/>
    <w:rsid w:val="00E83FB0"/>
    <w:rsid w:val="00E84301"/>
    <w:rsid w:val="00E861A5"/>
    <w:rsid w:val="00E866B6"/>
    <w:rsid w:val="00E953A4"/>
    <w:rsid w:val="00E95F47"/>
    <w:rsid w:val="00E96E60"/>
    <w:rsid w:val="00E97AFD"/>
    <w:rsid w:val="00EA02AF"/>
    <w:rsid w:val="00EA1FBB"/>
    <w:rsid w:val="00EA7BD3"/>
    <w:rsid w:val="00EB3914"/>
    <w:rsid w:val="00EB7777"/>
    <w:rsid w:val="00EC0ABF"/>
    <w:rsid w:val="00EC0BD4"/>
    <w:rsid w:val="00EC0F9B"/>
    <w:rsid w:val="00EC14D5"/>
    <w:rsid w:val="00EC3E8E"/>
    <w:rsid w:val="00EC43AD"/>
    <w:rsid w:val="00ED25F7"/>
    <w:rsid w:val="00ED2EDF"/>
    <w:rsid w:val="00EE0680"/>
    <w:rsid w:val="00EE2F41"/>
    <w:rsid w:val="00EE413D"/>
    <w:rsid w:val="00EE4BCC"/>
    <w:rsid w:val="00EF3AAE"/>
    <w:rsid w:val="00EF5AB3"/>
    <w:rsid w:val="00EF7311"/>
    <w:rsid w:val="00EF78B5"/>
    <w:rsid w:val="00F01C8B"/>
    <w:rsid w:val="00F05057"/>
    <w:rsid w:val="00F05451"/>
    <w:rsid w:val="00F05AB8"/>
    <w:rsid w:val="00F11006"/>
    <w:rsid w:val="00F16BDA"/>
    <w:rsid w:val="00F21FF2"/>
    <w:rsid w:val="00F237A1"/>
    <w:rsid w:val="00F3570A"/>
    <w:rsid w:val="00F36EBD"/>
    <w:rsid w:val="00F4065C"/>
    <w:rsid w:val="00F468E7"/>
    <w:rsid w:val="00F53111"/>
    <w:rsid w:val="00F53624"/>
    <w:rsid w:val="00F54FC7"/>
    <w:rsid w:val="00F57547"/>
    <w:rsid w:val="00F75D54"/>
    <w:rsid w:val="00F76A80"/>
    <w:rsid w:val="00F82B1C"/>
    <w:rsid w:val="00F96739"/>
    <w:rsid w:val="00F97154"/>
    <w:rsid w:val="00FA0B20"/>
    <w:rsid w:val="00FA72F6"/>
    <w:rsid w:val="00FB360D"/>
    <w:rsid w:val="00FB56D3"/>
    <w:rsid w:val="00FC02AA"/>
    <w:rsid w:val="00FD1E5F"/>
    <w:rsid w:val="00FD2052"/>
    <w:rsid w:val="00FD794D"/>
    <w:rsid w:val="00FE234B"/>
    <w:rsid w:val="00FF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6D47A5"/>
  <w15:docId w15:val="{B5F7A4D9-0585-47B3-9475-2DB288F2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Rodap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elacomGrelha">
    <w:name w:val="Table Grid"/>
    <w:basedOn w:val="Tabela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locked/>
    <w:rPr>
      <w:rFonts w:ascii="Arial" w:hAnsi="Arial"/>
    </w:rPr>
  </w:style>
  <w:style w:type="paragraph" w:customStyle="1" w:styleId="KopfzeileFix">
    <w:name w:val="Kopfzeile_Fix"/>
    <w:basedOn w:val="Cabealho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Cabealho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1"/>
      </w:numPr>
      <w:tabs>
        <w:tab w:val="clear" w:pos="1186"/>
        <w:tab w:val="left" w:pos="284"/>
      </w:tabs>
      <w:ind w:left="284"/>
    </w:pPr>
  </w:style>
  <w:style w:type="paragraph" w:styleId="Textodebalo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arter"/>
    <w:uiPriority w:val="34"/>
    <w:qFormat/>
    <w:pPr>
      <w:ind w:left="72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Tipodeletrapredefinidodopargrafo"/>
  </w:style>
  <w:style w:type="character" w:styleId="Forte">
    <w:name w:val="Strong"/>
    <w:basedOn w:val="Tipodeletrapredefinidodopargrafo"/>
    <w:uiPriority w:val="1"/>
    <w:qFormat/>
    <w:locked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5A184-CFE0-46DE-A7EC-2F45E60517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4</Pages>
  <Words>743</Words>
  <Characters>4237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VAMED Standortentwicklung und Engineering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HUTT, Richard</dc:creator>
  <cp:lastModifiedBy>Miguel, Mario</cp:lastModifiedBy>
  <cp:revision>52</cp:revision>
  <cp:lastPrinted>2026-02-26T15:52:00Z</cp:lastPrinted>
  <dcterms:created xsi:type="dcterms:W3CDTF">2025-11-28T15:09:00Z</dcterms:created>
  <dcterms:modified xsi:type="dcterms:W3CDTF">2026-05-23T11:48:00Z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